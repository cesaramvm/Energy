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41A6D" w14:textId="77777777" w:rsidR="00AC7AE9" w:rsidRDefault="00A13D4E" w:rsidP="004F51F7">
      <w:pPr>
        <w:autoSpaceDE w:val="0"/>
        <w:autoSpaceDN w:val="0"/>
        <w:adjustRightInd w:val="0"/>
        <w:spacing w:before="2040" w:line="360" w:lineRule="auto"/>
        <w:rPr>
          <w:rFonts w:ascii="Garamond" w:hAnsi="Garamond" w:cs="TrebuchetMS"/>
          <w:b/>
          <w:sz w:val="48"/>
          <w:szCs w:val="48"/>
        </w:rPr>
      </w:pPr>
      <w:r>
        <w:rPr>
          <w:rFonts w:ascii="Garamond" w:hAnsi="Garamond" w:cs="TrebuchetMS"/>
          <w:b/>
          <w:noProof/>
          <w:sz w:val="28"/>
          <w:szCs w:val="28"/>
        </w:rPr>
        <mc:AlternateContent>
          <mc:Choice Requires="wps">
            <w:drawing>
              <wp:anchor distT="0" distB="0" distL="114300" distR="114300" simplePos="0" relativeHeight="251632640" behindDoc="1" locked="0" layoutInCell="1" allowOverlap="1" wp14:anchorId="1CFBAF3E" wp14:editId="7274C3E4">
                <wp:simplePos x="0" y="0"/>
                <wp:positionH relativeFrom="margin">
                  <wp:posOffset>-120650</wp:posOffset>
                </wp:positionH>
                <wp:positionV relativeFrom="margin">
                  <wp:posOffset>3048000</wp:posOffset>
                </wp:positionV>
                <wp:extent cx="5310505" cy="2076450"/>
                <wp:effectExtent l="0" t="3175" r="0" b="0"/>
                <wp:wrapThrough wrapText="bothSides">
                  <wp:wrapPolygon edited="0">
                    <wp:start x="0" y="0"/>
                    <wp:lineTo x="0" y="0"/>
                    <wp:lineTo x="0" y="0"/>
                  </wp:wrapPolygon>
                </wp:wrapThrough>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26FCD" w14:textId="77777777" w:rsidR="0050684B" w:rsidRDefault="0050684B"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50684B" w:rsidRPr="00AC7AE9" w:rsidRDefault="0050684B"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FBAF3E" id="_x0000_t202" coordsize="21600,21600" o:spt="202" path="m,l,21600r21600,l21600,xe">
                <v:stroke joinstyle="miter"/>
                <v:path gradientshapeok="t" o:connecttype="rect"/>
              </v:shapetype>
              <v:shape id="Text Box 4" o:spid="_x0000_s1026" type="#_x0000_t202" style="position:absolute;margin-left:-9.5pt;margin-top:240pt;width:418.15pt;height:16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uttwIAALo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" filled="f" stroked="f">
                <v:textbox>
                  <w:txbxContent>
                    <w:p w14:paraId="18F26FCD" w14:textId="77777777" w:rsidR="0050684B" w:rsidRDefault="0050684B"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50684B" w:rsidRPr="00AC7AE9" w:rsidRDefault="0050684B"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v:textbox>
                <w10:wrap type="through" anchorx="margin" anchory="margin"/>
              </v:shape>
            </w:pict>
          </mc:Fallback>
        </mc:AlternateContent>
      </w:r>
      <w:r w:rsidR="00D807EC">
        <w:rPr>
          <w:rFonts w:ascii="Garamond" w:hAnsi="Garamond" w:cs="TrebuchetMS"/>
          <w:b/>
          <w:sz w:val="48"/>
          <w:szCs w:val="48"/>
        </w:rPr>
        <w:t>Título de</w:t>
      </w:r>
      <w:r w:rsidR="00D878F9">
        <w:rPr>
          <w:rFonts w:ascii="Garamond" w:hAnsi="Garamond" w:cs="TrebuchetMS"/>
          <w:b/>
          <w:sz w:val="48"/>
          <w:szCs w:val="48"/>
        </w:rPr>
        <w:t>l</w:t>
      </w:r>
      <w:r w:rsidR="00DB0581">
        <w:rPr>
          <w:rFonts w:ascii="Garamond" w:hAnsi="Garamond" w:cs="TrebuchetMS"/>
          <w:b/>
          <w:sz w:val="48"/>
          <w:szCs w:val="48"/>
        </w:rPr>
        <w:t xml:space="preserve"> Trabajo </w:t>
      </w:r>
      <w:r w:rsidR="00D807EC">
        <w:rPr>
          <w:rFonts w:ascii="Garamond" w:hAnsi="Garamond" w:cs="TrebuchetMS"/>
          <w:b/>
          <w:sz w:val="48"/>
          <w:szCs w:val="48"/>
        </w:rPr>
        <w:t>Fin de Grado o de la memoria de un trabajo experimental</w:t>
      </w:r>
    </w:p>
    <w:p w14:paraId="0BB6B765" w14:textId="77777777" w:rsidR="00F3620B" w:rsidRDefault="00AC7AE9" w:rsidP="00AC7AE9">
      <w:pPr>
        <w:autoSpaceDE w:val="0"/>
        <w:autoSpaceDN w:val="0"/>
        <w:adjustRightInd w:val="0"/>
        <w:spacing w:line="360" w:lineRule="auto"/>
        <w:rPr>
          <w:rFonts w:ascii="Garamond" w:hAnsi="Garamond" w:cs="TrebuchetMS"/>
          <w:b/>
          <w:sz w:val="48"/>
          <w:szCs w:val="48"/>
        </w:rPr>
      </w:pPr>
      <w:r w:rsidRPr="00AC7AE9">
        <w:rPr>
          <w:rFonts w:ascii="Garamond" w:hAnsi="Garamond" w:cs="TrebuchetMS"/>
          <w:b/>
          <w:sz w:val="36"/>
          <w:szCs w:val="36"/>
        </w:rPr>
        <w:t>Puede contener un subtítulo.</w:t>
      </w:r>
    </w:p>
    <w:p w14:paraId="7BA65177" w14:textId="77777777" w:rsidR="00F3620B" w:rsidRPr="00BA68A1" w:rsidRDefault="00F3620B" w:rsidP="00BA68A1">
      <w:pPr>
        <w:spacing w:line="360" w:lineRule="auto"/>
        <w:rPr>
          <w:rFonts w:ascii="Garamond" w:hAnsi="Garamond" w:cs="TrebuchetMS"/>
        </w:rPr>
      </w:pPr>
    </w:p>
    <w:p w14:paraId="36902FC7" w14:textId="77777777" w:rsidR="00F3620B" w:rsidRPr="00BA68A1" w:rsidRDefault="00F3620B" w:rsidP="00BA68A1">
      <w:pPr>
        <w:spacing w:line="360" w:lineRule="auto"/>
        <w:rPr>
          <w:rFonts w:ascii="Garamond" w:hAnsi="Garamond" w:cs="TrebuchetMS"/>
        </w:rPr>
      </w:pPr>
    </w:p>
    <w:p w14:paraId="5485AE59" w14:textId="77777777" w:rsidR="00F3620B" w:rsidRPr="00BA68A1" w:rsidRDefault="00F3620B" w:rsidP="00BA68A1">
      <w:pPr>
        <w:spacing w:line="360" w:lineRule="auto"/>
        <w:rPr>
          <w:rFonts w:ascii="Garamond" w:hAnsi="Garamond" w:cs="TrebuchetMS"/>
        </w:rPr>
      </w:pPr>
    </w:p>
    <w:p w14:paraId="277E69FF" w14:textId="77777777" w:rsidR="00F3620B" w:rsidRPr="00BA68A1" w:rsidRDefault="00F3620B" w:rsidP="00BA68A1">
      <w:pPr>
        <w:spacing w:line="360" w:lineRule="auto"/>
        <w:rPr>
          <w:rFonts w:ascii="Garamond" w:hAnsi="Garamond" w:cs="TrebuchetMS"/>
        </w:rPr>
      </w:pPr>
    </w:p>
    <w:p w14:paraId="37B51110" w14:textId="77777777" w:rsidR="00F3620B" w:rsidRPr="00BA68A1" w:rsidRDefault="00F3620B" w:rsidP="00BA68A1">
      <w:pPr>
        <w:spacing w:line="360" w:lineRule="auto"/>
        <w:rPr>
          <w:rFonts w:ascii="Garamond" w:hAnsi="Garamond" w:cs="TrebuchetMS"/>
        </w:rPr>
      </w:pPr>
    </w:p>
    <w:p w14:paraId="385C59D8" w14:textId="77777777" w:rsidR="00F3620B" w:rsidRPr="00BA68A1" w:rsidRDefault="00F3620B" w:rsidP="00BA68A1">
      <w:pPr>
        <w:spacing w:line="360" w:lineRule="auto"/>
        <w:rPr>
          <w:rFonts w:ascii="Garamond" w:hAnsi="Garamond" w:cs="TrebuchetMS"/>
        </w:rPr>
      </w:pPr>
    </w:p>
    <w:p w14:paraId="49EF94CD" w14:textId="77777777" w:rsidR="00F3620B" w:rsidRPr="00BA68A1" w:rsidRDefault="00A13D4E" w:rsidP="00BA68A1">
      <w:pPr>
        <w:spacing w:line="360" w:lineRule="auto"/>
        <w:rPr>
          <w:rFonts w:ascii="Garamond" w:hAnsi="Garamond" w:cs="TrebuchetMS"/>
        </w:rPr>
      </w:pPr>
      <w:r w:rsidRPr="00C923F1">
        <w:rPr>
          <w:rFonts w:ascii="Garamond" w:hAnsi="Garamond" w:cs="TrebuchetMS"/>
          <w:b/>
          <w:noProof/>
          <w:sz w:val="28"/>
          <w:szCs w:val="28"/>
        </w:rPr>
        <mc:AlternateContent>
          <mc:Choice Requires="wps">
            <w:drawing>
              <wp:anchor distT="0" distB="0" distL="114300" distR="114300" simplePos="0" relativeHeight="251631616" behindDoc="1" locked="0" layoutInCell="1" allowOverlap="1" wp14:anchorId="5B61DE15" wp14:editId="048BE8A2">
                <wp:simplePos x="0" y="0"/>
                <wp:positionH relativeFrom="margin">
                  <wp:posOffset>-127000</wp:posOffset>
                </wp:positionH>
                <wp:positionV relativeFrom="margin">
                  <wp:posOffset>4309745</wp:posOffset>
                </wp:positionV>
                <wp:extent cx="5310505" cy="3727450"/>
                <wp:effectExtent l="635" t="0" r="3810" b="0"/>
                <wp:wrapThrough wrapText="bothSides">
                  <wp:wrapPolygon edited="0">
                    <wp:start x="0" y="0"/>
                    <wp:lineTo x="0" y="0"/>
                    <wp:lineTo x="0" y="0"/>
                  </wp:wrapPolygon>
                </wp:wrapThrough>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372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4AFC4" w14:textId="77777777" w:rsidR="0050684B" w:rsidRPr="006C76F2" w:rsidRDefault="0050684B"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50684B" w:rsidRDefault="0050684B" w:rsidP="00835726">
                            <w:pPr>
                              <w:autoSpaceDE w:val="0"/>
                              <w:autoSpaceDN w:val="0"/>
                              <w:adjustRightInd w:val="0"/>
                              <w:spacing w:line="360" w:lineRule="auto"/>
                              <w:jc w:val="both"/>
                              <w:rPr>
                                <w:rFonts w:ascii="Garamond" w:hAnsi="Garamond" w:cs="TrebuchetMS"/>
                                <w:b/>
                                <w:sz w:val="22"/>
                                <w:szCs w:val="22"/>
                              </w:rPr>
                            </w:pPr>
                          </w:p>
                          <w:p w14:paraId="292E3DA1" w14:textId="77777777" w:rsidR="0050684B" w:rsidRDefault="0050684B"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50684B" w:rsidRDefault="0050684B"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50684B" w:rsidRDefault="0050684B"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50684B" w:rsidRDefault="0050684B"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50684B" w:rsidRDefault="0050684B" w:rsidP="00835726">
                            <w:pPr>
                              <w:autoSpaceDE w:val="0"/>
                              <w:autoSpaceDN w:val="0"/>
                              <w:adjustRightInd w:val="0"/>
                              <w:spacing w:line="360" w:lineRule="auto"/>
                              <w:jc w:val="both"/>
                              <w:rPr>
                                <w:rFonts w:ascii="Garamond" w:hAnsi="Garamond" w:cs="TrebuchetMS"/>
                                <w:b/>
                                <w:sz w:val="22"/>
                                <w:szCs w:val="22"/>
                              </w:rPr>
                            </w:pPr>
                          </w:p>
                          <w:p w14:paraId="3FDBD0AB" w14:textId="77777777" w:rsidR="0050684B" w:rsidRPr="00C923F1" w:rsidRDefault="0050684B"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50684B" w:rsidRPr="00C923F1" w:rsidRDefault="0050684B" w:rsidP="00835726">
                            <w:pPr>
                              <w:autoSpaceDE w:val="0"/>
                              <w:autoSpaceDN w:val="0"/>
                              <w:adjustRightInd w:val="0"/>
                              <w:spacing w:line="360" w:lineRule="auto"/>
                              <w:jc w:val="both"/>
                              <w:rPr>
                                <w:rFonts w:ascii="Garamond" w:hAnsi="Garamond" w:cs="TrebuchetMS"/>
                                <w:b/>
                                <w:sz w:val="22"/>
                                <w:szCs w:val="22"/>
                              </w:rPr>
                            </w:pPr>
                          </w:p>
                          <w:p w14:paraId="47C41102" w14:textId="77777777" w:rsidR="0050684B" w:rsidRDefault="0050684B"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50684B" w:rsidRPr="00835726" w:rsidRDefault="0050684B"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61DE15" id="Text Box 3" o:spid="_x0000_s1027" type="#_x0000_t202" style="position:absolute;margin-left:-10pt;margin-top:339.35pt;width:418.15pt;height:293.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18kuwIAAME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" filled="f" stroked="f">
                <v:textbox>
                  <w:txbxContent>
                    <w:p w14:paraId="37D4AFC4" w14:textId="77777777" w:rsidR="0050684B" w:rsidRPr="006C76F2" w:rsidRDefault="0050684B"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50684B" w:rsidRDefault="0050684B" w:rsidP="00835726">
                      <w:pPr>
                        <w:autoSpaceDE w:val="0"/>
                        <w:autoSpaceDN w:val="0"/>
                        <w:adjustRightInd w:val="0"/>
                        <w:spacing w:line="360" w:lineRule="auto"/>
                        <w:jc w:val="both"/>
                        <w:rPr>
                          <w:rFonts w:ascii="Garamond" w:hAnsi="Garamond" w:cs="TrebuchetMS"/>
                          <w:b/>
                          <w:sz w:val="22"/>
                          <w:szCs w:val="22"/>
                        </w:rPr>
                      </w:pPr>
                    </w:p>
                    <w:p w14:paraId="292E3DA1" w14:textId="77777777" w:rsidR="0050684B" w:rsidRDefault="0050684B"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50684B" w:rsidRDefault="0050684B"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50684B" w:rsidRDefault="0050684B"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50684B" w:rsidRDefault="0050684B"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50684B" w:rsidRDefault="0050684B" w:rsidP="00835726">
                      <w:pPr>
                        <w:autoSpaceDE w:val="0"/>
                        <w:autoSpaceDN w:val="0"/>
                        <w:adjustRightInd w:val="0"/>
                        <w:spacing w:line="360" w:lineRule="auto"/>
                        <w:jc w:val="both"/>
                        <w:rPr>
                          <w:rFonts w:ascii="Garamond" w:hAnsi="Garamond" w:cs="TrebuchetMS"/>
                          <w:b/>
                          <w:sz w:val="22"/>
                          <w:szCs w:val="22"/>
                        </w:rPr>
                      </w:pPr>
                    </w:p>
                    <w:p w14:paraId="3FDBD0AB" w14:textId="77777777" w:rsidR="0050684B" w:rsidRPr="00C923F1" w:rsidRDefault="0050684B"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50684B" w:rsidRPr="00C923F1" w:rsidRDefault="0050684B" w:rsidP="00835726">
                      <w:pPr>
                        <w:autoSpaceDE w:val="0"/>
                        <w:autoSpaceDN w:val="0"/>
                        <w:adjustRightInd w:val="0"/>
                        <w:spacing w:line="360" w:lineRule="auto"/>
                        <w:jc w:val="both"/>
                        <w:rPr>
                          <w:rFonts w:ascii="Garamond" w:hAnsi="Garamond" w:cs="TrebuchetMS"/>
                          <w:b/>
                          <w:sz w:val="22"/>
                          <w:szCs w:val="22"/>
                        </w:rPr>
                      </w:pPr>
                    </w:p>
                    <w:p w14:paraId="47C41102" w14:textId="77777777" w:rsidR="0050684B" w:rsidRDefault="0050684B"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50684B" w:rsidRPr="00835726" w:rsidRDefault="0050684B"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v:textbox>
                <w10:wrap type="through" anchorx="margin" anchory="margin"/>
              </v:shape>
            </w:pict>
          </mc:Fallback>
        </mc:AlternateContent>
      </w:r>
    </w:p>
    <w:p w14:paraId="072C5471" w14:textId="77777777" w:rsidR="00F3620B" w:rsidRPr="00BA68A1" w:rsidRDefault="00F3620B" w:rsidP="00BA68A1">
      <w:pPr>
        <w:spacing w:line="360" w:lineRule="auto"/>
        <w:rPr>
          <w:rFonts w:ascii="Garamond" w:hAnsi="Garamond" w:cs="TrebuchetMS"/>
        </w:rPr>
      </w:pPr>
    </w:p>
    <w:p w14:paraId="4AB02FF8" w14:textId="77777777" w:rsidR="008C2A89" w:rsidRPr="00BA68A1" w:rsidRDefault="00AC7AE9" w:rsidP="008C2A89">
      <w:pPr>
        <w:autoSpaceDE w:val="0"/>
        <w:autoSpaceDN w:val="0"/>
        <w:adjustRightInd w:val="0"/>
        <w:spacing w:line="360" w:lineRule="auto"/>
        <w:jc w:val="both"/>
        <w:rPr>
          <w:rFonts w:ascii="Garamond" w:hAnsi="Garamond" w:cs="Arial"/>
          <w:b/>
          <w:sz w:val="28"/>
          <w:szCs w:val="28"/>
        </w:rPr>
      </w:pPr>
      <w:r>
        <w:rPr>
          <w:rFonts w:ascii="Garamond" w:hAnsi="Garamond" w:cs="Arial"/>
          <w:b/>
          <w:sz w:val="28"/>
          <w:szCs w:val="28"/>
        </w:rPr>
        <w:br w:type="page"/>
      </w:r>
      <w:r w:rsidR="008C2A89" w:rsidRPr="00BA68A1">
        <w:rPr>
          <w:rFonts w:ascii="Garamond" w:hAnsi="Garamond" w:cs="Arial"/>
          <w:b/>
          <w:sz w:val="28"/>
          <w:szCs w:val="28"/>
        </w:rPr>
        <w:lastRenderedPageBreak/>
        <w:t>ÍNDICE</w:t>
      </w:r>
    </w:p>
    <w:sdt>
      <w:sdtPr>
        <w:rPr>
          <w:rFonts w:ascii="Times New Roman" w:eastAsia="Times New Roman" w:hAnsi="Times New Roman" w:cs="Times New Roman"/>
          <w:color w:val="auto"/>
          <w:sz w:val="24"/>
          <w:szCs w:val="24"/>
        </w:rPr>
        <w:id w:val="-2131628709"/>
        <w:docPartObj>
          <w:docPartGallery w:val="Table of Contents"/>
          <w:docPartUnique/>
        </w:docPartObj>
      </w:sdtPr>
      <w:sdtEndPr>
        <w:rPr>
          <w:b/>
          <w:bCs/>
        </w:rPr>
      </w:sdtEndPr>
      <w:sdtContent>
        <w:p w14:paraId="642D0A6B" w14:textId="77777777" w:rsidR="00563A56" w:rsidRDefault="00563A56" w:rsidP="00D84A47">
          <w:pPr>
            <w:pStyle w:val="TtuloTDC"/>
          </w:pPr>
        </w:p>
        <w:p w14:paraId="0AA24C9A" w14:textId="19C80013" w:rsidR="00BD3F5C" w:rsidRDefault="00BD3F5C">
          <w:pPr>
            <w:pStyle w:val="TDC1"/>
            <w:tabs>
              <w:tab w:val="left" w:pos="480"/>
              <w:tab w:val="right" w:leader="dot" w:pos="8494"/>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83837294" w:history="1">
            <w:r w:rsidRPr="00AF23CE">
              <w:rPr>
                <w:rStyle w:val="Hipervnculo"/>
                <w:noProof/>
              </w:rPr>
              <w:t>1.</w:t>
            </w:r>
            <w:r>
              <w:rPr>
                <w:rFonts w:asciiTheme="minorHAnsi" w:eastAsiaTheme="minorEastAsia" w:hAnsiTheme="minorHAnsi" w:cstheme="minorBidi"/>
                <w:noProof/>
                <w:sz w:val="22"/>
                <w:szCs w:val="22"/>
              </w:rPr>
              <w:tab/>
            </w:r>
            <w:r w:rsidRPr="00AF23CE">
              <w:rPr>
                <w:rStyle w:val="Hipervnculo"/>
                <w:noProof/>
              </w:rPr>
              <w:t>INTRODUCCIÓN (&lt;10 págs)</w:t>
            </w:r>
            <w:r>
              <w:rPr>
                <w:noProof/>
                <w:webHidden/>
              </w:rPr>
              <w:tab/>
            </w:r>
            <w:r>
              <w:rPr>
                <w:noProof/>
                <w:webHidden/>
              </w:rPr>
              <w:fldChar w:fldCharType="begin"/>
            </w:r>
            <w:r>
              <w:rPr>
                <w:noProof/>
                <w:webHidden/>
              </w:rPr>
              <w:instrText xml:space="preserve"> PAGEREF _Toc483837294 \h </w:instrText>
            </w:r>
            <w:r>
              <w:rPr>
                <w:noProof/>
                <w:webHidden/>
              </w:rPr>
            </w:r>
            <w:r>
              <w:rPr>
                <w:noProof/>
                <w:webHidden/>
              </w:rPr>
              <w:fldChar w:fldCharType="separate"/>
            </w:r>
            <w:r w:rsidR="0050684B">
              <w:rPr>
                <w:noProof/>
                <w:webHidden/>
              </w:rPr>
              <w:t>- 1 -</w:t>
            </w:r>
            <w:r>
              <w:rPr>
                <w:noProof/>
                <w:webHidden/>
              </w:rPr>
              <w:fldChar w:fldCharType="end"/>
            </w:r>
          </w:hyperlink>
        </w:p>
        <w:p w14:paraId="0F616C6A" w14:textId="1292097F" w:rsidR="00BD3F5C" w:rsidRDefault="0050684B">
          <w:pPr>
            <w:pStyle w:val="TDC1"/>
            <w:tabs>
              <w:tab w:val="left" w:pos="480"/>
              <w:tab w:val="right" w:leader="dot" w:pos="8494"/>
            </w:tabs>
            <w:rPr>
              <w:rFonts w:asciiTheme="minorHAnsi" w:eastAsiaTheme="minorEastAsia" w:hAnsiTheme="minorHAnsi" w:cstheme="minorBidi"/>
              <w:noProof/>
              <w:sz w:val="22"/>
              <w:szCs w:val="22"/>
            </w:rPr>
          </w:pPr>
          <w:hyperlink w:anchor="_Toc483837295" w:history="1">
            <w:r w:rsidR="00BD3F5C" w:rsidRPr="00AF23CE">
              <w:rPr>
                <w:rStyle w:val="Hipervnculo"/>
                <w:noProof/>
              </w:rPr>
              <w:t>2.</w:t>
            </w:r>
            <w:r w:rsidR="00BD3F5C">
              <w:rPr>
                <w:rFonts w:asciiTheme="minorHAnsi" w:eastAsiaTheme="minorEastAsia" w:hAnsiTheme="minorHAnsi" w:cstheme="minorBidi"/>
                <w:noProof/>
                <w:sz w:val="22"/>
                <w:szCs w:val="22"/>
              </w:rPr>
              <w:tab/>
            </w:r>
            <w:r w:rsidR="00BD3F5C" w:rsidRPr="00AF23CE">
              <w:rPr>
                <w:rStyle w:val="Hipervnculo"/>
                <w:noProof/>
              </w:rPr>
              <w:t>OBJETIVOS (&lt;1 pág)</w:t>
            </w:r>
            <w:r w:rsidR="00BD3F5C">
              <w:rPr>
                <w:noProof/>
                <w:webHidden/>
              </w:rPr>
              <w:tab/>
            </w:r>
            <w:r w:rsidR="00BD3F5C">
              <w:rPr>
                <w:noProof/>
                <w:webHidden/>
              </w:rPr>
              <w:fldChar w:fldCharType="begin"/>
            </w:r>
            <w:r w:rsidR="00BD3F5C">
              <w:rPr>
                <w:noProof/>
                <w:webHidden/>
              </w:rPr>
              <w:instrText xml:space="preserve"> PAGEREF _Toc483837295 \h </w:instrText>
            </w:r>
            <w:r w:rsidR="00BD3F5C">
              <w:rPr>
                <w:noProof/>
                <w:webHidden/>
              </w:rPr>
            </w:r>
            <w:r w:rsidR="00BD3F5C">
              <w:rPr>
                <w:noProof/>
                <w:webHidden/>
              </w:rPr>
              <w:fldChar w:fldCharType="separate"/>
            </w:r>
            <w:r>
              <w:rPr>
                <w:noProof/>
                <w:webHidden/>
              </w:rPr>
              <w:t>- 7 -</w:t>
            </w:r>
            <w:r w:rsidR="00BD3F5C">
              <w:rPr>
                <w:noProof/>
                <w:webHidden/>
              </w:rPr>
              <w:fldChar w:fldCharType="end"/>
            </w:r>
          </w:hyperlink>
        </w:p>
        <w:p w14:paraId="2788E864" w14:textId="49144930" w:rsidR="00BD3F5C" w:rsidRDefault="0050684B">
          <w:pPr>
            <w:pStyle w:val="TDC1"/>
            <w:tabs>
              <w:tab w:val="left" w:pos="480"/>
              <w:tab w:val="right" w:leader="dot" w:pos="8494"/>
            </w:tabs>
            <w:rPr>
              <w:rFonts w:asciiTheme="minorHAnsi" w:eastAsiaTheme="minorEastAsia" w:hAnsiTheme="minorHAnsi" w:cstheme="minorBidi"/>
              <w:noProof/>
              <w:sz w:val="22"/>
              <w:szCs w:val="22"/>
            </w:rPr>
          </w:pPr>
          <w:hyperlink w:anchor="_Toc483837296" w:history="1">
            <w:r w:rsidR="00BD3F5C" w:rsidRPr="00AF23CE">
              <w:rPr>
                <w:rStyle w:val="Hipervnculo"/>
                <w:noProof/>
              </w:rPr>
              <w:t>3.</w:t>
            </w:r>
            <w:r w:rsidR="00BD3F5C">
              <w:rPr>
                <w:rFonts w:asciiTheme="minorHAnsi" w:eastAsiaTheme="minorEastAsia" w:hAnsiTheme="minorHAnsi" w:cstheme="minorBidi"/>
                <w:noProof/>
                <w:sz w:val="22"/>
                <w:szCs w:val="22"/>
              </w:rPr>
              <w:tab/>
            </w:r>
            <w:r w:rsidR="00BD3F5C" w:rsidRPr="00AF23CE">
              <w:rPr>
                <w:rStyle w:val="Hipervnculo"/>
                <w:noProof/>
              </w:rPr>
              <w:t>DESCRIPCIÓN ALGORÍTMICA (&lt;15 págs. 7-8 para cada cosa)</w:t>
            </w:r>
            <w:r w:rsidR="00BD3F5C">
              <w:rPr>
                <w:noProof/>
                <w:webHidden/>
              </w:rPr>
              <w:tab/>
            </w:r>
            <w:r w:rsidR="00BD3F5C">
              <w:rPr>
                <w:noProof/>
                <w:webHidden/>
              </w:rPr>
              <w:fldChar w:fldCharType="begin"/>
            </w:r>
            <w:r w:rsidR="00BD3F5C">
              <w:rPr>
                <w:noProof/>
                <w:webHidden/>
              </w:rPr>
              <w:instrText xml:space="preserve"> PAGEREF _Toc483837296 \h </w:instrText>
            </w:r>
            <w:r w:rsidR="00BD3F5C">
              <w:rPr>
                <w:noProof/>
                <w:webHidden/>
              </w:rPr>
            </w:r>
            <w:r w:rsidR="00BD3F5C">
              <w:rPr>
                <w:noProof/>
                <w:webHidden/>
              </w:rPr>
              <w:fldChar w:fldCharType="separate"/>
            </w:r>
            <w:r>
              <w:rPr>
                <w:noProof/>
                <w:webHidden/>
              </w:rPr>
              <w:t>- 8 -</w:t>
            </w:r>
            <w:r w:rsidR="00BD3F5C">
              <w:rPr>
                <w:noProof/>
                <w:webHidden/>
              </w:rPr>
              <w:fldChar w:fldCharType="end"/>
            </w:r>
          </w:hyperlink>
        </w:p>
        <w:p w14:paraId="4A47FB8D" w14:textId="3D637F00" w:rsidR="00BD3F5C" w:rsidRDefault="0050684B">
          <w:pPr>
            <w:pStyle w:val="TDC2"/>
            <w:tabs>
              <w:tab w:val="left" w:pos="880"/>
              <w:tab w:val="right" w:leader="dot" w:pos="8494"/>
            </w:tabs>
            <w:rPr>
              <w:rFonts w:asciiTheme="minorHAnsi" w:eastAsiaTheme="minorEastAsia" w:hAnsiTheme="minorHAnsi" w:cstheme="minorBidi"/>
              <w:noProof/>
              <w:sz w:val="22"/>
              <w:szCs w:val="22"/>
            </w:rPr>
          </w:pPr>
          <w:hyperlink w:anchor="_Toc483837297" w:history="1">
            <w:r w:rsidR="00BD3F5C" w:rsidRPr="00AF23CE">
              <w:rPr>
                <w:rStyle w:val="Hipervnculo"/>
                <w:noProof/>
              </w:rPr>
              <w:t>3.1.</w:t>
            </w:r>
            <w:r w:rsidR="00BD3F5C">
              <w:rPr>
                <w:rFonts w:asciiTheme="minorHAnsi" w:eastAsiaTheme="minorEastAsia" w:hAnsiTheme="minorHAnsi" w:cstheme="minorBidi"/>
                <w:noProof/>
                <w:sz w:val="22"/>
                <w:szCs w:val="22"/>
              </w:rPr>
              <w:tab/>
            </w:r>
            <w:r w:rsidR="00BD3F5C" w:rsidRPr="00AF23CE">
              <w:rPr>
                <w:rStyle w:val="Hipervnculo"/>
                <w:noProof/>
              </w:rPr>
              <w:t>Redes neuronales</w:t>
            </w:r>
            <w:r w:rsidR="00BD3F5C">
              <w:rPr>
                <w:noProof/>
                <w:webHidden/>
              </w:rPr>
              <w:tab/>
            </w:r>
            <w:r w:rsidR="00BD3F5C">
              <w:rPr>
                <w:noProof/>
                <w:webHidden/>
              </w:rPr>
              <w:fldChar w:fldCharType="begin"/>
            </w:r>
            <w:r w:rsidR="00BD3F5C">
              <w:rPr>
                <w:noProof/>
                <w:webHidden/>
              </w:rPr>
              <w:instrText xml:space="preserve"> PAGEREF _Toc483837297 \h </w:instrText>
            </w:r>
            <w:r w:rsidR="00BD3F5C">
              <w:rPr>
                <w:noProof/>
                <w:webHidden/>
              </w:rPr>
            </w:r>
            <w:r w:rsidR="00BD3F5C">
              <w:rPr>
                <w:noProof/>
                <w:webHidden/>
              </w:rPr>
              <w:fldChar w:fldCharType="separate"/>
            </w:r>
            <w:r>
              <w:rPr>
                <w:noProof/>
                <w:webHidden/>
              </w:rPr>
              <w:t>- 8 -</w:t>
            </w:r>
            <w:r w:rsidR="00BD3F5C">
              <w:rPr>
                <w:noProof/>
                <w:webHidden/>
              </w:rPr>
              <w:fldChar w:fldCharType="end"/>
            </w:r>
          </w:hyperlink>
        </w:p>
        <w:p w14:paraId="468A250B" w14:textId="3DBC2F20" w:rsidR="00BD3F5C" w:rsidRDefault="0050684B">
          <w:pPr>
            <w:pStyle w:val="TDC2"/>
            <w:tabs>
              <w:tab w:val="left" w:pos="880"/>
              <w:tab w:val="right" w:leader="dot" w:pos="8494"/>
            </w:tabs>
            <w:rPr>
              <w:rFonts w:asciiTheme="minorHAnsi" w:eastAsiaTheme="minorEastAsia" w:hAnsiTheme="minorHAnsi" w:cstheme="minorBidi"/>
              <w:noProof/>
              <w:sz w:val="22"/>
              <w:szCs w:val="22"/>
            </w:rPr>
          </w:pPr>
          <w:hyperlink w:anchor="_Toc483837298" w:history="1">
            <w:r w:rsidR="00BD3F5C" w:rsidRPr="00AF23CE">
              <w:rPr>
                <w:rStyle w:val="Hipervnculo"/>
                <w:noProof/>
              </w:rPr>
              <w:t>3.2.</w:t>
            </w:r>
            <w:r w:rsidR="00BD3F5C">
              <w:rPr>
                <w:rFonts w:asciiTheme="minorHAnsi" w:eastAsiaTheme="minorEastAsia" w:hAnsiTheme="minorHAnsi" w:cstheme="minorBidi"/>
                <w:noProof/>
                <w:sz w:val="22"/>
                <w:szCs w:val="22"/>
              </w:rPr>
              <w:tab/>
            </w:r>
            <w:r w:rsidR="00BD3F5C" w:rsidRPr="00AF23CE">
              <w:rPr>
                <w:rStyle w:val="Hipervnculo"/>
                <w:noProof/>
              </w:rPr>
              <w:t>Metaheurística</w:t>
            </w:r>
            <w:r w:rsidR="00BD3F5C">
              <w:rPr>
                <w:noProof/>
                <w:webHidden/>
              </w:rPr>
              <w:tab/>
            </w:r>
            <w:r w:rsidR="00BD3F5C">
              <w:rPr>
                <w:noProof/>
                <w:webHidden/>
              </w:rPr>
              <w:fldChar w:fldCharType="begin"/>
            </w:r>
            <w:r w:rsidR="00BD3F5C">
              <w:rPr>
                <w:noProof/>
                <w:webHidden/>
              </w:rPr>
              <w:instrText xml:space="preserve"> PAGEREF _Toc483837298 \h </w:instrText>
            </w:r>
            <w:r w:rsidR="00BD3F5C">
              <w:rPr>
                <w:noProof/>
                <w:webHidden/>
              </w:rPr>
            </w:r>
            <w:r w:rsidR="00BD3F5C">
              <w:rPr>
                <w:noProof/>
                <w:webHidden/>
              </w:rPr>
              <w:fldChar w:fldCharType="separate"/>
            </w:r>
            <w:r>
              <w:rPr>
                <w:noProof/>
                <w:webHidden/>
              </w:rPr>
              <w:t>- 11 -</w:t>
            </w:r>
            <w:r w:rsidR="00BD3F5C">
              <w:rPr>
                <w:noProof/>
                <w:webHidden/>
              </w:rPr>
              <w:fldChar w:fldCharType="end"/>
            </w:r>
          </w:hyperlink>
        </w:p>
        <w:p w14:paraId="3CBBE226" w14:textId="07B8BC10" w:rsidR="00BD3F5C" w:rsidRDefault="0050684B">
          <w:pPr>
            <w:pStyle w:val="TDC1"/>
            <w:tabs>
              <w:tab w:val="left" w:pos="480"/>
              <w:tab w:val="right" w:leader="dot" w:pos="8494"/>
            </w:tabs>
            <w:rPr>
              <w:rFonts w:asciiTheme="minorHAnsi" w:eastAsiaTheme="minorEastAsia" w:hAnsiTheme="minorHAnsi" w:cstheme="minorBidi"/>
              <w:noProof/>
              <w:sz w:val="22"/>
              <w:szCs w:val="22"/>
            </w:rPr>
          </w:pPr>
          <w:hyperlink w:anchor="_Toc483837299" w:history="1">
            <w:r w:rsidR="00BD3F5C" w:rsidRPr="00AF23CE">
              <w:rPr>
                <w:rStyle w:val="Hipervnculo"/>
                <w:noProof/>
              </w:rPr>
              <w:t>4.</w:t>
            </w:r>
            <w:r w:rsidR="00BD3F5C">
              <w:rPr>
                <w:rFonts w:asciiTheme="minorHAnsi" w:eastAsiaTheme="minorEastAsia" w:hAnsiTheme="minorHAnsi" w:cstheme="minorBidi"/>
                <w:noProof/>
                <w:sz w:val="22"/>
                <w:szCs w:val="22"/>
              </w:rPr>
              <w:tab/>
            </w:r>
            <w:r w:rsidR="00BD3F5C" w:rsidRPr="00AF23CE">
              <w:rPr>
                <w:rStyle w:val="Hipervnculo"/>
                <w:noProof/>
              </w:rPr>
              <w:t>DESCRIPCIÓN INFORMÁTICA (&lt;15 págs)</w:t>
            </w:r>
            <w:r w:rsidR="00BD3F5C">
              <w:rPr>
                <w:noProof/>
                <w:webHidden/>
              </w:rPr>
              <w:tab/>
            </w:r>
            <w:r w:rsidR="00BD3F5C">
              <w:rPr>
                <w:noProof/>
                <w:webHidden/>
              </w:rPr>
              <w:fldChar w:fldCharType="begin"/>
            </w:r>
            <w:r w:rsidR="00BD3F5C">
              <w:rPr>
                <w:noProof/>
                <w:webHidden/>
              </w:rPr>
              <w:instrText xml:space="preserve"> PAGEREF _Toc483837299 \h </w:instrText>
            </w:r>
            <w:r w:rsidR="00BD3F5C">
              <w:rPr>
                <w:noProof/>
                <w:webHidden/>
              </w:rPr>
            </w:r>
            <w:r w:rsidR="00BD3F5C">
              <w:rPr>
                <w:noProof/>
                <w:webHidden/>
              </w:rPr>
              <w:fldChar w:fldCharType="separate"/>
            </w:r>
            <w:r>
              <w:rPr>
                <w:noProof/>
                <w:webHidden/>
              </w:rPr>
              <w:t>- 12 -</w:t>
            </w:r>
            <w:r w:rsidR="00BD3F5C">
              <w:rPr>
                <w:noProof/>
                <w:webHidden/>
              </w:rPr>
              <w:fldChar w:fldCharType="end"/>
            </w:r>
          </w:hyperlink>
        </w:p>
        <w:p w14:paraId="0EDFACC4" w14:textId="61F9B262" w:rsidR="00BD3F5C" w:rsidRDefault="0050684B">
          <w:pPr>
            <w:pStyle w:val="TDC2"/>
            <w:tabs>
              <w:tab w:val="left" w:pos="880"/>
              <w:tab w:val="right" w:leader="dot" w:pos="8494"/>
            </w:tabs>
            <w:rPr>
              <w:rFonts w:asciiTheme="minorHAnsi" w:eastAsiaTheme="minorEastAsia" w:hAnsiTheme="minorHAnsi" w:cstheme="minorBidi"/>
              <w:noProof/>
              <w:sz w:val="22"/>
              <w:szCs w:val="22"/>
            </w:rPr>
          </w:pPr>
          <w:hyperlink w:anchor="_Toc483837300" w:history="1">
            <w:r w:rsidR="00BD3F5C" w:rsidRPr="00AF23CE">
              <w:rPr>
                <w:rStyle w:val="Hipervnculo"/>
                <w:noProof/>
              </w:rPr>
              <w:t>4.1.</w:t>
            </w:r>
            <w:r w:rsidR="00BD3F5C">
              <w:rPr>
                <w:rFonts w:asciiTheme="minorHAnsi" w:eastAsiaTheme="minorEastAsia" w:hAnsiTheme="minorHAnsi" w:cstheme="minorBidi"/>
                <w:noProof/>
                <w:sz w:val="22"/>
                <w:szCs w:val="22"/>
              </w:rPr>
              <w:tab/>
            </w:r>
            <w:r w:rsidR="00BD3F5C" w:rsidRPr="00AF23CE">
              <w:rPr>
                <w:rStyle w:val="Hipervnculo"/>
                <w:noProof/>
              </w:rPr>
              <w:t>Lenguajes y programas.</w:t>
            </w:r>
            <w:r w:rsidR="00BD3F5C">
              <w:rPr>
                <w:noProof/>
                <w:webHidden/>
              </w:rPr>
              <w:tab/>
            </w:r>
            <w:r w:rsidR="00BD3F5C">
              <w:rPr>
                <w:noProof/>
                <w:webHidden/>
              </w:rPr>
              <w:fldChar w:fldCharType="begin"/>
            </w:r>
            <w:r w:rsidR="00BD3F5C">
              <w:rPr>
                <w:noProof/>
                <w:webHidden/>
              </w:rPr>
              <w:instrText xml:space="preserve"> PAGEREF _Toc483837300 \h </w:instrText>
            </w:r>
            <w:r w:rsidR="00BD3F5C">
              <w:rPr>
                <w:noProof/>
                <w:webHidden/>
              </w:rPr>
            </w:r>
            <w:r w:rsidR="00BD3F5C">
              <w:rPr>
                <w:noProof/>
                <w:webHidden/>
              </w:rPr>
              <w:fldChar w:fldCharType="separate"/>
            </w:r>
            <w:r>
              <w:rPr>
                <w:noProof/>
                <w:webHidden/>
              </w:rPr>
              <w:t>- 12 -</w:t>
            </w:r>
            <w:r w:rsidR="00BD3F5C">
              <w:rPr>
                <w:noProof/>
                <w:webHidden/>
              </w:rPr>
              <w:fldChar w:fldCharType="end"/>
            </w:r>
          </w:hyperlink>
        </w:p>
        <w:p w14:paraId="35F39054" w14:textId="2171DF1E" w:rsidR="00BD3F5C" w:rsidRDefault="0050684B">
          <w:pPr>
            <w:pStyle w:val="TDC2"/>
            <w:tabs>
              <w:tab w:val="left" w:pos="880"/>
              <w:tab w:val="right" w:leader="dot" w:pos="8494"/>
            </w:tabs>
            <w:rPr>
              <w:rFonts w:asciiTheme="minorHAnsi" w:eastAsiaTheme="minorEastAsia" w:hAnsiTheme="minorHAnsi" w:cstheme="minorBidi"/>
              <w:noProof/>
              <w:sz w:val="22"/>
              <w:szCs w:val="22"/>
            </w:rPr>
          </w:pPr>
          <w:hyperlink w:anchor="_Toc483837301" w:history="1">
            <w:r w:rsidR="00BD3F5C" w:rsidRPr="00AF23CE">
              <w:rPr>
                <w:rStyle w:val="Hipervnculo"/>
                <w:noProof/>
              </w:rPr>
              <w:t>4.2.</w:t>
            </w:r>
            <w:r w:rsidR="00BD3F5C">
              <w:rPr>
                <w:rFonts w:asciiTheme="minorHAnsi" w:eastAsiaTheme="minorEastAsia" w:hAnsiTheme="minorHAnsi" w:cstheme="minorBidi"/>
                <w:noProof/>
                <w:sz w:val="22"/>
                <w:szCs w:val="22"/>
              </w:rPr>
              <w:tab/>
            </w:r>
            <w:r w:rsidR="00BD3F5C" w:rsidRPr="00AF23CE">
              <w:rPr>
                <w:rStyle w:val="Hipervnculo"/>
                <w:noProof/>
              </w:rPr>
              <w:t>Librerías y herramientas</w:t>
            </w:r>
            <w:r w:rsidR="00BD3F5C">
              <w:rPr>
                <w:noProof/>
                <w:webHidden/>
              </w:rPr>
              <w:tab/>
            </w:r>
            <w:r w:rsidR="00BD3F5C">
              <w:rPr>
                <w:noProof/>
                <w:webHidden/>
              </w:rPr>
              <w:fldChar w:fldCharType="begin"/>
            </w:r>
            <w:r w:rsidR="00BD3F5C">
              <w:rPr>
                <w:noProof/>
                <w:webHidden/>
              </w:rPr>
              <w:instrText xml:space="preserve"> PAGEREF _Toc483837301 \h </w:instrText>
            </w:r>
            <w:r w:rsidR="00BD3F5C">
              <w:rPr>
                <w:noProof/>
                <w:webHidden/>
              </w:rPr>
            </w:r>
            <w:r w:rsidR="00BD3F5C">
              <w:rPr>
                <w:noProof/>
                <w:webHidden/>
              </w:rPr>
              <w:fldChar w:fldCharType="separate"/>
            </w:r>
            <w:r>
              <w:rPr>
                <w:noProof/>
                <w:webHidden/>
              </w:rPr>
              <w:t>- 15 -</w:t>
            </w:r>
            <w:r w:rsidR="00BD3F5C">
              <w:rPr>
                <w:noProof/>
                <w:webHidden/>
              </w:rPr>
              <w:fldChar w:fldCharType="end"/>
            </w:r>
          </w:hyperlink>
        </w:p>
        <w:p w14:paraId="5BF4B809" w14:textId="344CE47A" w:rsidR="00BD3F5C" w:rsidRDefault="0050684B">
          <w:pPr>
            <w:pStyle w:val="TDC2"/>
            <w:tabs>
              <w:tab w:val="left" w:pos="880"/>
              <w:tab w:val="right" w:leader="dot" w:pos="8494"/>
            </w:tabs>
            <w:rPr>
              <w:rFonts w:asciiTheme="minorHAnsi" w:eastAsiaTheme="minorEastAsia" w:hAnsiTheme="minorHAnsi" w:cstheme="minorBidi"/>
              <w:noProof/>
              <w:sz w:val="22"/>
              <w:szCs w:val="22"/>
            </w:rPr>
          </w:pPr>
          <w:hyperlink w:anchor="_Toc483837302" w:history="1">
            <w:r w:rsidR="00BD3F5C" w:rsidRPr="00AF23CE">
              <w:rPr>
                <w:rStyle w:val="Hipervnculo"/>
                <w:noProof/>
              </w:rPr>
              <w:t>4.3.</w:t>
            </w:r>
            <w:r w:rsidR="00BD3F5C">
              <w:rPr>
                <w:rFonts w:asciiTheme="minorHAnsi" w:eastAsiaTheme="minorEastAsia" w:hAnsiTheme="minorHAnsi" w:cstheme="minorBidi"/>
                <w:noProof/>
                <w:sz w:val="22"/>
                <w:szCs w:val="22"/>
              </w:rPr>
              <w:tab/>
            </w:r>
            <w:r w:rsidR="00BD3F5C" w:rsidRPr="00AF23CE">
              <w:rPr>
                <w:rStyle w:val="Hipervnculo"/>
                <w:noProof/>
              </w:rPr>
              <w:t>Especificación de requisitos</w:t>
            </w:r>
            <w:r w:rsidR="00BD3F5C">
              <w:rPr>
                <w:noProof/>
                <w:webHidden/>
              </w:rPr>
              <w:tab/>
            </w:r>
            <w:r w:rsidR="00BD3F5C">
              <w:rPr>
                <w:noProof/>
                <w:webHidden/>
              </w:rPr>
              <w:fldChar w:fldCharType="begin"/>
            </w:r>
            <w:r w:rsidR="00BD3F5C">
              <w:rPr>
                <w:noProof/>
                <w:webHidden/>
              </w:rPr>
              <w:instrText xml:space="preserve"> PAGEREF _Toc483837302 \h </w:instrText>
            </w:r>
            <w:r w:rsidR="00BD3F5C">
              <w:rPr>
                <w:noProof/>
                <w:webHidden/>
              </w:rPr>
            </w:r>
            <w:r w:rsidR="00BD3F5C">
              <w:rPr>
                <w:noProof/>
                <w:webHidden/>
              </w:rPr>
              <w:fldChar w:fldCharType="separate"/>
            </w:r>
            <w:r>
              <w:rPr>
                <w:noProof/>
                <w:webHidden/>
              </w:rPr>
              <w:t>- 17 -</w:t>
            </w:r>
            <w:r w:rsidR="00BD3F5C">
              <w:rPr>
                <w:noProof/>
                <w:webHidden/>
              </w:rPr>
              <w:fldChar w:fldCharType="end"/>
            </w:r>
          </w:hyperlink>
        </w:p>
        <w:p w14:paraId="56452316" w14:textId="33C18EC8" w:rsidR="00BD3F5C" w:rsidRDefault="0050684B">
          <w:pPr>
            <w:pStyle w:val="TDC2"/>
            <w:tabs>
              <w:tab w:val="left" w:pos="880"/>
              <w:tab w:val="right" w:leader="dot" w:pos="8494"/>
            </w:tabs>
            <w:rPr>
              <w:rFonts w:asciiTheme="minorHAnsi" w:eastAsiaTheme="minorEastAsia" w:hAnsiTheme="minorHAnsi" w:cstheme="minorBidi"/>
              <w:noProof/>
              <w:sz w:val="22"/>
              <w:szCs w:val="22"/>
            </w:rPr>
          </w:pPr>
          <w:hyperlink w:anchor="_Toc483837303" w:history="1">
            <w:r w:rsidR="00BD3F5C" w:rsidRPr="00AF23CE">
              <w:rPr>
                <w:rStyle w:val="Hipervnculo"/>
                <w:noProof/>
              </w:rPr>
              <w:t>4.4.</w:t>
            </w:r>
            <w:r w:rsidR="00BD3F5C">
              <w:rPr>
                <w:rFonts w:asciiTheme="minorHAnsi" w:eastAsiaTheme="minorEastAsia" w:hAnsiTheme="minorHAnsi" w:cstheme="minorBidi"/>
                <w:noProof/>
                <w:sz w:val="22"/>
                <w:szCs w:val="22"/>
              </w:rPr>
              <w:tab/>
            </w:r>
            <w:r w:rsidR="00BD3F5C" w:rsidRPr="00AF23CE">
              <w:rPr>
                <w:rStyle w:val="Hipervnculo"/>
                <w:noProof/>
              </w:rPr>
              <w:t>Metodología de Desarrollo</w:t>
            </w:r>
            <w:r w:rsidR="00BD3F5C">
              <w:rPr>
                <w:noProof/>
                <w:webHidden/>
              </w:rPr>
              <w:tab/>
            </w:r>
            <w:r w:rsidR="00BD3F5C">
              <w:rPr>
                <w:noProof/>
                <w:webHidden/>
              </w:rPr>
              <w:fldChar w:fldCharType="begin"/>
            </w:r>
            <w:r w:rsidR="00BD3F5C">
              <w:rPr>
                <w:noProof/>
                <w:webHidden/>
              </w:rPr>
              <w:instrText xml:space="preserve"> PAGEREF _Toc483837303 \h </w:instrText>
            </w:r>
            <w:r w:rsidR="00BD3F5C">
              <w:rPr>
                <w:noProof/>
                <w:webHidden/>
              </w:rPr>
              <w:fldChar w:fldCharType="separate"/>
            </w:r>
            <w:r>
              <w:rPr>
                <w:b/>
                <w:bCs/>
                <w:noProof/>
                <w:webHidden/>
              </w:rPr>
              <w:t>¡Error! Marcador no definido.</w:t>
            </w:r>
            <w:r w:rsidR="00BD3F5C">
              <w:rPr>
                <w:noProof/>
                <w:webHidden/>
              </w:rPr>
              <w:fldChar w:fldCharType="end"/>
            </w:r>
          </w:hyperlink>
        </w:p>
        <w:p w14:paraId="355FD976" w14:textId="4E2A5302" w:rsidR="00BD3F5C" w:rsidRDefault="0050684B">
          <w:pPr>
            <w:pStyle w:val="TDC2"/>
            <w:tabs>
              <w:tab w:val="left" w:pos="880"/>
              <w:tab w:val="right" w:leader="dot" w:pos="8494"/>
            </w:tabs>
            <w:rPr>
              <w:rFonts w:asciiTheme="minorHAnsi" w:eastAsiaTheme="minorEastAsia" w:hAnsiTheme="minorHAnsi" w:cstheme="minorBidi"/>
              <w:noProof/>
              <w:sz w:val="22"/>
              <w:szCs w:val="22"/>
            </w:rPr>
          </w:pPr>
          <w:hyperlink w:anchor="_Toc483837304" w:history="1">
            <w:r w:rsidR="00BD3F5C" w:rsidRPr="00AF23CE">
              <w:rPr>
                <w:rStyle w:val="Hipervnculo"/>
                <w:noProof/>
              </w:rPr>
              <w:t>4.5.</w:t>
            </w:r>
            <w:r w:rsidR="00BD3F5C">
              <w:rPr>
                <w:rFonts w:asciiTheme="minorHAnsi" w:eastAsiaTheme="minorEastAsia" w:hAnsiTheme="minorHAnsi" w:cstheme="minorBidi"/>
                <w:noProof/>
                <w:sz w:val="22"/>
                <w:szCs w:val="22"/>
              </w:rPr>
              <w:tab/>
            </w:r>
            <w:r w:rsidR="00BD3F5C" w:rsidRPr="00AF23CE">
              <w:rPr>
                <w:rStyle w:val="Hipervnculo"/>
                <w:noProof/>
              </w:rPr>
              <w:t>Estructura del software</w:t>
            </w:r>
            <w:r w:rsidR="00BD3F5C">
              <w:rPr>
                <w:noProof/>
                <w:webHidden/>
              </w:rPr>
              <w:tab/>
            </w:r>
            <w:r w:rsidR="00BD3F5C">
              <w:rPr>
                <w:noProof/>
                <w:webHidden/>
              </w:rPr>
              <w:fldChar w:fldCharType="begin"/>
            </w:r>
            <w:r w:rsidR="00BD3F5C">
              <w:rPr>
                <w:noProof/>
                <w:webHidden/>
              </w:rPr>
              <w:instrText xml:space="preserve"> PAGEREF _Toc483837304 \h </w:instrText>
            </w:r>
            <w:r w:rsidR="00BD3F5C">
              <w:rPr>
                <w:noProof/>
                <w:webHidden/>
              </w:rPr>
            </w:r>
            <w:r w:rsidR="00BD3F5C">
              <w:rPr>
                <w:noProof/>
                <w:webHidden/>
              </w:rPr>
              <w:fldChar w:fldCharType="separate"/>
            </w:r>
            <w:r>
              <w:rPr>
                <w:noProof/>
                <w:webHidden/>
              </w:rPr>
              <w:t>- 21 -</w:t>
            </w:r>
            <w:r w:rsidR="00BD3F5C">
              <w:rPr>
                <w:noProof/>
                <w:webHidden/>
              </w:rPr>
              <w:fldChar w:fldCharType="end"/>
            </w:r>
          </w:hyperlink>
        </w:p>
        <w:p w14:paraId="39264EDF" w14:textId="6FA4D31C" w:rsidR="00BD3F5C" w:rsidRDefault="0050684B">
          <w:pPr>
            <w:pStyle w:val="TDC1"/>
            <w:tabs>
              <w:tab w:val="left" w:pos="480"/>
              <w:tab w:val="right" w:leader="dot" w:pos="8494"/>
            </w:tabs>
            <w:rPr>
              <w:rFonts w:asciiTheme="minorHAnsi" w:eastAsiaTheme="minorEastAsia" w:hAnsiTheme="minorHAnsi" w:cstheme="minorBidi"/>
              <w:noProof/>
              <w:sz w:val="22"/>
              <w:szCs w:val="22"/>
            </w:rPr>
          </w:pPr>
          <w:hyperlink w:anchor="_Toc483837305" w:history="1">
            <w:r w:rsidR="00BD3F5C" w:rsidRPr="00AF23CE">
              <w:rPr>
                <w:rStyle w:val="Hipervnculo"/>
                <w:noProof/>
              </w:rPr>
              <w:t>5.</w:t>
            </w:r>
            <w:r w:rsidR="00BD3F5C">
              <w:rPr>
                <w:rFonts w:asciiTheme="minorHAnsi" w:eastAsiaTheme="minorEastAsia" w:hAnsiTheme="minorHAnsi" w:cstheme="minorBidi"/>
                <w:noProof/>
                <w:sz w:val="22"/>
                <w:szCs w:val="22"/>
              </w:rPr>
              <w:tab/>
            </w:r>
            <w:r w:rsidR="00BD3F5C" w:rsidRPr="00AF23CE">
              <w:rPr>
                <w:rStyle w:val="Hipervnculo"/>
                <w:noProof/>
              </w:rPr>
              <w:t>EXPERIMENTOS (&lt;10 págs)</w:t>
            </w:r>
            <w:r w:rsidR="00BD3F5C">
              <w:rPr>
                <w:noProof/>
                <w:webHidden/>
              </w:rPr>
              <w:tab/>
            </w:r>
            <w:r w:rsidR="00BD3F5C">
              <w:rPr>
                <w:noProof/>
                <w:webHidden/>
              </w:rPr>
              <w:fldChar w:fldCharType="begin"/>
            </w:r>
            <w:r w:rsidR="00BD3F5C">
              <w:rPr>
                <w:noProof/>
                <w:webHidden/>
              </w:rPr>
              <w:instrText xml:space="preserve"> PAGEREF _Toc483837305 \h </w:instrText>
            </w:r>
            <w:r w:rsidR="00BD3F5C">
              <w:rPr>
                <w:noProof/>
                <w:webHidden/>
              </w:rPr>
            </w:r>
            <w:r w:rsidR="00BD3F5C">
              <w:rPr>
                <w:noProof/>
                <w:webHidden/>
              </w:rPr>
              <w:fldChar w:fldCharType="separate"/>
            </w:r>
            <w:r>
              <w:rPr>
                <w:noProof/>
                <w:webHidden/>
              </w:rPr>
              <w:t>- 27 -</w:t>
            </w:r>
            <w:r w:rsidR="00BD3F5C">
              <w:rPr>
                <w:noProof/>
                <w:webHidden/>
              </w:rPr>
              <w:fldChar w:fldCharType="end"/>
            </w:r>
          </w:hyperlink>
        </w:p>
        <w:p w14:paraId="0DAC9409" w14:textId="420E342C" w:rsidR="00BD3F5C" w:rsidRDefault="0050684B">
          <w:pPr>
            <w:pStyle w:val="TDC1"/>
            <w:tabs>
              <w:tab w:val="left" w:pos="480"/>
              <w:tab w:val="right" w:leader="dot" w:pos="8494"/>
            </w:tabs>
            <w:rPr>
              <w:rFonts w:asciiTheme="minorHAnsi" w:eastAsiaTheme="minorEastAsia" w:hAnsiTheme="minorHAnsi" w:cstheme="minorBidi"/>
              <w:noProof/>
              <w:sz w:val="22"/>
              <w:szCs w:val="22"/>
            </w:rPr>
          </w:pPr>
          <w:hyperlink w:anchor="_Toc483837306" w:history="1">
            <w:r w:rsidR="00BD3F5C" w:rsidRPr="00AF23CE">
              <w:rPr>
                <w:rStyle w:val="Hipervnculo"/>
                <w:noProof/>
              </w:rPr>
              <w:t>6.</w:t>
            </w:r>
            <w:r w:rsidR="00BD3F5C">
              <w:rPr>
                <w:rFonts w:asciiTheme="minorHAnsi" w:eastAsiaTheme="minorEastAsia" w:hAnsiTheme="minorHAnsi" w:cstheme="minorBidi"/>
                <w:noProof/>
                <w:sz w:val="22"/>
                <w:szCs w:val="22"/>
              </w:rPr>
              <w:tab/>
            </w:r>
            <w:r w:rsidR="00BD3F5C" w:rsidRPr="00AF23CE">
              <w:rPr>
                <w:rStyle w:val="Hipervnculo"/>
                <w:noProof/>
              </w:rPr>
              <w:t>CONCLUSIONES Y TRABAJOS FUTUROS (2 págs)</w:t>
            </w:r>
            <w:r w:rsidR="00BD3F5C">
              <w:rPr>
                <w:noProof/>
                <w:webHidden/>
              </w:rPr>
              <w:tab/>
            </w:r>
            <w:r w:rsidR="00BD3F5C">
              <w:rPr>
                <w:noProof/>
                <w:webHidden/>
              </w:rPr>
              <w:fldChar w:fldCharType="begin"/>
            </w:r>
            <w:r w:rsidR="00BD3F5C">
              <w:rPr>
                <w:noProof/>
                <w:webHidden/>
              </w:rPr>
              <w:instrText xml:space="preserve"> PAGEREF _Toc483837306 \h </w:instrText>
            </w:r>
            <w:r w:rsidR="00BD3F5C">
              <w:rPr>
                <w:noProof/>
                <w:webHidden/>
              </w:rPr>
            </w:r>
            <w:r w:rsidR="00BD3F5C">
              <w:rPr>
                <w:noProof/>
                <w:webHidden/>
              </w:rPr>
              <w:fldChar w:fldCharType="separate"/>
            </w:r>
            <w:r>
              <w:rPr>
                <w:noProof/>
                <w:webHidden/>
              </w:rPr>
              <w:t>- 28 -</w:t>
            </w:r>
            <w:r w:rsidR="00BD3F5C">
              <w:rPr>
                <w:noProof/>
                <w:webHidden/>
              </w:rPr>
              <w:fldChar w:fldCharType="end"/>
            </w:r>
          </w:hyperlink>
        </w:p>
        <w:p w14:paraId="30B7DAA3" w14:textId="79DAEDD4" w:rsidR="00BD3F5C" w:rsidRDefault="0050684B">
          <w:pPr>
            <w:pStyle w:val="TDC2"/>
            <w:tabs>
              <w:tab w:val="left" w:pos="880"/>
              <w:tab w:val="right" w:leader="dot" w:pos="8494"/>
            </w:tabs>
            <w:rPr>
              <w:rFonts w:asciiTheme="minorHAnsi" w:eastAsiaTheme="minorEastAsia" w:hAnsiTheme="minorHAnsi" w:cstheme="minorBidi"/>
              <w:noProof/>
              <w:sz w:val="22"/>
              <w:szCs w:val="22"/>
            </w:rPr>
          </w:pPr>
          <w:hyperlink w:anchor="_Toc483837307" w:history="1">
            <w:r w:rsidR="00BD3F5C" w:rsidRPr="00AF23CE">
              <w:rPr>
                <w:rStyle w:val="Hipervnculo"/>
                <w:noProof/>
              </w:rPr>
              <w:t>6.1.</w:t>
            </w:r>
            <w:r w:rsidR="00BD3F5C">
              <w:rPr>
                <w:rFonts w:asciiTheme="minorHAnsi" w:eastAsiaTheme="minorEastAsia" w:hAnsiTheme="minorHAnsi" w:cstheme="minorBidi"/>
                <w:noProof/>
                <w:sz w:val="22"/>
                <w:szCs w:val="22"/>
              </w:rPr>
              <w:tab/>
            </w:r>
            <w:r w:rsidR="00BD3F5C" w:rsidRPr="00AF23CE">
              <w:rPr>
                <w:rStyle w:val="Hipervnculo"/>
                <w:noProof/>
              </w:rPr>
              <w:t>1.1 Epígrafe [Garamond 12, negrita, 1.5 líneas, minúsculas, espacio antes 24 puntos]</w:t>
            </w:r>
            <w:r w:rsidR="00BD3F5C">
              <w:rPr>
                <w:noProof/>
                <w:webHidden/>
              </w:rPr>
              <w:tab/>
            </w:r>
            <w:r w:rsidR="00BD3F5C">
              <w:rPr>
                <w:noProof/>
                <w:webHidden/>
              </w:rPr>
              <w:fldChar w:fldCharType="begin"/>
            </w:r>
            <w:r w:rsidR="00BD3F5C">
              <w:rPr>
                <w:noProof/>
                <w:webHidden/>
              </w:rPr>
              <w:instrText xml:space="preserve"> PAGEREF _Toc483837307 \h </w:instrText>
            </w:r>
            <w:r w:rsidR="00BD3F5C">
              <w:rPr>
                <w:noProof/>
                <w:webHidden/>
              </w:rPr>
            </w:r>
            <w:r w:rsidR="00BD3F5C">
              <w:rPr>
                <w:noProof/>
                <w:webHidden/>
              </w:rPr>
              <w:fldChar w:fldCharType="separate"/>
            </w:r>
            <w:r>
              <w:rPr>
                <w:noProof/>
                <w:webHidden/>
              </w:rPr>
              <w:t>- 29 -</w:t>
            </w:r>
            <w:r w:rsidR="00BD3F5C">
              <w:rPr>
                <w:noProof/>
                <w:webHidden/>
              </w:rPr>
              <w:fldChar w:fldCharType="end"/>
            </w:r>
          </w:hyperlink>
        </w:p>
        <w:p w14:paraId="614E67D1" w14:textId="5AEB310B" w:rsidR="00563A56" w:rsidRDefault="00BD3F5C">
          <w:r>
            <w:fldChar w:fldCharType="end"/>
          </w:r>
        </w:p>
      </w:sdtContent>
    </w:sdt>
    <w:p w14:paraId="17F1956B" w14:textId="77777777" w:rsidR="008C2A89" w:rsidRPr="00BA68A1" w:rsidRDefault="008C2A89" w:rsidP="008C2A89">
      <w:pPr>
        <w:autoSpaceDE w:val="0"/>
        <w:autoSpaceDN w:val="0"/>
        <w:adjustRightInd w:val="0"/>
        <w:spacing w:line="360" w:lineRule="auto"/>
        <w:ind w:left="708" w:hanging="708"/>
        <w:jc w:val="both"/>
        <w:rPr>
          <w:rFonts w:ascii="Garamond" w:hAnsi="Garamond" w:cs="Arial"/>
          <w:b/>
        </w:rPr>
      </w:pPr>
    </w:p>
    <w:p w14:paraId="529A028B" w14:textId="77777777" w:rsidR="00A17BCD" w:rsidRDefault="00E20BFA">
      <w:pPr>
        <w:rPr>
          <w:rFonts w:ascii="Garamond" w:hAnsi="Garamond" w:cs="Arial"/>
          <w:b/>
        </w:rPr>
        <w:sectPr w:rsidR="00A17BCD" w:rsidSect="005226AD">
          <w:headerReference w:type="even" r:id="rId8"/>
          <w:headerReference w:type="default" r:id="rId9"/>
          <w:footerReference w:type="default" r:id="rId10"/>
          <w:headerReference w:type="first" r:id="rId11"/>
          <w:footerReference w:type="first" r:id="rId12"/>
          <w:pgSz w:w="11906" w:h="16838" w:code="9"/>
          <w:pgMar w:top="1418" w:right="1701" w:bottom="1418" w:left="1701" w:header="709" w:footer="709" w:gutter="0"/>
          <w:cols w:space="708"/>
          <w:titlePg/>
          <w:docGrid w:linePitch="360"/>
        </w:sectPr>
      </w:pPr>
      <w:r>
        <w:rPr>
          <w:rFonts w:ascii="Garamond" w:hAnsi="Garamond" w:cs="Arial"/>
          <w:b/>
        </w:rPr>
        <w:br w:type="page"/>
      </w:r>
    </w:p>
    <w:p w14:paraId="1497408C" w14:textId="71EA3A42" w:rsidR="00D84A47" w:rsidRPr="00D84A47" w:rsidRDefault="00E20BFA" w:rsidP="00D84A47">
      <w:pPr>
        <w:pStyle w:val="Ttulo1"/>
      </w:pPr>
      <w:bookmarkStart w:id="0" w:name="_Toc483837294"/>
      <w:r w:rsidRPr="00D84A47">
        <w:lastRenderedPageBreak/>
        <w:t>INTRODUCCIÓN</w:t>
      </w:r>
      <w:r w:rsidR="00162AC1" w:rsidRPr="00D84A47">
        <w:t xml:space="preserve"> (</w:t>
      </w:r>
      <w:r w:rsidR="00462C20" w:rsidRPr="00D84A47">
        <w:t xml:space="preserve">&lt;10 </w:t>
      </w:r>
      <w:proofErr w:type="spellStart"/>
      <w:r w:rsidR="00462C20" w:rsidRPr="00D84A47">
        <w:t>pá</w:t>
      </w:r>
      <w:r w:rsidR="00162AC1" w:rsidRPr="00D84A47">
        <w:t>gs</w:t>
      </w:r>
      <w:proofErr w:type="spellEnd"/>
      <w:r w:rsidR="00162AC1" w:rsidRPr="00D84A47">
        <w:t>)</w:t>
      </w:r>
      <w:bookmarkEnd w:id="0"/>
    </w:p>
    <w:p w14:paraId="43DCA9C7" w14:textId="77777777" w:rsidR="00EC488A" w:rsidRDefault="00553F40" w:rsidP="00553F40">
      <w:r>
        <w:t>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w:t>
      </w:r>
      <w:r w:rsidR="00EC488A">
        <w:t xml:space="preserve"> </w:t>
      </w:r>
    </w:p>
    <w:p w14:paraId="036A1C13" w14:textId="77777777" w:rsidR="00C77EAC" w:rsidRDefault="00C77EAC" w:rsidP="00553F40"/>
    <w:p w14:paraId="18C3C425" w14:textId="77777777" w:rsidR="00AB4011" w:rsidRDefault="00C77EAC" w:rsidP="00553F40">
      <w:r>
        <w:rPr>
          <w:noProof/>
        </w:rPr>
        <w:drawing>
          <wp:anchor distT="0" distB="0" distL="114300" distR="114300" simplePos="0" relativeHeight="251633664" behindDoc="0" locked="0" layoutInCell="1" allowOverlap="1" wp14:anchorId="7212C370" wp14:editId="06684A6C">
            <wp:simplePos x="0" y="0"/>
            <wp:positionH relativeFrom="margin">
              <wp:posOffset>152400</wp:posOffset>
            </wp:positionH>
            <wp:positionV relativeFrom="margin">
              <wp:posOffset>1414409</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Como podemos ver en el gráfico, en el año 2014</w:t>
      </w:r>
      <w:r w:rsidR="00553F40">
        <w:t xml:space="preserve"> el consumo energético era cubierto en un 80% por energías no renovables</w:t>
      </w:r>
      <w:r w:rsidR="00EC488A">
        <w:t xml:space="preserve"> </w:t>
      </w:r>
      <w:r>
        <w:t>(principalmente</w:t>
      </w:r>
      <w:r w:rsidR="00EC488A">
        <w:t xml:space="preserve"> carbón, petróleo o gas</w:t>
      </w:r>
      <w:r>
        <w:t>)</w:t>
      </w:r>
      <w:r w:rsidR="00EC488A">
        <w:t xml:space="preserve"> y este indicador es aún mayor en países en vías de desarrollo. </w:t>
      </w:r>
    </w:p>
    <w:p w14:paraId="29487E9C" w14:textId="77777777" w:rsidR="00AB4011" w:rsidRDefault="00AB4011" w:rsidP="00AB4011">
      <w:pPr>
        <w:jc w:val="center"/>
      </w:pPr>
    </w:p>
    <w:p w14:paraId="5D2DDEDE" w14:textId="77777777" w:rsidR="00AB4011" w:rsidRDefault="00EC488A" w:rsidP="00553F40">
      <w:r>
        <w:t xml:space="preserve">Además, las actividades industriales están detrás del 50% de la demanda energética mundial, y, por ende, países con mayor crecimiento económico tienden a tener mayor demanda de energía que otros con </w:t>
      </w:r>
      <w:proofErr w:type="spellStart"/>
      <w:r w:rsidR="00C77EAC">
        <w:t>económi</w:t>
      </w:r>
      <w:r>
        <w:t>as</w:t>
      </w:r>
      <w:proofErr w:type="spellEnd"/>
      <w:r>
        <w:t xml:space="preserve"> </w:t>
      </w:r>
      <w:r w:rsidR="00C77EAC">
        <w:t>basada</w:t>
      </w:r>
      <w:r>
        <w:t>s en sectores alternativos.</w:t>
      </w:r>
    </w:p>
    <w:p w14:paraId="43CBCD54" w14:textId="77777777" w:rsidR="00EC488A" w:rsidRDefault="00EC488A" w:rsidP="00AB4011"/>
    <w:p w14:paraId="7C90F1D1" w14:textId="77777777" w:rsidR="00C77EAC" w:rsidRDefault="00C77EAC" w:rsidP="00AB4011"/>
    <w:p w14:paraId="5F99EB1D" w14:textId="77777777" w:rsidR="00EC488A" w:rsidRDefault="00AB4011" w:rsidP="00553F40">
      <w:r>
        <w:t xml:space="preserve">Por todo ello, la administración a medio y largo plazo de la demanda </w:t>
      </w:r>
      <w:r w:rsidR="00C77EAC">
        <w:t xml:space="preserve">energética, así como </w:t>
      </w:r>
      <w:r w:rsidR="00663E4E">
        <w:t>el crecimiento</w:t>
      </w:r>
      <w:r w:rsidR="00C77EAC">
        <w:t xml:space="preserve"> de centrales basadas en renovables</w:t>
      </w:r>
      <w:r>
        <w:t xml:space="preserve"> se ha convertido en un problema clave con un gran impacto en todas las economías y naciones en desarrollo.</w:t>
      </w:r>
      <w:r w:rsidR="00EC488A">
        <w:t xml:space="preserve"> </w:t>
      </w:r>
    </w:p>
    <w:p w14:paraId="2EDDB20B" w14:textId="77777777" w:rsidR="00663E4E" w:rsidRDefault="00663E4E" w:rsidP="00553F40">
      <w:r>
        <w:t>De hecho, ya hay estudios que afirman que para el año 2050 el 90% de la energía provendrá de fuentes renovables:</w:t>
      </w:r>
    </w:p>
    <w:p w14:paraId="0A04292A" w14:textId="3353BEBD" w:rsidR="00553F40" w:rsidRDefault="00C77EAC" w:rsidP="00663E4E">
      <w:pPr>
        <w:jc w:val="center"/>
      </w:pPr>
      <w:r>
        <w:rPr>
          <w:noProof/>
        </w:rPr>
        <w:drawing>
          <wp:inline distT="0" distB="0" distL="0" distR="0" wp14:anchorId="4446AEE9" wp14:editId="69FBD438">
            <wp:extent cx="2703732" cy="1923691"/>
            <wp:effectExtent l="0" t="0" r="1905" b="635"/>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2643" cy="1937146"/>
                    </a:xfrm>
                    <a:prstGeom prst="rect">
                      <a:avLst/>
                    </a:prstGeom>
                    <a:noFill/>
                    <a:ln>
                      <a:noFill/>
                    </a:ln>
                  </pic:spPr>
                </pic:pic>
              </a:graphicData>
            </a:graphic>
          </wp:inline>
        </w:drawing>
      </w:r>
    </w:p>
    <w:p w14:paraId="5CABE994" w14:textId="1821FEFE" w:rsidR="00553F40" w:rsidRDefault="00663E4E" w:rsidP="00663E4E">
      <w:r>
        <w:t>Hace unos años se predijo un incremento de la demanda de energía mundial de más de un 50% en los s</w:t>
      </w:r>
      <w:r w:rsidR="009910AA">
        <w:t>iguientes 20 años, en lo que pa</w:t>
      </w:r>
      <w:r w:rsidR="0023104F">
        <w:t>rec</w:t>
      </w:r>
      <w:r>
        <w:t>ía un proceso imparable.</w:t>
      </w:r>
    </w:p>
    <w:p w14:paraId="4A2CAAE2" w14:textId="77777777" w:rsidR="00663E4E" w:rsidRDefault="00663E4E" w:rsidP="00663E4E">
      <w:r>
        <w:lastRenderedPageBreak/>
        <w:t>Sin embargo, todas esas predicciones fallaron cuando surgió la crisis mundial del 2008.</w:t>
      </w:r>
    </w:p>
    <w:p w14:paraId="2EA46AF5" w14:textId="77777777" w:rsidR="00663E4E" w:rsidRDefault="00663E4E" w:rsidP="00663E4E">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14:paraId="74A7FE16" w14:textId="2DA875E9" w:rsidR="00EC488A" w:rsidRDefault="00990C5F" w:rsidP="00EC488A">
      <w:r>
        <w:t>Para más inri, la naturaleza de un país va cambiando a lo largo del tiempo</w:t>
      </w:r>
      <w:r w:rsidR="009910AA">
        <w:t>.</w:t>
      </w:r>
      <w:r>
        <w:t xml:space="preserve"> </w:t>
      </w:r>
      <w:r w:rsidR="009910AA">
        <w:t>S</w:t>
      </w:r>
      <w:r>
        <w:t xml:space="preserve">i observamos su economía hace 30 años </w:t>
      </w:r>
      <w:r w:rsidR="009910AA">
        <w:t xml:space="preserve">y la comparamos </w:t>
      </w:r>
      <w:r w:rsidR="0023104F">
        <w:t>con</w:t>
      </w:r>
      <w:r w:rsidR="009910AA">
        <w:t xml:space="preserve"> la que puede tener hoy día es muy probable que encontremos diferencias sustanciales</w:t>
      </w:r>
      <w:r>
        <w:t>, lo que restringe aún más la variedad de indicadores históricos macroeconómicos que se pueden considerar para la estimación.</w:t>
      </w:r>
    </w:p>
    <w:p w14:paraId="6BCB7DF6" w14:textId="6D41C50E" w:rsidR="00EA58A7" w:rsidRDefault="00EA58A7" w:rsidP="00EC488A"/>
    <w:p w14:paraId="0F319889" w14:textId="7AB27C8A" w:rsidR="004D2AF3" w:rsidRDefault="004D2AF3" w:rsidP="004D2AF3">
      <w:r>
        <w:t xml:space="preserve">Dicho esto, la primera aproximación que se propuso para “combatir” el problema se propone en [3], donde un algoritmo genético se usó para obtener los parámetros de un modelo de </w:t>
      </w:r>
      <w:proofErr w:type="spellStart"/>
      <w:r>
        <w:t>predición</w:t>
      </w:r>
      <w:proofErr w:type="spellEnd"/>
      <w:r>
        <w:t xml:space="preserve"> exponencial.  Específicamente las entradas del modelo son 4 variables macroeconómicas (</w:t>
      </w:r>
      <w:proofErr w:type="spellStart"/>
      <w:r>
        <w:t>Gross</w:t>
      </w:r>
      <w:proofErr w:type="spellEnd"/>
      <w:r>
        <w:t xml:space="preserve"> </w:t>
      </w:r>
      <w:proofErr w:type="spellStart"/>
      <w:r>
        <w:t>Domestic</w:t>
      </w:r>
      <w:proofErr w:type="spellEnd"/>
      <w:r>
        <w:t xml:space="preserve"> </w:t>
      </w:r>
      <w:proofErr w:type="spellStart"/>
      <w:r>
        <w:t>Product</w:t>
      </w:r>
      <w:proofErr w:type="spellEnd"/>
      <w:r>
        <w:t xml:space="preserve"> </w:t>
      </w:r>
      <w:proofErr w:type="spellStart"/>
      <w:r>
        <w:t>or</w:t>
      </w:r>
      <w:proofErr w:type="spellEnd"/>
      <w:r>
        <w:t xml:space="preserve"> GDP, </w:t>
      </w:r>
      <w:proofErr w:type="spellStart"/>
      <w:r>
        <w:t>population</w:t>
      </w:r>
      <w:proofErr w:type="spellEnd"/>
      <w:r>
        <w:t xml:space="preserve">, </w:t>
      </w:r>
      <w:proofErr w:type="spellStart"/>
      <w:r>
        <w:t>import</w:t>
      </w:r>
      <w:proofErr w:type="spellEnd"/>
      <w:r>
        <w:t xml:space="preserve"> </w:t>
      </w:r>
      <w:proofErr w:type="spellStart"/>
      <w:r>
        <w:t>size</w:t>
      </w:r>
      <w:proofErr w:type="spellEnd"/>
      <w:r w:rsidR="0023104F">
        <w:t xml:space="preserve"> </w:t>
      </w:r>
      <w:r>
        <w:t xml:space="preserve">and </w:t>
      </w:r>
      <w:proofErr w:type="spellStart"/>
      <w:r>
        <w:t>export</w:t>
      </w:r>
      <w:proofErr w:type="spellEnd"/>
      <w:r>
        <w:t xml:space="preserve"> </w:t>
      </w:r>
      <w:proofErr w:type="spellStart"/>
      <w:r>
        <w:t>size</w:t>
      </w:r>
      <w:proofErr w:type="spellEnd"/>
      <w:r>
        <w:t>) para Turquía, con datos desde los</w:t>
      </w:r>
      <w:r w:rsidR="009910AA">
        <w:t xml:space="preserve"> </w:t>
      </w:r>
      <w:r>
        <w:t>80 has</w:t>
      </w:r>
      <w:r w:rsidR="0023104F">
        <w:t>ta los primeros</w:t>
      </w:r>
      <w:r>
        <w:t xml:space="preserve"> años de los 2000. La </w:t>
      </w:r>
      <w:proofErr w:type="spellStart"/>
      <w:r>
        <w:t>predición</w:t>
      </w:r>
      <w:proofErr w:type="spellEnd"/>
      <w:r>
        <w:t xml:space="preserve"> de la demanda de energía se hizo para el mismo año que las variables de entrada</w:t>
      </w:r>
      <w:r w:rsidR="0023104F">
        <w:t xml:space="preserve"> y s</w:t>
      </w:r>
      <w:r>
        <w:t xml:space="preserve">e consideraron modelos tanto lineales como exponenciales, </w:t>
      </w:r>
      <w:proofErr w:type="spellStart"/>
      <w:r w:rsidRPr="004D2AF3">
        <w:rPr>
          <w:u w:val="single"/>
        </w:rPr>
        <w:t>whereas</w:t>
      </w:r>
      <w:proofErr w:type="spellEnd"/>
      <w:r w:rsidRPr="004D2AF3">
        <w:rPr>
          <w:u w:val="single"/>
        </w:rPr>
        <w:t xml:space="preserve"> </w:t>
      </w:r>
      <w:proofErr w:type="spellStart"/>
      <w:r w:rsidRPr="004D2AF3">
        <w:rPr>
          <w:u w:val="single"/>
        </w:rPr>
        <w:t>the</w:t>
      </w:r>
      <w:proofErr w:type="spellEnd"/>
      <w:r w:rsidRPr="004D2AF3">
        <w:rPr>
          <w:u w:val="single"/>
        </w:rPr>
        <w:t xml:space="preserve"> GA </w:t>
      </w:r>
      <w:proofErr w:type="spellStart"/>
      <w:r w:rsidRPr="004D2AF3">
        <w:rPr>
          <w:u w:val="single"/>
        </w:rPr>
        <w:t>was</w:t>
      </w:r>
      <w:proofErr w:type="spellEnd"/>
      <w:r w:rsidRPr="004D2AF3">
        <w:rPr>
          <w:u w:val="single"/>
        </w:rPr>
        <w:t xml:space="preserve"> </w:t>
      </w:r>
      <w:proofErr w:type="spellStart"/>
      <w:r w:rsidRPr="004D2AF3">
        <w:rPr>
          <w:u w:val="single"/>
        </w:rPr>
        <w:t>proposed</w:t>
      </w:r>
      <w:proofErr w:type="spellEnd"/>
      <w:r w:rsidRPr="004D2AF3">
        <w:rPr>
          <w:u w:val="single"/>
        </w:rPr>
        <w:t xml:space="preserve"> to be a </w:t>
      </w:r>
      <w:proofErr w:type="spellStart"/>
      <w:r w:rsidRPr="004D2AF3">
        <w:rPr>
          <w:u w:val="single"/>
        </w:rPr>
        <w:t>basic</w:t>
      </w:r>
      <w:proofErr w:type="spellEnd"/>
      <w:r w:rsidRPr="004D2AF3">
        <w:rPr>
          <w:u w:val="single"/>
        </w:rPr>
        <w:t xml:space="preserve"> </w:t>
      </w:r>
      <w:proofErr w:type="spellStart"/>
      <w:r w:rsidRPr="004D2AF3">
        <w:rPr>
          <w:u w:val="single"/>
        </w:rPr>
        <w:t>binary</w:t>
      </w:r>
      <w:proofErr w:type="spellEnd"/>
      <w:r w:rsidRPr="004D2AF3">
        <w:rPr>
          <w:u w:val="single"/>
        </w:rPr>
        <w:t xml:space="preserve"> </w:t>
      </w:r>
      <w:proofErr w:type="spellStart"/>
      <w:r w:rsidRPr="004D2AF3">
        <w:rPr>
          <w:u w:val="single"/>
        </w:rPr>
        <w:t>algorithm</w:t>
      </w:r>
      <w:proofErr w:type="spellEnd"/>
      <w:r w:rsidRPr="004D2AF3">
        <w:rPr>
          <w:u w:val="single"/>
        </w:rPr>
        <w:t xml:space="preserve">, </w:t>
      </w:r>
      <w:proofErr w:type="spellStart"/>
      <w:r w:rsidRPr="004D2AF3">
        <w:rPr>
          <w:u w:val="single"/>
        </w:rPr>
        <w:t>with</w:t>
      </w:r>
      <w:proofErr w:type="spellEnd"/>
      <w:r w:rsidRPr="004D2AF3">
        <w:rPr>
          <w:u w:val="single"/>
        </w:rPr>
        <w:t xml:space="preserve"> standard crossover, </w:t>
      </w:r>
      <w:proofErr w:type="spellStart"/>
      <w:r w:rsidRPr="004D2AF3">
        <w:rPr>
          <w:u w:val="single"/>
        </w:rPr>
        <w:t>flip</w:t>
      </w:r>
      <w:proofErr w:type="spellEnd"/>
      <w:r w:rsidRPr="004D2AF3">
        <w:rPr>
          <w:u w:val="single"/>
        </w:rPr>
        <w:t xml:space="preserve"> </w:t>
      </w:r>
      <w:proofErr w:type="spellStart"/>
      <w:r w:rsidRPr="004D2AF3">
        <w:rPr>
          <w:u w:val="single"/>
        </w:rPr>
        <w:t>mutation</w:t>
      </w:r>
      <w:proofErr w:type="spellEnd"/>
      <w:r w:rsidRPr="004D2AF3">
        <w:rPr>
          <w:u w:val="single"/>
        </w:rPr>
        <w:t xml:space="preserve">, and a </w:t>
      </w:r>
      <w:proofErr w:type="spellStart"/>
      <w:r w:rsidRPr="004D2AF3">
        <w:rPr>
          <w:u w:val="single"/>
        </w:rPr>
        <w:t>tournament</w:t>
      </w:r>
      <w:proofErr w:type="spellEnd"/>
      <w:r w:rsidRPr="004D2AF3">
        <w:rPr>
          <w:u w:val="single"/>
        </w:rPr>
        <w:t xml:space="preserve"> </w:t>
      </w:r>
      <w:proofErr w:type="spellStart"/>
      <w:r w:rsidRPr="004D2AF3">
        <w:rPr>
          <w:u w:val="single"/>
        </w:rPr>
        <w:t>selection</w:t>
      </w:r>
      <w:proofErr w:type="spellEnd"/>
      <w:r>
        <w:t xml:space="preserve">. La </w:t>
      </w:r>
      <w:proofErr w:type="spellStart"/>
      <w:r>
        <w:t>funcion</w:t>
      </w:r>
      <w:proofErr w:type="spellEnd"/>
      <w:r>
        <w:t xml:space="preserve"> objetivo era una medición del error medio cuadrático entre el dato real y el resultado del modelo, obtenido sobre los datos de </w:t>
      </w:r>
      <w:proofErr w:type="spellStart"/>
      <w:r>
        <w:t>entremaniento</w:t>
      </w:r>
      <w:proofErr w:type="spellEnd"/>
      <w:r>
        <w:t xml:space="preserve"> (una fracción de todos los datos disponibles). Con los modelos obtenidos, se probó que la demanda de energía del futuro podía ser estimada mediante la proyección de variaciones en los parámetros de entrada. En este ca</w:t>
      </w:r>
      <w:r w:rsidR="0023104F">
        <w:t>s</w:t>
      </w:r>
      <w:r>
        <w:t xml:space="preserve">o, estas proyecciones predijeron un incremento continuo de la demanda de energía en </w:t>
      </w:r>
      <w:proofErr w:type="spellStart"/>
      <w:r>
        <w:t>turquía</w:t>
      </w:r>
      <w:proofErr w:type="spellEnd"/>
      <w:r>
        <w:t xml:space="preserve"> por los </w:t>
      </w:r>
      <w:proofErr w:type="spellStart"/>
      <w:r>
        <w:t>proximos</w:t>
      </w:r>
      <w:proofErr w:type="spellEnd"/>
      <w:r>
        <w:t xml:space="preserve"> 20 años.</w:t>
      </w:r>
    </w:p>
    <w:p w14:paraId="3EEEBDCB" w14:textId="751D27BD" w:rsidR="004D2AF3" w:rsidRDefault="004D2AF3" w:rsidP="004D2AF3">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w:t>
      </w:r>
      <w:r w:rsidR="00EB0620">
        <w:t xml:space="preserve">estado </w:t>
      </w:r>
      <w:r>
        <w:t>basados en funciones alternativas exponenciales y logar</w:t>
      </w:r>
      <w:r w:rsidR="00EB0620">
        <w:t>ítmicas, optimizados por un algoritmo genético en tiempo real.</w:t>
      </w:r>
    </w:p>
    <w:p w14:paraId="26C9ABC5" w14:textId="77777777" w:rsidR="001A4553" w:rsidRDefault="001A4553">
      <w:pPr>
        <w:spacing w:before="0" w:after="0"/>
      </w:pPr>
      <w:r>
        <w:br w:type="page"/>
      </w:r>
    </w:p>
    <w:p w14:paraId="2010E9D9" w14:textId="15B426B6" w:rsidR="00EB0620" w:rsidRDefault="00EB0620" w:rsidP="004D2AF3">
      <w:r>
        <w:lastRenderedPageBreak/>
        <w:t xml:space="preserve">En todas estas aproximaciones se considera un </w:t>
      </w:r>
      <w:proofErr w:type="spellStart"/>
      <w:r>
        <w:t>numero</w:t>
      </w:r>
      <w:proofErr w:type="spellEnd"/>
      <w:r>
        <w:t xml:space="preserve"> reducido de factores (variables de entradas o características) a partir de los que las </w:t>
      </w:r>
      <w:proofErr w:type="spellStart"/>
      <w:r>
        <w:t>projecciones</w:t>
      </w:r>
      <w:proofErr w:type="spellEnd"/>
      <w:r>
        <w:t xml:space="preserve"> muestran un incremento sostenido de la demanda energética en los </w:t>
      </w:r>
      <w:proofErr w:type="spellStart"/>
      <w:r>
        <w:t>proximos</w:t>
      </w:r>
      <w:proofErr w:type="spellEnd"/>
      <w:r>
        <w:t xml:space="preserve"> años. En todos los casos los años de entrenamiento no incluyen da</w:t>
      </w:r>
      <w:r w:rsidR="0023104F">
        <w:t>tos de más allá del año 2005, por</w:t>
      </w:r>
      <w:r>
        <w:t xml:space="preserve"> lo que se están perdiendo eventos importantes que tiene</w:t>
      </w:r>
      <w:r w:rsidR="0023104F">
        <w:t>n</w:t>
      </w:r>
      <w:r>
        <w:t xml:space="preserve"> un impacto directo en la calidad de la predicción calculada (por ejemplo, la crisis del año 2008).</w:t>
      </w:r>
    </w:p>
    <w:p w14:paraId="4D6E56BA" w14:textId="3088FF18" w:rsidR="00EB0620" w:rsidRDefault="00EB0620" w:rsidP="004D2AF3"/>
    <w:p w14:paraId="12AF0527" w14:textId="0F0E285D" w:rsidR="00EB0620" w:rsidRDefault="00344B76" w:rsidP="004D2AF3">
      <w:r>
        <w:t>E</w:t>
      </w:r>
      <w:r w:rsidR="00EB0620">
        <w:t>ste estudio</w:t>
      </w:r>
      <w:r>
        <w:t xml:space="preserve"> se aborda desde otra novedosa perspectiva, que combina “</w:t>
      </w:r>
      <w:proofErr w:type="spellStart"/>
      <w:r>
        <w:rPr>
          <w:b/>
        </w:rPr>
        <w:t>evolutionary</w:t>
      </w:r>
      <w:proofErr w:type="spellEnd"/>
      <w:r>
        <w:rPr>
          <w:b/>
        </w:rPr>
        <w:t xml:space="preserve"> </w:t>
      </w:r>
      <w:proofErr w:type="spellStart"/>
      <w:r>
        <w:rPr>
          <w:b/>
        </w:rPr>
        <w:t>solvers</w:t>
      </w:r>
      <w:proofErr w:type="spellEnd"/>
      <w:r>
        <w:rPr>
          <w:b/>
        </w:rPr>
        <w:t>”</w:t>
      </w:r>
      <w:r>
        <w:t xml:space="preserve"> y computación neuronal para construir una metodología eficiente que nos ayude a resolver el problema.</w:t>
      </w:r>
    </w:p>
    <w:p w14:paraId="2D2F2F3C" w14:textId="05A1A67D" w:rsidR="00344B76" w:rsidRDefault="001952EE" w:rsidP="004D2AF3">
      <w:r>
        <w:rPr>
          <w:noProof/>
        </w:rPr>
        <mc:AlternateContent>
          <mc:Choice Requires="wps">
            <w:drawing>
              <wp:anchor distT="45720" distB="45720" distL="114300" distR="114300" simplePos="0" relativeHeight="251711488" behindDoc="0" locked="0" layoutInCell="1" allowOverlap="1" wp14:anchorId="3BF675F9" wp14:editId="36973A72">
                <wp:simplePos x="0" y="0"/>
                <wp:positionH relativeFrom="margin">
                  <wp:align>left</wp:align>
                </wp:positionH>
                <wp:positionV relativeFrom="paragraph">
                  <wp:posOffset>1007745</wp:posOffset>
                </wp:positionV>
                <wp:extent cx="5539740" cy="1074420"/>
                <wp:effectExtent l="0" t="0" r="22860" b="1143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074420"/>
                        </a:xfrm>
                        <a:prstGeom prst="rect">
                          <a:avLst/>
                        </a:prstGeom>
                        <a:solidFill>
                          <a:srgbClr val="FFFFFF"/>
                        </a:solidFill>
                        <a:ln w="9525">
                          <a:solidFill>
                            <a:srgbClr val="000000"/>
                          </a:solidFill>
                          <a:miter lim="800000"/>
                          <a:headEnd/>
                          <a:tailEnd/>
                        </a:ln>
                      </wps:spPr>
                      <wps:txbx>
                        <w:txbxContent>
                          <w:p w14:paraId="477950D0" w14:textId="1E6600D0" w:rsidR="0050684B" w:rsidRDefault="0050684B" w:rsidP="001952EE">
                            <w:pPr>
                              <w:autoSpaceDE w:val="0"/>
                              <w:autoSpaceDN w:val="0"/>
                              <w:adjustRightInd w:val="0"/>
                              <w:spacing w:before="0" w:after="0"/>
                            </w:pP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a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procedure</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yield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input variables </w:t>
                            </w:r>
                            <w:proofErr w:type="spellStart"/>
                            <w:r>
                              <w:rPr>
                                <w:rFonts w:ascii="AdvGulliv-R" w:hAnsi="AdvGulliv-R" w:cs="AdvGulliv-R"/>
                                <w:color w:val="000000"/>
                                <w:sz w:val="16"/>
                                <w:szCs w:val="16"/>
                              </w:rPr>
                              <w:t>that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must</w:t>
                            </w:r>
                            <w:proofErr w:type="spellEnd"/>
                            <w:r>
                              <w:rPr>
                                <w:rFonts w:ascii="AdvGulliv-R" w:hAnsi="AdvGulliv-R" w:cs="AdvGulliv-R"/>
                                <w:color w:val="000000"/>
                                <w:sz w:val="16"/>
                                <w:szCs w:val="16"/>
                              </w:rPr>
                              <w:t xml:space="preserve"> be </w:t>
                            </w:r>
                            <w:proofErr w:type="spellStart"/>
                            <w:r>
                              <w:rPr>
                                <w:rFonts w:ascii="AdvGulliv-R" w:hAnsi="AdvGulliv-R" w:cs="AdvGulliv-R"/>
                                <w:color w:val="000000"/>
                                <w:sz w:val="16"/>
                                <w:szCs w:val="16"/>
                              </w:rPr>
                              <w:t>considered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purpose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w:t>
                            </w:r>
                            <w:proofErr w:type="spellEnd"/>
                            <w:r>
                              <w:rPr>
                                <w:rFonts w:ascii="AdvGulliv-R" w:hAnsi="AdvGulliv-R" w:cs="AdvGulliv-R"/>
                                <w:color w:val="000000"/>
                                <w:sz w:val="16"/>
                                <w:szCs w:val="16"/>
                              </w:rPr>
                              <w:t xml:space="preserve"> to use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Harmony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Search</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algorithm</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 xml:space="preserve">[12] </w:t>
                            </w:r>
                            <w:r>
                              <w:rPr>
                                <w:rFonts w:ascii="AdvGulliv-R" w:hAnsi="AdvGulliv-R" w:cs="AdvGulliv-R"/>
                                <w:color w:val="000000"/>
                                <w:sz w:val="16"/>
                                <w:szCs w:val="16"/>
                              </w:rPr>
                              <w:t xml:space="preserve">– a </w:t>
                            </w:r>
                            <w:proofErr w:type="spellStart"/>
                            <w:r>
                              <w:rPr>
                                <w:rFonts w:ascii="AdvGulliv-R" w:hAnsi="AdvGulliv-R" w:cs="AdvGulliv-R"/>
                                <w:color w:val="000000"/>
                                <w:sz w:val="16"/>
                                <w:szCs w:val="16"/>
                              </w:rPr>
                              <w:t>recent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evolutionary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optimization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based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mimicking</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music</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generation</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improvisation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processes</w:t>
                            </w:r>
                            <w:proofErr w:type="spellEnd"/>
                            <w:r>
                              <w:rPr>
                                <w:rFonts w:ascii="AdvGulliv-R" w:hAnsi="AdvGulliv-R" w:cs="AdvGulliv-R"/>
                                <w:color w:val="000000"/>
                                <w:sz w:val="16"/>
                                <w:szCs w:val="16"/>
                              </w:rPr>
                              <w:t xml:space="preserve"> –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has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very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good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results</w:t>
                            </w:r>
                            <w:proofErr w:type="spellEnd"/>
                            <w:r>
                              <w:rPr>
                                <w:rFonts w:ascii="AdvGulliv-R" w:hAnsi="AdvGulliv-R" w:cs="AdvGulliv-R"/>
                                <w:color w:val="000000"/>
                                <w:sz w:val="16"/>
                                <w:szCs w:val="16"/>
                              </w:rPr>
                              <w:t xml:space="preserve"> in a </w:t>
                            </w:r>
                            <w:proofErr w:type="spellStart"/>
                            <w:r>
                              <w:rPr>
                                <w:rFonts w:ascii="AdvGulliv-R" w:hAnsi="AdvGulliv-R" w:cs="AdvGulliv-R"/>
                                <w:color w:val="000000"/>
                                <w:sz w:val="16"/>
                                <w:szCs w:val="16"/>
                              </w:rPr>
                              <w:t>number</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applications</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[13]</w:t>
                            </w:r>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manuscript</w:t>
                            </w:r>
                            <w:proofErr w:type="spellEnd"/>
                            <w:r>
                              <w:rPr>
                                <w:rFonts w:ascii="AdvGulliv-R" w:hAnsi="AdvGulliv-R" w:cs="AdvGulliv-R"/>
                                <w:color w:val="000000"/>
                                <w:sz w:val="16"/>
                                <w:szCs w:val="16"/>
                              </w:rPr>
                              <w:t xml:space="preserve"> describes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thoroughly</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analyzes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its</w:t>
                            </w:r>
                            <w:proofErr w:type="spellEnd"/>
                            <w:r>
                              <w:rPr>
                                <w:rFonts w:ascii="AdvGulliv-R" w:hAnsi="AdvGulliv-R" w:cs="AdvGulliv-R"/>
                                <w:color w:val="000000"/>
                                <w:sz w:val="16"/>
                                <w:szCs w:val="16"/>
                              </w:rPr>
                              <w:t xml:space="preserve"> performance </w:t>
                            </w:r>
                            <w:proofErr w:type="spellStart"/>
                            <w:r>
                              <w:rPr>
                                <w:rFonts w:ascii="AdvGulliv-R" w:hAnsi="AdvGulliv-R" w:cs="AdvGulliv-R"/>
                                <w:color w:val="000000"/>
                                <w:sz w:val="16"/>
                                <w:szCs w:val="16"/>
                              </w:rPr>
                              <w:t>when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exponential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one-year-ahead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energy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demand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forecast</w:t>
                            </w:r>
                            <w:proofErr w:type="spellEnd"/>
                            <w:r>
                              <w:rPr>
                                <w:rFonts w:ascii="AdvGulliv-R" w:hAnsi="AdvGulliv-R" w:cs="AdvGulliv-R"/>
                                <w:color w:val="000000"/>
                                <w:sz w:val="16"/>
                                <w:szCs w:val="16"/>
                              </w:rPr>
                              <w:t xml:space="preserve"> in </w:t>
                            </w:r>
                            <w:proofErr w:type="spellStart"/>
                            <w:r>
                              <w:rPr>
                                <w:rFonts w:ascii="AdvGulliv-R" w:hAnsi="AdvGulliv-R" w:cs="AdvGulliv-R"/>
                                <w:color w:val="000000"/>
                                <w:sz w:val="16"/>
                                <w:szCs w:val="16"/>
                              </w:rPr>
                              <w:t>Spain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study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further</w:t>
                            </w:r>
                            <w:proofErr w:type="spellEnd"/>
                            <w:r>
                              <w:rPr>
                                <w:rFonts w:ascii="AdvGulliv-R" w:hAnsi="AdvGulliv-R" w:cs="AdvGulliv-R"/>
                                <w:color w:val="000000"/>
                                <w:sz w:val="16"/>
                                <w:szCs w:val="16"/>
                              </w:rPr>
                              <w:t xml:space="preserve"> extended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considering</w:t>
                            </w:r>
                            <w:proofErr w:type="spellEnd"/>
                            <w:r>
                              <w:rPr>
                                <w:rFonts w:ascii="AdvGulliv-R" w:hAnsi="AdvGulliv-R" w:cs="AdvGulliv-R"/>
                                <w:color w:val="000000"/>
                                <w:sz w:val="16"/>
                                <w:szCs w:val="16"/>
                              </w:rPr>
                              <w:t xml:space="preserve"> a novel neural </w:t>
                            </w:r>
                            <w:proofErr w:type="spellStart"/>
                            <w:r>
                              <w:rPr>
                                <w:rFonts w:ascii="AdvGulliv-R" w:hAnsi="AdvGulliv-R" w:cs="AdvGulliv-R"/>
                                <w:color w:val="000000"/>
                                <w:sz w:val="16"/>
                                <w:szCs w:val="16"/>
                              </w:rPr>
                              <w:t>computation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 Extreme </w:t>
                            </w:r>
                            <w:proofErr w:type="spellStart"/>
                            <w:r>
                              <w:rPr>
                                <w:rFonts w:ascii="AdvGulliv-R" w:hAnsi="AdvGulliv-R" w:cs="AdvGulliv-R"/>
                                <w:color w:val="000000"/>
                                <w:sz w:val="16"/>
                                <w:szCs w:val="16"/>
                              </w:rPr>
                              <w:t>Learning</w:t>
                            </w:r>
                            <w:proofErr w:type="spellEnd"/>
                            <w:r>
                              <w:rPr>
                                <w:rFonts w:ascii="AdvGulliv-R" w:hAnsi="AdvGulliv-R" w:cs="AdvGulliv-R"/>
                                <w:color w:val="000000"/>
                                <w:sz w:val="16"/>
                                <w:szCs w:val="16"/>
                              </w:rPr>
                              <w:t xml:space="preserve"> Machine (ELM) – as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complete </w:t>
                            </w:r>
                            <w:proofErr w:type="spellStart"/>
                            <w:r>
                              <w:rPr>
                                <w:rFonts w:ascii="AdvGulliv-R" w:hAnsi="AdvGulliv-R" w:cs="AdvGulliv-R"/>
                                <w:color w:val="000000"/>
                                <w:sz w:val="16"/>
                                <w:szCs w:val="16"/>
                              </w:rPr>
                              <w:t>spectrum</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available</w:t>
                            </w:r>
                            <w:proofErr w:type="spellEnd"/>
                            <w:r>
                              <w:rPr>
                                <w:rFonts w:ascii="AdvGulliv-R" w:hAnsi="AdvGulliv-R" w:cs="AdvGulliv-R"/>
                                <w:color w:val="000000"/>
                                <w:sz w:val="16"/>
                                <w:szCs w:val="16"/>
                              </w:rPr>
                              <w:t xml:space="preserve"> input variables, as </w:t>
                            </w:r>
                            <w:proofErr w:type="spellStart"/>
                            <w:r>
                              <w:rPr>
                                <w:rFonts w:ascii="AdvGulliv-R" w:hAnsi="AdvGulliv-R" w:cs="AdvGulliv-R"/>
                                <w:color w:val="000000"/>
                                <w:sz w:val="16"/>
                                <w:szCs w:val="16"/>
                              </w:rPr>
                              <w:t>well</w:t>
                            </w:r>
                            <w:proofErr w:type="spellEnd"/>
                            <w:r>
                              <w:rPr>
                                <w:rFonts w:ascii="AdvGulliv-R" w:hAnsi="AdvGulliv-R" w:cs="AdvGulliv-R"/>
                                <w:color w:val="000000"/>
                                <w:sz w:val="16"/>
                                <w:szCs w:val="16"/>
                              </w:rPr>
                              <w:t xml:space="preserve"> as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w:t>
                            </w:r>
                            <w:proofErr w:type="spellStart"/>
                            <w:r>
                              <w:rPr>
                                <w:rFonts w:ascii="AdvGulliv-R" w:hAnsi="AdvGulliv-R" w:cs="AdvGulliv-R"/>
                                <w:color w:val="000000"/>
                                <w:sz w:val="16"/>
                                <w:szCs w:val="16"/>
                              </w:rPr>
                              <w:t>features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675F9" id="Cuadro de texto 2" o:spid="_x0000_s1028" type="#_x0000_t202" style="position:absolute;margin-left:0;margin-top:79.35pt;width:436.2pt;height:84.6pt;z-index:251711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">
                <v:textbox>
                  <w:txbxContent>
                    <w:p w14:paraId="477950D0" w14:textId="1E6600D0" w:rsidR="0050684B" w:rsidRDefault="0050684B" w:rsidP="001952EE">
                      <w:pPr>
                        <w:autoSpaceDE w:val="0"/>
                        <w:autoSpaceDN w:val="0"/>
                        <w:adjustRightInd w:val="0"/>
                        <w:spacing w:before="0" w:after="0"/>
                      </w:pP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a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procedure</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yield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input variables </w:t>
                      </w:r>
                      <w:proofErr w:type="spellStart"/>
                      <w:r>
                        <w:rPr>
                          <w:rFonts w:ascii="AdvGulliv-R" w:hAnsi="AdvGulliv-R" w:cs="AdvGulliv-R"/>
                          <w:color w:val="000000"/>
                          <w:sz w:val="16"/>
                          <w:szCs w:val="16"/>
                        </w:rPr>
                        <w:t>that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must</w:t>
                      </w:r>
                      <w:proofErr w:type="spellEnd"/>
                      <w:r>
                        <w:rPr>
                          <w:rFonts w:ascii="AdvGulliv-R" w:hAnsi="AdvGulliv-R" w:cs="AdvGulliv-R"/>
                          <w:color w:val="000000"/>
                          <w:sz w:val="16"/>
                          <w:szCs w:val="16"/>
                        </w:rPr>
                        <w:t xml:space="preserve"> be </w:t>
                      </w:r>
                      <w:proofErr w:type="spellStart"/>
                      <w:r>
                        <w:rPr>
                          <w:rFonts w:ascii="AdvGulliv-R" w:hAnsi="AdvGulliv-R" w:cs="AdvGulliv-R"/>
                          <w:color w:val="000000"/>
                          <w:sz w:val="16"/>
                          <w:szCs w:val="16"/>
                        </w:rPr>
                        <w:t>considered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purpose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w:t>
                      </w:r>
                      <w:proofErr w:type="spellEnd"/>
                      <w:r>
                        <w:rPr>
                          <w:rFonts w:ascii="AdvGulliv-R" w:hAnsi="AdvGulliv-R" w:cs="AdvGulliv-R"/>
                          <w:color w:val="000000"/>
                          <w:sz w:val="16"/>
                          <w:szCs w:val="16"/>
                        </w:rPr>
                        <w:t xml:space="preserve"> to use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Harmony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Search</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algorithm</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 xml:space="preserve">[12] </w:t>
                      </w:r>
                      <w:r>
                        <w:rPr>
                          <w:rFonts w:ascii="AdvGulliv-R" w:hAnsi="AdvGulliv-R" w:cs="AdvGulliv-R"/>
                          <w:color w:val="000000"/>
                          <w:sz w:val="16"/>
                          <w:szCs w:val="16"/>
                        </w:rPr>
                        <w:t xml:space="preserve">– a </w:t>
                      </w:r>
                      <w:proofErr w:type="spellStart"/>
                      <w:r>
                        <w:rPr>
                          <w:rFonts w:ascii="AdvGulliv-R" w:hAnsi="AdvGulliv-R" w:cs="AdvGulliv-R"/>
                          <w:color w:val="000000"/>
                          <w:sz w:val="16"/>
                          <w:szCs w:val="16"/>
                        </w:rPr>
                        <w:t>recent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evolutionary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optimization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based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mimicking</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music</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generation</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improvisation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processes</w:t>
                      </w:r>
                      <w:proofErr w:type="spellEnd"/>
                      <w:r>
                        <w:rPr>
                          <w:rFonts w:ascii="AdvGulliv-R" w:hAnsi="AdvGulliv-R" w:cs="AdvGulliv-R"/>
                          <w:color w:val="000000"/>
                          <w:sz w:val="16"/>
                          <w:szCs w:val="16"/>
                        </w:rPr>
                        <w:t xml:space="preserve"> –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has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very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good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results</w:t>
                      </w:r>
                      <w:proofErr w:type="spellEnd"/>
                      <w:r>
                        <w:rPr>
                          <w:rFonts w:ascii="AdvGulliv-R" w:hAnsi="AdvGulliv-R" w:cs="AdvGulliv-R"/>
                          <w:color w:val="000000"/>
                          <w:sz w:val="16"/>
                          <w:szCs w:val="16"/>
                        </w:rPr>
                        <w:t xml:space="preserve"> in a </w:t>
                      </w:r>
                      <w:proofErr w:type="spellStart"/>
                      <w:r>
                        <w:rPr>
                          <w:rFonts w:ascii="AdvGulliv-R" w:hAnsi="AdvGulliv-R" w:cs="AdvGulliv-R"/>
                          <w:color w:val="000000"/>
                          <w:sz w:val="16"/>
                          <w:szCs w:val="16"/>
                        </w:rPr>
                        <w:t>number</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applications</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[13]</w:t>
                      </w:r>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manuscript</w:t>
                      </w:r>
                      <w:proofErr w:type="spellEnd"/>
                      <w:r>
                        <w:rPr>
                          <w:rFonts w:ascii="AdvGulliv-R" w:hAnsi="AdvGulliv-R" w:cs="AdvGulliv-R"/>
                          <w:color w:val="000000"/>
                          <w:sz w:val="16"/>
                          <w:szCs w:val="16"/>
                        </w:rPr>
                        <w:t xml:space="preserve"> describes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thoroughly</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analyzes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its</w:t>
                      </w:r>
                      <w:proofErr w:type="spellEnd"/>
                      <w:r>
                        <w:rPr>
                          <w:rFonts w:ascii="AdvGulliv-R" w:hAnsi="AdvGulliv-R" w:cs="AdvGulliv-R"/>
                          <w:color w:val="000000"/>
                          <w:sz w:val="16"/>
                          <w:szCs w:val="16"/>
                        </w:rPr>
                        <w:t xml:space="preserve"> performance </w:t>
                      </w:r>
                      <w:proofErr w:type="spellStart"/>
                      <w:r>
                        <w:rPr>
                          <w:rFonts w:ascii="AdvGulliv-R" w:hAnsi="AdvGulliv-R" w:cs="AdvGulliv-R"/>
                          <w:color w:val="000000"/>
                          <w:sz w:val="16"/>
                          <w:szCs w:val="16"/>
                        </w:rPr>
                        <w:t>when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exponential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one-year-ahead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energy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demand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forecast</w:t>
                      </w:r>
                      <w:proofErr w:type="spellEnd"/>
                      <w:r>
                        <w:rPr>
                          <w:rFonts w:ascii="AdvGulliv-R" w:hAnsi="AdvGulliv-R" w:cs="AdvGulliv-R"/>
                          <w:color w:val="000000"/>
                          <w:sz w:val="16"/>
                          <w:szCs w:val="16"/>
                        </w:rPr>
                        <w:t xml:space="preserve"> in </w:t>
                      </w:r>
                      <w:proofErr w:type="spellStart"/>
                      <w:r>
                        <w:rPr>
                          <w:rFonts w:ascii="AdvGulliv-R" w:hAnsi="AdvGulliv-R" w:cs="AdvGulliv-R"/>
                          <w:color w:val="000000"/>
                          <w:sz w:val="16"/>
                          <w:szCs w:val="16"/>
                        </w:rPr>
                        <w:t>Spain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study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further</w:t>
                      </w:r>
                      <w:proofErr w:type="spellEnd"/>
                      <w:r>
                        <w:rPr>
                          <w:rFonts w:ascii="AdvGulliv-R" w:hAnsi="AdvGulliv-R" w:cs="AdvGulliv-R"/>
                          <w:color w:val="000000"/>
                          <w:sz w:val="16"/>
                          <w:szCs w:val="16"/>
                        </w:rPr>
                        <w:t xml:space="preserve"> extended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considering</w:t>
                      </w:r>
                      <w:proofErr w:type="spellEnd"/>
                      <w:r>
                        <w:rPr>
                          <w:rFonts w:ascii="AdvGulliv-R" w:hAnsi="AdvGulliv-R" w:cs="AdvGulliv-R"/>
                          <w:color w:val="000000"/>
                          <w:sz w:val="16"/>
                          <w:szCs w:val="16"/>
                        </w:rPr>
                        <w:t xml:space="preserve"> a novel neural </w:t>
                      </w:r>
                      <w:proofErr w:type="spellStart"/>
                      <w:r>
                        <w:rPr>
                          <w:rFonts w:ascii="AdvGulliv-R" w:hAnsi="AdvGulliv-R" w:cs="AdvGulliv-R"/>
                          <w:color w:val="000000"/>
                          <w:sz w:val="16"/>
                          <w:szCs w:val="16"/>
                        </w:rPr>
                        <w:t>computation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 Extreme </w:t>
                      </w:r>
                      <w:proofErr w:type="spellStart"/>
                      <w:r>
                        <w:rPr>
                          <w:rFonts w:ascii="AdvGulliv-R" w:hAnsi="AdvGulliv-R" w:cs="AdvGulliv-R"/>
                          <w:color w:val="000000"/>
                          <w:sz w:val="16"/>
                          <w:szCs w:val="16"/>
                        </w:rPr>
                        <w:t>Learning</w:t>
                      </w:r>
                      <w:proofErr w:type="spellEnd"/>
                      <w:r>
                        <w:rPr>
                          <w:rFonts w:ascii="AdvGulliv-R" w:hAnsi="AdvGulliv-R" w:cs="AdvGulliv-R"/>
                          <w:color w:val="000000"/>
                          <w:sz w:val="16"/>
                          <w:szCs w:val="16"/>
                        </w:rPr>
                        <w:t xml:space="preserve"> Machine (ELM) – as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complete </w:t>
                      </w:r>
                      <w:proofErr w:type="spellStart"/>
                      <w:r>
                        <w:rPr>
                          <w:rFonts w:ascii="AdvGulliv-R" w:hAnsi="AdvGulliv-R" w:cs="AdvGulliv-R"/>
                          <w:color w:val="000000"/>
                          <w:sz w:val="16"/>
                          <w:szCs w:val="16"/>
                        </w:rPr>
                        <w:t>spectrum</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available</w:t>
                      </w:r>
                      <w:proofErr w:type="spellEnd"/>
                      <w:r>
                        <w:rPr>
                          <w:rFonts w:ascii="AdvGulliv-R" w:hAnsi="AdvGulliv-R" w:cs="AdvGulliv-R"/>
                          <w:color w:val="000000"/>
                          <w:sz w:val="16"/>
                          <w:szCs w:val="16"/>
                        </w:rPr>
                        <w:t xml:space="preserve"> input variables, as </w:t>
                      </w:r>
                      <w:proofErr w:type="spellStart"/>
                      <w:r>
                        <w:rPr>
                          <w:rFonts w:ascii="AdvGulliv-R" w:hAnsi="AdvGulliv-R" w:cs="AdvGulliv-R"/>
                          <w:color w:val="000000"/>
                          <w:sz w:val="16"/>
                          <w:szCs w:val="16"/>
                        </w:rPr>
                        <w:t>well</w:t>
                      </w:r>
                      <w:proofErr w:type="spellEnd"/>
                      <w:r>
                        <w:rPr>
                          <w:rFonts w:ascii="AdvGulliv-R" w:hAnsi="AdvGulliv-R" w:cs="AdvGulliv-R"/>
                          <w:color w:val="000000"/>
                          <w:sz w:val="16"/>
                          <w:szCs w:val="16"/>
                        </w:rPr>
                        <w:t xml:space="preserve"> as to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w:t>
                      </w:r>
                      <w:proofErr w:type="spellStart"/>
                      <w:r>
                        <w:rPr>
                          <w:rFonts w:ascii="AdvGulliv-R" w:hAnsi="AdvGulliv-R" w:cs="AdvGulliv-R"/>
                          <w:color w:val="000000"/>
                          <w:sz w:val="16"/>
                          <w:szCs w:val="16"/>
                        </w:rPr>
                        <w:t>features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p>
                  </w:txbxContent>
                </v:textbox>
                <w10:wrap type="square" anchorx="margin"/>
              </v:shape>
            </w:pict>
          </mc:Fallback>
        </mc:AlternateContent>
      </w:r>
      <w:r w:rsidR="00344B76">
        <w:t xml:space="preserve">En primer lugar, nos centramos en una estimación con un año de antelación. Esto es una gran diferencia </w:t>
      </w:r>
      <w:r w:rsidR="004F1A79">
        <w:t xml:space="preserve">con respecto a los otros enfoques donde los parámetros de entrada y demanda de energía se tomaban del mismo año. Como añadido, se consideran un </w:t>
      </w:r>
      <w:proofErr w:type="spellStart"/>
      <w:r w:rsidR="004F1A79">
        <w:t>numero</w:t>
      </w:r>
      <w:proofErr w:type="spellEnd"/>
      <w:r w:rsidR="004F1A79">
        <w:t xml:space="preserve"> más grande de variables </w:t>
      </w:r>
      <w:proofErr w:type="spellStart"/>
      <w:r w:rsidR="004F1A79">
        <w:t>predicitivas</w:t>
      </w:r>
      <w:proofErr w:type="spellEnd"/>
      <w:r w:rsidR="004F1A79">
        <w:t xml:space="preserve"> que en estudios anteriores</w:t>
      </w:r>
      <w:r w:rsidR="00AD76C8">
        <w:t xml:space="preserve"> para dotar de más información al modelo predictivo.</w:t>
      </w:r>
    </w:p>
    <w:p w14:paraId="275A3244" w14:textId="0798A293" w:rsidR="001952EE" w:rsidRDefault="001952EE" w:rsidP="004D2AF3"/>
    <w:p w14:paraId="240B0BB7" w14:textId="5578F783" w:rsidR="001952EE" w:rsidRDefault="001952EE" w:rsidP="004D2AF3"/>
    <w:p w14:paraId="6E2A5BA0" w14:textId="21EB50EB" w:rsidR="001952EE" w:rsidRDefault="001952EE" w:rsidP="004D2AF3"/>
    <w:p w14:paraId="66ABBCDC" w14:textId="4B6B8F52" w:rsidR="001952EE" w:rsidRDefault="001952EE" w:rsidP="004D2AF3"/>
    <w:p w14:paraId="5F765807" w14:textId="6E25ED8F" w:rsidR="001952EE" w:rsidRPr="00AD76C8" w:rsidRDefault="001952EE" w:rsidP="004D2AF3"/>
    <w:p w14:paraId="245C8A6B" w14:textId="101B6061" w:rsidR="001C552C" w:rsidRPr="00AD76C8" w:rsidRDefault="001C552C" w:rsidP="001C552C">
      <w:pPr>
        <w:autoSpaceDE w:val="0"/>
        <w:autoSpaceDN w:val="0"/>
        <w:adjustRightInd w:val="0"/>
        <w:spacing w:before="0" w:after="0"/>
        <w:rPr>
          <w:b/>
        </w:rPr>
      </w:pP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rest</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paper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structured</w:t>
      </w:r>
      <w:proofErr w:type="spellEnd"/>
      <w:r w:rsidRPr="00AD76C8">
        <w:rPr>
          <w:rFonts w:ascii="AdvGulliv-R" w:hAnsi="AdvGulliv-R" w:cs="AdvGulliv-R"/>
          <w:b/>
          <w:color w:val="000000"/>
          <w:sz w:val="16"/>
          <w:szCs w:val="16"/>
        </w:rPr>
        <w:t xml:space="preserve"> as </w:t>
      </w:r>
      <w:proofErr w:type="spellStart"/>
      <w:r w:rsidRPr="00AD76C8">
        <w:rPr>
          <w:rFonts w:ascii="AdvGulliv-R" w:hAnsi="AdvGulliv-R" w:cs="AdvGulliv-R"/>
          <w:b/>
          <w:color w:val="000000"/>
          <w:sz w:val="16"/>
          <w:szCs w:val="16"/>
        </w:rPr>
        <w:t>follows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2 </w:t>
      </w:r>
      <w:proofErr w:type="spellStart"/>
      <w:r w:rsidRPr="00AD76C8">
        <w:rPr>
          <w:rFonts w:ascii="AdvGulliv-R" w:hAnsi="AdvGulliv-R" w:cs="AdvGulliv-R"/>
          <w:b/>
          <w:color w:val="000000"/>
          <w:sz w:val="16"/>
          <w:szCs w:val="16"/>
        </w:rPr>
        <w:t>formally</w:t>
      </w:r>
      <w:proofErr w:type="spellEnd"/>
      <w:r w:rsidRPr="00AD76C8">
        <w:rPr>
          <w:rFonts w:ascii="AdvGulliv-R" w:hAnsi="AdvGulliv-R" w:cs="AdvGulliv-R"/>
          <w:b/>
          <w:color w:val="000000"/>
          <w:sz w:val="16"/>
          <w:szCs w:val="16"/>
        </w:rPr>
        <w:t xml:space="preserve"> describes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under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consideration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specific</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remarks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made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importance</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feature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selection</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prediction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tackled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by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means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computational</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intelligence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Next</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3 </w:t>
      </w:r>
      <w:r w:rsidRPr="00AD76C8">
        <w:rPr>
          <w:rFonts w:ascii="AdvGulliv-R" w:hAnsi="AdvGulliv-R" w:cs="AdvGulliv-R"/>
          <w:b/>
          <w:color w:val="000000"/>
          <w:sz w:val="16"/>
          <w:szCs w:val="16"/>
        </w:rPr>
        <w:t xml:space="preserve">describes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fundamentals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HS </w:t>
      </w:r>
      <w:proofErr w:type="spellStart"/>
      <w:r w:rsidRPr="00AD76C8">
        <w:rPr>
          <w:rFonts w:ascii="AdvGulliv-R" w:hAnsi="AdvGulliv-R" w:cs="AdvGulliv-R"/>
          <w:b/>
          <w:color w:val="000000"/>
          <w:sz w:val="16"/>
          <w:szCs w:val="16"/>
        </w:rPr>
        <w:t>algorithm</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details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used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specific</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encoding</w:t>
      </w:r>
      <w:proofErr w:type="spellEnd"/>
      <w:r w:rsidRPr="00AD76C8">
        <w:rPr>
          <w:rFonts w:ascii="AdvGulliv-R" w:hAnsi="AdvGulliv-R" w:cs="AdvGulliv-R"/>
          <w:b/>
          <w:color w:val="000000"/>
          <w:sz w:val="16"/>
          <w:szCs w:val="16"/>
        </w:rPr>
        <w:t xml:space="preserve"> and </w:t>
      </w:r>
      <w:proofErr w:type="spellStart"/>
      <w:r w:rsidRPr="00AD76C8">
        <w:rPr>
          <w:rFonts w:ascii="AdvGulliv-R" w:hAnsi="AdvGulliv-R" w:cs="AdvGulliv-R"/>
          <w:b/>
          <w:color w:val="000000"/>
          <w:sz w:val="16"/>
          <w:szCs w:val="16"/>
        </w:rPr>
        <w:t>objective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function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main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characteristics</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ELM </w:t>
      </w:r>
      <w:proofErr w:type="spellStart"/>
      <w:r w:rsidRPr="00AD76C8">
        <w:rPr>
          <w:rFonts w:ascii="AdvGulliv-R" w:hAnsi="AdvGulliv-R" w:cs="AdvGulliv-R"/>
          <w:b/>
          <w:color w:val="000000"/>
          <w:sz w:val="16"/>
          <w:szCs w:val="16"/>
        </w:rPr>
        <w:t>model</w:t>
      </w:r>
      <w:proofErr w:type="spellEnd"/>
      <w:r w:rsidRPr="00AD76C8">
        <w:rPr>
          <w:rFonts w:ascii="AdvGulliv-R" w:hAnsi="AdvGulliv-R" w:cs="AdvGulliv-R"/>
          <w:b/>
          <w:color w:val="000000"/>
          <w:sz w:val="16"/>
          <w:szCs w:val="16"/>
        </w:rPr>
        <w:t xml:space="preserve"> are </w:t>
      </w:r>
      <w:proofErr w:type="spellStart"/>
      <w:r w:rsidRPr="00AD76C8">
        <w:rPr>
          <w:rFonts w:ascii="AdvGulliv-R" w:hAnsi="AdvGulliv-R" w:cs="AdvGulliv-R"/>
          <w:b/>
          <w:color w:val="000000"/>
          <w:sz w:val="16"/>
          <w:szCs w:val="16"/>
        </w:rPr>
        <w:t>also</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summarized</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4 </w:t>
      </w:r>
      <w:proofErr w:type="spellStart"/>
      <w:r w:rsidRPr="00AD76C8">
        <w:rPr>
          <w:rFonts w:ascii="AdvGulliv-R" w:hAnsi="AdvGulliv-R" w:cs="AdvGulliv-R"/>
          <w:b/>
          <w:color w:val="000000"/>
          <w:sz w:val="16"/>
          <w:szCs w:val="16"/>
        </w:rPr>
        <w:t>discusses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performance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proposed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in a real case of </w:t>
      </w:r>
      <w:proofErr w:type="spellStart"/>
      <w:r w:rsidRPr="00AD76C8">
        <w:rPr>
          <w:rFonts w:ascii="AdvGulliv-R" w:hAnsi="AdvGulliv-R" w:cs="AdvGulliv-R"/>
          <w:b/>
          <w:color w:val="000000"/>
          <w:sz w:val="16"/>
          <w:szCs w:val="16"/>
        </w:rPr>
        <w:t>energy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demand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prediction</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Spain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for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which</w:t>
      </w:r>
      <w:proofErr w:type="spellEnd"/>
      <w:r w:rsidRPr="00AD76C8">
        <w:rPr>
          <w:rFonts w:ascii="AdvGulliv-R" w:hAnsi="AdvGulliv-R" w:cs="AdvGulliv-R"/>
          <w:b/>
          <w:color w:val="000000"/>
          <w:sz w:val="16"/>
          <w:szCs w:val="16"/>
        </w:rPr>
        <w:t xml:space="preserve"> a </w:t>
      </w:r>
      <w:proofErr w:type="spellStart"/>
      <w:r w:rsidRPr="00AD76C8">
        <w:rPr>
          <w:rFonts w:ascii="AdvGulliv-R" w:hAnsi="AdvGulliv-R" w:cs="AdvGulliv-R"/>
          <w:b/>
          <w:color w:val="000000"/>
          <w:sz w:val="16"/>
          <w:szCs w:val="16"/>
        </w:rPr>
        <w:t>comparison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with</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alternative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algorithms</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literature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presented</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extension</w:t>
      </w:r>
      <w:proofErr w:type="spellEnd"/>
      <w:r w:rsidRPr="00AD76C8">
        <w:rPr>
          <w:rFonts w:ascii="AdvGulliv-R" w:hAnsi="AdvGulliv-R" w:cs="AdvGulliv-R"/>
          <w:b/>
          <w:color w:val="000000"/>
          <w:sz w:val="16"/>
          <w:szCs w:val="16"/>
        </w:rPr>
        <w:t xml:space="preserve"> of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problem</w:t>
      </w:r>
      <w:proofErr w:type="spellEnd"/>
      <w:r w:rsidRPr="00AD76C8">
        <w:rPr>
          <w:rFonts w:ascii="AdvGulliv-R" w:hAnsi="AdvGulliv-R" w:cs="AdvGulliv-R"/>
          <w:b/>
          <w:color w:val="000000"/>
          <w:sz w:val="16"/>
          <w:szCs w:val="16"/>
        </w:rPr>
        <w:t xml:space="preserve"> to a similar case of </w:t>
      </w:r>
      <w:proofErr w:type="spellStart"/>
      <w:r w:rsidRPr="00AD76C8">
        <w:rPr>
          <w:rFonts w:ascii="AdvGulliv-R" w:hAnsi="AdvGulliv-R" w:cs="AdvGulliv-R"/>
          <w:b/>
          <w:color w:val="000000"/>
          <w:sz w:val="16"/>
          <w:szCs w:val="16"/>
        </w:rPr>
        <w:t>oneyear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ahead</w:t>
      </w:r>
      <w:proofErr w:type="spellEnd"/>
      <w:r w:rsidRPr="00AD76C8">
        <w:rPr>
          <w:rFonts w:ascii="AdvGulliv-R" w:hAnsi="AdvGulliv-R" w:cs="AdvGulliv-R"/>
          <w:b/>
          <w:color w:val="000000"/>
          <w:sz w:val="16"/>
          <w:szCs w:val="16"/>
        </w:rPr>
        <w:t xml:space="preserve"> CO</w:t>
      </w:r>
      <w:r w:rsidRPr="00AD76C8">
        <w:rPr>
          <w:rFonts w:ascii="AdvGulliv-R" w:hAnsi="AdvGulliv-R" w:cs="AdvGulliv-R"/>
          <w:b/>
          <w:color w:val="000000"/>
          <w:sz w:val="10"/>
          <w:szCs w:val="10"/>
        </w:rPr>
        <w:t xml:space="preserve">2 </w:t>
      </w:r>
      <w:proofErr w:type="spellStart"/>
      <w:r w:rsidRPr="00AD76C8">
        <w:rPr>
          <w:rFonts w:ascii="AdvGulliv-R" w:hAnsi="AdvGulliv-R" w:cs="AdvGulliv-R"/>
          <w:b/>
          <w:color w:val="000000"/>
          <w:sz w:val="16"/>
          <w:szCs w:val="16"/>
        </w:rPr>
        <w:t>emissions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estimation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also</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discussed</w:t>
      </w:r>
      <w:proofErr w:type="spellEnd"/>
      <w:r w:rsidRPr="00AD76C8">
        <w:rPr>
          <w:rFonts w:ascii="AdvGulliv-R" w:hAnsi="AdvGulliv-R" w:cs="AdvGulliv-R"/>
          <w:b/>
          <w:color w:val="000000"/>
          <w:sz w:val="16"/>
          <w:szCs w:val="16"/>
        </w:rPr>
        <w:t xml:space="preserve"> in </w:t>
      </w:r>
      <w:proofErr w:type="spellStart"/>
      <w:r w:rsidRPr="00AD76C8">
        <w:rPr>
          <w:rFonts w:ascii="AdvGulliv-R" w:hAnsi="AdvGulliv-R" w:cs="AdvGulliv-R"/>
          <w:b/>
          <w:color w:val="000000"/>
          <w:sz w:val="16"/>
          <w:szCs w:val="16"/>
        </w:rPr>
        <w:t>this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Finally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Section</w:t>
      </w:r>
      <w:proofErr w:type="spellEnd"/>
      <w:r w:rsidRPr="00AD76C8">
        <w:rPr>
          <w:rFonts w:ascii="AdvGulliv-R" w:hAnsi="AdvGulliv-R" w:cs="AdvGulliv-R"/>
          <w:b/>
          <w:color w:val="000000"/>
          <w:sz w:val="16"/>
          <w:szCs w:val="16"/>
        </w:rPr>
        <w:t xml:space="preserve"> </w:t>
      </w:r>
      <w:r w:rsidRPr="00AD76C8">
        <w:rPr>
          <w:rFonts w:ascii="AdvGulliv-R" w:hAnsi="AdvGulliv-R" w:cs="AdvGulliv-R"/>
          <w:b/>
          <w:color w:val="0080AE"/>
          <w:sz w:val="16"/>
          <w:szCs w:val="16"/>
        </w:rPr>
        <w:t xml:space="preserve">5 </w:t>
      </w:r>
      <w:proofErr w:type="spellStart"/>
      <w:r w:rsidRPr="00AD76C8">
        <w:rPr>
          <w:rFonts w:ascii="AdvGulliv-R" w:hAnsi="AdvGulliv-R" w:cs="AdvGulliv-R"/>
          <w:b/>
          <w:color w:val="000000"/>
          <w:sz w:val="16"/>
          <w:szCs w:val="16"/>
        </w:rPr>
        <w:t>closes</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the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paper</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by</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drawing</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some</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ending</w:t>
      </w:r>
      <w:proofErr w:type="spellEnd"/>
      <w:r w:rsidRPr="00AD76C8">
        <w:rPr>
          <w:rFonts w:ascii="AdvGulliv-R" w:hAnsi="AdvGulliv-R" w:cs="AdvGulliv-R"/>
          <w:b/>
          <w:color w:val="000000"/>
          <w:sz w:val="16"/>
          <w:szCs w:val="16"/>
        </w:rPr>
        <w:t xml:space="preserve"> </w:t>
      </w:r>
      <w:proofErr w:type="spellStart"/>
      <w:r w:rsidRPr="00AD76C8">
        <w:rPr>
          <w:rFonts w:ascii="AdvGulliv-R" w:hAnsi="AdvGulliv-R" w:cs="AdvGulliv-R"/>
          <w:b/>
          <w:color w:val="000000"/>
          <w:sz w:val="16"/>
          <w:szCs w:val="16"/>
        </w:rPr>
        <w:t>conclusions</w:t>
      </w:r>
      <w:proofErr w:type="spellEnd"/>
      <w:r w:rsidRPr="00AD76C8">
        <w:rPr>
          <w:rFonts w:ascii="AdvGulliv-R" w:hAnsi="AdvGulliv-R" w:cs="AdvGulliv-R"/>
          <w:b/>
          <w:color w:val="000000"/>
          <w:sz w:val="16"/>
          <w:szCs w:val="16"/>
        </w:rPr>
        <w:t>.</w:t>
      </w:r>
    </w:p>
    <w:p w14:paraId="29626140" w14:textId="1A5A5420" w:rsidR="001C552C" w:rsidRDefault="001C552C" w:rsidP="004D2AF3"/>
    <w:p w14:paraId="043C8257" w14:textId="06E48193" w:rsidR="004D2AF3" w:rsidRDefault="00AD76C8" w:rsidP="004D2AF3">
      <w:r>
        <w:t>DEFINICIÓN DEL MODELO PREDICTIVO:</w:t>
      </w:r>
    </w:p>
    <w:p w14:paraId="72716884" w14:textId="78F74D7C" w:rsidR="001A4553" w:rsidRDefault="001A4553" w:rsidP="004D2AF3">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distretos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w:t>
      </w:r>
      <w:r w:rsidR="00BF48E0">
        <w:t xml:space="preserve"> </w:t>
      </w:r>
      <w:r>
        <w:t xml:space="preserve">El modelo </w:t>
      </w:r>
      <m:oMath>
        <m:r>
          <w:rPr>
            <w:rFonts w:ascii="Cambria Math" w:hAnsi="Cambria Math"/>
          </w:rPr>
          <m:t>M</m:t>
        </m:r>
      </m:oMath>
      <w:r>
        <w:t xml:space="preserve"> </w:t>
      </w:r>
      <w:r w:rsidR="00BF48E0">
        <w:t xml:space="preserve">proporciona una </w:t>
      </w:r>
      <w:proofErr w:type="spellStart"/>
      <w:r w:rsidR="00BF48E0">
        <w:t>estimacion</w:t>
      </w:r>
      <w:proofErr w:type="spellEnd"/>
      <w:r w:rsidR="00BF48E0">
        <w:t xml:space="preserve"> </w:t>
      </w:r>
      <m:oMath>
        <m:acc>
          <m:accPr>
            <m:ctrlPr>
              <w:rPr>
                <w:rFonts w:ascii="Cambria Math" w:hAnsi="Cambria Math"/>
                <w:i/>
              </w:rPr>
            </m:ctrlPr>
          </m:accPr>
          <m:e>
            <m:r>
              <w:rPr>
                <w:rFonts w:ascii="Cambria Math" w:hAnsi="Cambria Math"/>
              </w:rPr>
              <m:t>E</m:t>
            </m:r>
          </m:e>
        </m:acc>
      </m:oMath>
      <w:r w:rsidR="00BF48E0">
        <w:t xml:space="preserve"> para </w:t>
      </w:r>
      <m:oMath>
        <m:r>
          <w:rPr>
            <w:rFonts w:ascii="Cambria Math" w:hAnsi="Cambria Math"/>
          </w:rPr>
          <m:t>E</m:t>
        </m:r>
      </m:oMath>
      <w:r w:rsidR="00BF48E0">
        <w:t>.</w:t>
      </w:r>
    </w:p>
    <w:p w14:paraId="69CF0434" w14:textId="3F10A7F3" w:rsidR="00BF48E0" w:rsidRDefault="00BF48E0" w:rsidP="004D2AF3">
      <w:r>
        <w:lastRenderedPageBreak/>
        <w:t xml:space="preserve">El objetivo es encontrar el mejor conjunto </w:t>
      </w:r>
      <m:oMath>
        <m:r>
          <w:rPr>
            <w:rFonts w:ascii="Cambria Math" w:hAnsi="Cambria Math"/>
          </w:rPr>
          <m:t>m'≤m</m:t>
        </m:r>
      </m:oMath>
      <w:r>
        <w:t xml:space="preserve">  de todas las m posibles características presentes en X, así como los valores de los parámetros del modeelo </w:t>
      </w:r>
      <m:oMath>
        <m:r>
          <w:rPr>
            <w:rFonts w:ascii="Cambria Math" w:hAnsi="Cambria Math"/>
          </w:rPr>
          <m:t>M</m:t>
        </m:r>
      </m:oMath>
      <w:r>
        <w:t xml:space="preserve"> tales que una función objetivo (relacionada con la similitud entre la salida del modelo y los d</w:t>
      </w:r>
      <w:proofErr w:type="spellStart"/>
      <w:r>
        <w:t>atos</w:t>
      </w:r>
      <w:proofErr w:type="spellEnd"/>
      <w:r>
        <w:t xml:space="preserve"> reales de demanda de energía) sea optimizada.</w:t>
      </w:r>
    </w:p>
    <w:p w14:paraId="41B99E52" w14:textId="27F7F80E" w:rsidR="00BF48E0" w:rsidRDefault="00BF48E0" w:rsidP="004D2AF3">
      <w:r>
        <w:t>En este caso, consideramos que esta función viene dada por el error medio cuadrático calculado entre los datos observados y los predichos, que se debe minimizar:</w:t>
      </w:r>
    </w:p>
    <w:p w14:paraId="05E05CCB" w14:textId="20197796" w:rsidR="00F6460E" w:rsidRDefault="00BF48E0" w:rsidP="00F6460E">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14:paraId="6EF40A8D" w14:textId="5E0D19E8" w:rsidR="00BF48E0" w:rsidRPr="00BF48E0" w:rsidRDefault="00F6460E" w:rsidP="004D2AF3">
      <w:r>
        <w:t>Siendo</w:t>
      </w:r>
      <w:r w:rsidR="00BF48E0">
        <w:t xml:space="preserve"> n</w:t>
      </w:r>
      <w:r w:rsidR="00BF48E0" w:rsidRPr="00BF48E0">
        <w:rPr>
          <w:vertAlign w:val="superscript"/>
        </w:rPr>
        <w:t>*</w:t>
      </w:r>
      <w:r w:rsidR="00BF48E0">
        <w:t xml:space="preserve"> es un subconjunto de n de entrenamiento.</w:t>
      </w:r>
    </w:p>
    <w:p w14:paraId="55647E2C" w14:textId="0F8DC117" w:rsidR="00996131" w:rsidRDefault="00996131">
      <w:pPr>
        <w:spacing w:before="0" w:after="0"/>
      </w:pPr>
      <w:r>
        <w:br w:type="page"/>
      </w:r>
    </w:p>
    <w:p w14:paraId="4C354DB2" w14:textId="31A5E8FE" w:rsidR="008E0074" w:rsidRDefault="00996131" w:rsidP="00EC488A">
      <w:r>
        <w:lastRenderedPageBreak/>
        <w:t xml:space="preserve">La </w:t>
      </w:r>
      <w:proofErr w:type="spellStart"/>
      <w:r>
        <w:t>formula</w:t>
      </w:r>
      <w:proofErr w:type="spellEnd"/>
      <w:r>
        <w:t xml:space="preserve"> corresponde a un tipo de problemas llamados de Selección de características, </w:t>
      </w:r>
      <w:proofErr w:type="spellStart"/>
      <w:r>
        <w:t>Feature</w:t>
      </w:r>
      <w:proofErr w:type="spellEnd"/>
      <w:r>
        <w:t xml:space="preserve"> </w:t>
      </w:r>
      <w:proofErr w:type="spellStart"/>
      <w:r>
        <w:t>Selection</w:t>
      </w:r>
      <w:proofErr w:type="spellEnd"/>
      <w:r>
        <w:t xml:space="preserve"> (FS). Esta tarea es muy importante en problemas de </w:t>
      </w:r>
      <w:proofErr w:type="spellStart"/>
      <w:r>
        <w:t>clasificacion</w:t>
      </w:r>
      <w:proofErr w:type="spellEnd"/>
      <w:r>
        <w:t xml:space="preserve"> y </w:t>
      </w:r>
      <w:proofErr w:type="spellStart"/>
      <w:r>
        <w:t>regresion</w:t>
      </w:r>
      <w:proofErr w:type="spellEnd"/>
      <w:r>
        <w:t xml:space="preserve"> supervisadas ya que al introducir características innecesarias en el proceso de entrenamiento se produce un aumento del coste y tiempo de procesamiento mientras que se degrada la propia predicción ya que se </w:t>
      </w:r>
      <w:proofErr w:type="spellStart"/>
      <w:r>
        <w:t>intentra</w:t>
      </w:r>
      <w:proofErr w:type="spellEnd"/>
      <w:r>
        <w:t xml:space="preserve"> introducir en el cálculo un parámetro que no tiene nada que ver para ello [14].</w:t>
      </w:r>
    </w:p>
    <w:p w14:paraId="5AA76B39" w14:textId="546DDC72" w:rsidR="008E0074" w:rsidRDefault="00CC328B" w:rsidP="00EC488A">
      <w:r>
        <w:t xml:space="preserve">Los problemas de </w:t>
      </w:r>
      <w:proofErr w:type="spellStart"/>
      <w:r>
        <w:t>sleeccion</w:t>
      </w:r>
      <w:proofErr w:type="spellEnd"/>
      <w:r>
        <w:t xml:space="preserve"> de características se pueden plantear de dos maneras distintas:</w:t>
      </w:r>
    </w:p>
    <w:p w14:paraId="15AEDAA8" w14:textId="36EA84B1" w:rsidR="00CC328B" w:rsidRDefault="00CC328B" w:rsidP="00CC328B">
      <w:pPr>
        <w:pStyle w:val="Prrafodelista"/>
        <w:numPr>
          <w:ilvl w:val="0"/>
          <w:numId w:val="11"/>
        </w:numPr>
      </w:pPr>
      <w:r>
        <w:t xml:space="preserve">Independientemente del rendimiento del modelo, que preserva la mayoría de la información que proviene de los datos. Es conocido como </w:t>
      </w:r>
      <w:proofErr w:type="spellStart"/>
      <w:r w:rsidRPr="00CC328B">
        <w:rPr>
          <w:b/>
        </w:rPr>
        <w:t>filter</w:t>
      </w:r>
      <w:proofErr w:type="spellEnd"/>
      <w:r w:rsidRPr="00CC328B">
        <w:rPr>
          <w:b/>
        </w:rPr>
        <w:t xml:space="preserve"> </w:t>
      </w:r>
      <w:proofErr w:type="spellStart"/>
      <w:r w:rsidRPr="00CC328B">
        <w:rPr>
          <w:b/>
        </w:rPr>
        <w:t>method</w:t>
      </w:r>
      <w:proofErr w:type="spellEnd"/>
      <w:r>
        <w:t xml:space="preserve"> para selección de </w:t>
      </w:r>
      <w:proofErr w:type="spellStart"/>
      <w:r>
        <w:t>caracteristicas</w:t>
      </w:r>
      <w:proofErr w:type="spellEnd"/>
    </w:p>
    <w:p w14:paraId="1D08C733" w14:textId="1CCF91E9" w:rsidR="00CC328B" w:rsidRDefault="00CC328B" w:rsidP="00CC328B">
      <w:pPr>
        <w:pStyle w:val="Prrafodelista"/>
        <w:numPr>
          <w:ilvl w:val="0"/>
          <w:numId w:val="11"/>
        </w:numPr>
      </w:pPr>
      <w:r>
        <w:t xml:space="preserve">En </w:t>
      </w:r>
      <w:proofErr w:type="spellStart"/>
      <w:r>
        <w:t>funcion</w:t>
      </w:r>
      <w:proofErr w:type="spellEnd"/>
      <w:r>
        <w:t xml:space="preserve"> del rendimiento del modelo, que selecciona directamente un subconjunto de características del total, de manera que el rendimiento del modelo se mejore o al menos no empeore. Conocido como </w:t>
      </w:r>
      <w:proofErr w:type="spellStart"/>
      <w:r w:rsidRPr="00CC328B">
        <w:rPr>
          <w:b/>
        </w:rPr>
        <w:t>wrapper</w:t>
      </w:r>
      <w:proofErr w:type="spellEnd"/>
      <w:r w:rsidRPr="00CC328B">
        <w:rPr>
          <w:b/>
        </w:rPr>
        <w:t xml:space="preserve"> </w:t>
      </w:r>
      <w:proofErr w:type="spellStart"/>
      <w:r w:rsidRPr="00CC328B">
        <w:rPr>
          <w:b/>
        </w:rPr>
        <w:t>method</w:t>
      </w:r>
      <w:proofErr w:type="spellEnd"/>
      <w:r w:rsidR="00F37276">
        <w:t xml:space="preserve">. Generalmente resultan más </w:t>
      </w:r>
      <w:proofErr w:type="spellStart"/>
      <w:r w:rsidR="00F37276">
        <w:t>pontentes</w:t>
      </w:r>
      <w:proofErr w:type="spellEnd"/>
      <w:r w:rsidR="00F37276">
        <w:t xml:space="preserve"> que los de </w:t>
      </w:r>
      <w:proofErr w:type="gramStart"/>
      <w:r w:rsidR="00F37276">
        <w:t>filtrado</w:t>
      </w:r>
      <w:proofErr w:type="gramEnd"/>
      <w:r w:rsidR="00F37276">
        <w:t xml:space="preserve"> aunque el coste computacional sea más elevado.</w:t>
      </w:r>
    </w:p>
    <w:p w14:paraId="48E07A45" w14:textId="4FB14A61" w:rsidR="0021334C" w:rsidRDefault="00F37276" w:rsidP="00F37276">
      <w:pPr>
        <w:rPr>
          <w:b/>
        </w:rPr>
      </w:pPr>
      <w:r>
        <w:t xml:space="preserve">El filtrado de características se puede realizar mediante cualquier algoritmo de </w:t>
      </w:r>
      <w:proofErr w:type="spellStart"/>
      <w:r>
        <w:t>busqueda</w:t>
      </w:r>
      <w:proofErr w:type="spellEnd"/>
      <w:r>
        <w:t xml:space="preserve"> como </w:t>
      </w:r>
      <w:proofErr w:type="spellStart"/>
      <w:r w:rsidRPr="00F37276">
        <w:rPr>
          <w:b/>
        </w:rPr>
        <w:t>hill-climbing</w:t>
      </w:r>
      <w:proofErr w:type="spellEnd"/>
      <w:r w:rsidRPr="00F37276">
        <w:rPr>
          <w:b/>
        </w:rPr>
        <w:t xml:space="preserve">, </w:t>
      </w:r>
      <w:proofErr w:type="spellStart"/>
      <w:r w:rsidRPr="00F37276">
        <w:rPr>
          <w:b/>
        </w:rPr>
        <w:t>greedy</w:t>
      </w:r>
      <w:proofErr w:type="spellEnd"/>
      <w:r w:rsidRPr="00F37276">
        <w:rPr>
          <w:b/>
        </w:rPr>
        <w:t xml:space="preserve"> o </w:t>
      </w:r>
      <w:proofErr w:type="spellStart"/>
      <w:r w:rsidRPr="00F37276">
        <w:rPr>
          <w:b/>
        </w:rPr>
        <w:t>evolutionary</w:t>
      </w:r>
      <w:proofErr w:type="spellEnd"/>
      <w:r w:rsidRPr="00F37276">
        <w:rPr>
          <w:b/>
        </w:rPr>
        <w:t xml:space="preserve"> </w:t>
      </w:r>
      <w:proofErr w:type="spellStart"/>
      <w:r w:rsidRPr="00F37276">
        <w:rPr>
          <w:b/>
        </w:rPr>
        <w:t>solvers</w:t>
      </w:r>
      <w:proofErr w:type="spellEnd"/>
      <w:r w:rsidRPr="00F37276">
        <w:rPr>
          <w:b/>
        </w:rPr>
        <w:t>.</w:t>
      </w:r>
    </w:p>
    <w:p w14:paraId="5F7F405B" w14:textId="2E7CDCFF" w:rsidR="006D2110" w:rsidRDefault="006D2110" w:rsidP="00F37276">
      <w:r>
        <w:t xml:space="preserve">A </w:t>
      </w:r>
      <w:proofErr w:type="gramStart"/>
      <w:r>
        <w:t>continuación</w:t>
      </w:r>
      <w:proofErr w:type="gramEnd"/>
      <w:r>
        <w:t xml:space="preserve"> nos centraremos en describir el método de estimación de nuestra </w:t>
      </w:r>
      <w:proofErr w:type="spellStart"/>
      <w:r>
        <w:t>metaheurística</w:t>
      </w:r>
      <w:proofErr w:type="spellEnd"/>
      <w:r>
        <w:t>. En concreto hemos usado un GRASP</w:t>
      </w:r>
      <w:r w:rsidR="0028622E">
        <w:t xml:space="preserve"> (</w:t>
      </w:r>
      <w:proofErr w:type="spellStart"/>
      <w:r w:rsidR="0028622E">
        <w:t>Greedy</w:t>
      </w:r>
      <w:proofErr w:type="spellEnd"/>
      <w:r w:rsidR="0028622E">
        <w:t xml:space="preserve"> </w:t>
      </w:r>
      <w:proofErr w:type="spellStart"/>
      <w:r w:rsidR="0028622E">
        <w:t>Randomized</w:t>
      </w:r>
      <w:proofErr w:type="spellEnd"/>
      <w:r w:rsidR="0028622E">
        <w:t xml:space="preserve"> </w:t>
      </w:r>
      <w:proofErr w:type="spellStart"/>
      <w:r w:rsidR="0028622E">
        <w:t>Adaptive</w:t>
      </w:r>
      <w:proofErr w:type="spellEnd"/>
      <w:r w:rsidR="0028622E">
        <w:t xml:space="preserve"> </w:t>
      </w:r>
      <w:proofErr w:type="spellStart"/>
      <w:r w:rsidR="0028622E">
        <w:t>Search</w:t>
      </w:r>
      <w:proofErr w:type="spellEnd"/>
      <w:r w:rsidR="0028622E">
        <w:t xml:space="preserve"> </w:t>
      </w:r>
      <w:proofErr w:type="spellStart"/>
      <w:r w:rsidR="0028622E">
        <w:t>Procedure</w:t>
      </w:r>
      <w:proofErr w:type="spellEnd"/>
      <w:r w:rsidR="0028622E">
        <w:t>)</w:t>
      </w:r>
      <w:r>
        <w:t>.</w:t>
      </w:r>
    </w:p>
    <w:p w14:paraId="6E378A11" w14:textId="1F290F1B" w:rsidR="006D2110" w:rsidRDefault="006D2110" w:rsidP="00F37276">
      <w:r>
        <w:t xml:space="preserve">Anteriormente </w:t>
      </w:r>
      <w:proofErr w:type="spellStart"/>
      <w:r>
        <w:t>hablabamos</w:t>
      </w:r>
      <w:proofErr w:type="spellEnd"/>
      <w:r>
        <w:t xml:space="preserve"> de una predicción, pero no hemos dicho qué función va a modelar y guiar la </w:t>
      </w:r>
      <w:proofErr w:type="spellStart"/>
      <w:r>
        <w:t>busqueda</w:t>
      </w:r>
      <w:proofErr w:type="spellEnd"/>
      <w:r>
        <w:t xml:space="preserve">. En este caso, el modelo </w:t>
      </w:r>
      <m:oMath>
        <m:r>
          <w:rPr>
            <w:rFonts w:ascii="Cambria Math" w:hAnsi="Cambria Math"/>
          </w:rPr>
          <m:t>M</m:t>
        </m:r>
      </m:oMath>
      <w:r>
        <w:t xml:space="preserve"> es un modelo exponencial, como ya se sugirió y usó en [3], que viene dado por:</w:t>
      </w:r>
    </w:p>
    <w:p w14:paraId="05353CEE" w14:textId="1EB73CAA" w:rsidR="006D2110" w:rsidRDefault="0050684B" w:rsidP="00F37276">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14:paraId="23BA464C" w14:textId="3D3979A8" w:rsidR="0028622E" w:rsidRDefault="0028622E" w:rsidP="00EE45CB">
      <w:pPr>
        <w:autoSpaceDE w:val="0"/>
        <w:autoSpaceDN w:val="0"/>
        <w:adjustRightInd w:val="0"/>
        <w:spacing w:after="240" w:line="360" w:lineRule="auto"/>
        <w:jc w:val="both"/>
      </w:pPr>
      <w:r>
        <w:t xml:space="preserve">En esta función, podemos observar que todas las </w:t>
      </w:r>
      <m:oMath>
        <m:r>
          <w:rPr>
            <w:rFonts w:ascii="Cambria Math" w:hAnsi="Cambria Math"/>
          </w:rPr>
          <m:t>α,β</m:t>
        </m:r>
      </m:oMath>
      <w:r>
        <w:t xml:space="preserve"> son parámetros de nuestro problema que se encargan de dar un </w:t>
      </w:r>
      <w:proofErr w:type="spellStart"/>
      <w:r>
        <w:t>pesoa</w:t>
      </w:r>
      <w:proofErr w:type="spellEnd"/>
      <w:r>
        <w:t xml:space="preserve"> cada una de las variables macroeconómicas de las que disponemos. A su vez, también vemos que </w:t>
      </w:r>
      <m:oMath>
        <m:r>
          <w:rPr>
            <w:rFonts w:ascii="Cambria Math" w:hAnsi="Cambria Math"/>
          </w:rPr>
          <m:t>ε</m:t>
        </m:r>
      </m:oMath>
      <w:r>
        <w:t xml:space="preserve"> es una variable global cuya acometida es realizar un último ajuste a la estimación del modelo.</w:t>
      </w:r>
    </w:p>
    <w:p w14:paraId="60FCF832" w14:textId="4DE83419" w:rsidR="0028622E" w:rsidRDefault="0028622E">
      <w:pPr>
        <w:spacing w:before="0" w:after="0"/>
      </w:pPr>
      <w:r>
        <w:br w:type="page"/>
      </w:r>
    </w:p>
    <w:p w14:paraId="602393EC" w14:textId="04914EE2" w:rsidR="0028622E" w:rsidRDefault="0028622E" w:rsidP="00EE45CB">
      <w:pPr>
        <w:autoSpaceDE w:val="0"/>
        <w:autoSpaceDN w:val="0"/>
        <w:adjustRightInd w:val="0"/>
        <w:spacing w:after="240" w:line="360" w:lineRule="auto"/>
        <w:jc w:val="both"/>
      </w:pPr>
      <w:r>
        <w:lastRenderedPageBreak/>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de estar normalizadas para evitar posibles problemas de escala con el modelo de regresión.</w:t>
      </w:r>
    </w:p>
    <w:p w14:paraId="3A39E21F" w14:textId="066954F0" w:rsidR="0028622E" w:rsidRDefault="0028622E" w:rsidP="00EE45CB">
      <w:pPr>
        <w:autoSpaceDE w:val="0"/>
        <w:autoSpaceDN w:val="0"/>
        <w:adjustRightInd w:val="0"/>
        <w:spacing w:after="240" w:line="360" w:lineRule="auto"/>
        <w:jc w:val="both"/>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14:paraId="11EC3ACE" w14:textId="7837B539" w:rsidR="0028622E" w:rsidRDefault="0028622E" w:rsidP="00EE45CB">
      <w:pPr>
        <w:autoSpaceDE w:val="0"/>
        <w:autoSpaceDN w:val="0"/>
        <w:adjustRightInd w:val="0"/>
        <w:spacing w:after="240" w:line="360" w:lineRule="auto"/>
        <w:jc w:val="both"/>
      </w:pPr>
      <w:r>
        <w:t xml:space="preserve">Mediante </w:t>
      </w:r>
      <w:r w:rsidR="00FB632F">
        <w:t xml:space="preserve">el </w:t>
      </w:r>
      <w:r>
        <w:t xml:space="preserve">proceso </w:t>
      </w:r>
      <w:proofErr w:type="spellStart"/>
      <w:r>
        <w:t>Grasp</w:t>
      </w:r>
      <w:proofErr w:type="spellEnd"/>
      <w:r>
        <w:t xml:space="preserve"> </w:t>
      </w:r>
      <w:r w:rsidR="00FB632F">
        <w:t xml:space="preserve">se irán ajustando todos estos pesos para finalmente dar con la mejor configuración acorde al error medio cuadrático del que </w:t>
      </w:r>
      <w:proofErr w:type="spellStart"/>
      <w:r w:rsidR="00FB632F">
        <w:t>hablabamos</w:t>
      </w:r>
      <w:proofErr w:type="spellEnd"/>
      <w:r w:rsidR="00FB632F">
        <w:t xml:space="preserve"> anteriormente.</w:t>
      </w:r>
    </w:p>
    <w:p w14:paraId="0C30513C" w14:textId="721F4BA6" w:rsidR="00FB632F" w:rsidRDefault="00FB632F" w:rsidP="00EE45CB">
      <w:pPr>
        <w:autoSpaceDE w:val="0"/>
        <w:autoSpaceDN w:val="0"/>
        <w:adjustRightInd w:val="0"/>
        <w:spacing w:after="240" w:line="360" w:lineRule="auto"/>
        <w:jc w:val="both"/>
      </w:pPr>
      <w:r>
        <w:t>En cuanto a la parte de redes neuronales, nuestro objetivo principal será crear una red neuronal buscando la configuración óptima para confluir en una estimación de demanda de energía lo más acertada posible.</w:t>
      </w:r>
    </w:p>
    <w:p w14:paraId="35A61E29" w14:textId="4EC5B1B8" w:rsidR="00FB632F" w:rsidRDefault="00FB632F" w:rsidP="00EE45CB">
      <w:pPr>
        <w:autoSpaceDE w:val="0"/>
        <w:autoSpaceDN w:val="0"/>
        <w:adjustRightInd w:val="0"/>
        <w:spacing w:after="240" w:line="360" w:lineRule="auto"/>
        <w:jc w:val="both"/>
      </w:pPr>
      <w:r>
        <w:t>Dentro de esta configuración se fijarán los siguientes parámetros:</w:t>
      </w:r>
    </w:p>
    <w:p w14:paraId="321D8411" w14:textId="77777777" w:rsidR="00FB632F" w:rsidRDefault="00FB632F" w:rsidP="00EE45CB">
      <w:pPr>
        <w:autoSpaceDE w:val="0"/>
        <w:autoSpaceDN w:val="0"/>
        <w:adjustRightInd w:val="0"/>
        <w:spacing w:after="240" w:line="360" w:lineRule="auto"/>
        <w:jc w:val="both"/>
      </w:pPr>
    </w:p>
    <w:p w14:paraId="4660D9AA" w14:textId="554103C1" w:rsidR="00AB2DA1" w:rsidRDefault="00E20BFA" w:rsidP="00EE45CB">
      <w:pPr>
        <w:autoSpaceDE w:val="0"/>
        <w:autoSpaceDN w:val="0"/>
        <w:adjustRightInd w:val="0"/>
        <w:spacing w:after="240" w:line="360" w:lineRule="auto"/>
        <w:jc w:val="both"/>
        <w:rPr>
          <w:rFonts w:ascii="Garamond" w:hAnsi="Garamond" w:cs="Arial"/>
        </w:rPr>
      </w:pPr>
      <w:r>
        <w:rPr>
          <w:rFonts w:ascii="Garamond" w:hAnsi="Garamond" w:cs="Arial"/>
        </w:rPr>
        <w:t>Descripción del problema (real y matemática). Estimación de la energía y tal, y posteriormente como se modela con los alfas y betas, que te dan una estimación del modelo real.</w:t>
      </w:r>
      <w:r w:rsidR="00CE292B">
        <w:rPr>
          <w:rFonts w:ascii="Garamond" w:hAnsi="Garamond" w:cs="Arial"/>
        </w:rPr>
        <w:t xml:space="preserve"> Sacar del artículo primero que me pasó Jesús. Poner un ejemplo de </w:t>
      </w:r>
      <w:r w:rsidR="005777FB">
        <w:rPr>
          <w:rFonts w:ascii="Garamond" w:hAnsi="Garamond" w:cs="Arial"/>
        </w:rPr>
        <w:t>cómo</w:t>
      </w:r>
      <w:r w:rsidR="00CE292B">
        <w:rPr>
          <w:rFonts w:ascii="Garamond" w:hAnsi="Garamond" w:cs="Arial"/>
        </w:rPr>
        <w:t xml:space="preserve"> se evalúa</w:t>
      </w:r>
    </w:p>
    <w:p w14:paraId="0C8B3BDC" w14:textId="77777777" w:rsidR="00E20BFA" w:rsidRDefault="00E20BFA" w:rsidP="00EE45CB">
      <w:pPr>
        <w:autoSpaceDE w:val="0"/>
        <w:autoSpaceDN w:val="0"/>
        <w:adjustRightInd w:val="0"/>
        <w:spacing w:after="240" w:line="360" w:lineRule="auto"/>
        <w:jc w:val="both"/>
        <w:rPr>
          <w:rFonts w:ascii="Garamond" w:hAnsi="Garamond" w:cs="Arial"/>
        </w:rPr>
      </w:pPr>
      <w:r>
        <w:rPr>
          <w:rFonts w:ascii="Garamond" w:hAnsi="Garamond" w:cs="Arial"/>
        </w:rPr>
        <w:t>Quien ha trabajado en este tema.</w:t>
      </w:r>
    </w:p>
    <w:p w14:paraId="54841D05" w14:textId="77777777" w:rsidR="00BB3131" w:rsidRDefault="00E20BFA" w:rsidP="00E20BFA">
      <w:pPr>
        <w:autoSpaceDE w:val="0"/>
        <w:autoSpaceDN w:val="0"/>
        <w:adjustRightInd w:val="0"/>
        <w:spacing w:after="240" w:line="360" w:lineRule="auto"/>
        <w:jc w:val="both"/>
        <w:rPr>
          <w:rFonts w:ascii="Garamond" w:hAnsi="Garamond" w:cs="Arial"/>
        </w:rPr>
      </w:pPr>
      <w:r>
        <w:rPr>
          <w:rFonts w:ascii="Garamond" w:hAnsi="Garamond" w:cs="Arial"/>
        </w:rPr>
        <w:t xml:space="preserve">Repercusiones prácticas. por qué es interesante resolver este problema. Que ventaja tiene una persona que pueda tomar decisiones saber </w:t>
      </w:r>
      <w:proofErr w:type="spellStart"/>
      <w:r>
        <w:rPr>
          <w:rFonts w:ascii="Garamond" w:hAnsi="Garamond" w:cs="Arial"/>
        </w:rPr>
        <w:t>cual</w:t>
      </w:r>
      <w:proofErr w:type="spellEnd"/>
      <w:r>
        <w:rPr>
          <w:rFonts w:ascii="Garamond" w:hAnsi="Garamond" w:cs="Arial"/>
        </w:rPr>
        <w:t xml:space="preserve"> va a ser el </w:t>
      </w:r>
      <w:r w:rsidR="00AB2DA1">
        <w:rPr>
          <w:rFonts w:ascii="Garamond" w:hAnsi="Garamond" w:cs="Arial"/>
        </w:rPr>
        <w:t>consumo energético que puede tener al año siguiente.</w:t>
      </w:r>
    </w:p>
    <w:p w14:paraId="6B5A2833" w14:textId="77777777" w:rsidR="00E20BFA" w:rsidRDefault="00E20BFA" w:rsidP="00E20BFA">
      <w:pPr>
        <w:autoSpaceDE w:val="0"/>
        <w:autoSpaceDN w:val="0"/>
        <w:adjustRightInd w:val="0"/>
        <w:spacing w:after="240" w:line="360" w:lineRule="auto"/>
        <w:jc w:val="both"/>
        <w:rPr>
          <w:rFonts w:ascii="Garamond" w:hAnsi="Garamond" w:cs="Arial"/>
        </w:rPr>
      </w:pPr>
      <w:r>
        <w:rPr>
          <w:rFonts w:ascii="Garamond" w:hAnsi="Garamond" w:cs="Arial"/>
        </w:rPr>
        <w:t>Propuesta muy resumida.</w:t>
      </w:r>
    </w:p>
    <w:p w14:paraId="7CC50F21" w14:textId="77777777" w:rsidR="00E20BFA" w:rsidRDefault="00E20BFA" w:rsidP="00E20BFA">
      <w:pPr>
        <w:autoSpaceDE w:val="0"/>
        <w:autoSpaceDN w:val="0"/>
        <w:adjustRightInd w:val="0"/>
        <w:spacing w:after="240" w:line="360" w:lineRule="auto"/>
        <w:jc w:val="both"/>
        <w:rPr>
          <w:rFonts w:ascii="Garamond" w:hAnsi="Garamond" w:cs="Arial"/>
        </w:rPr>
      </w:pPr>
    </w:p>
    <w:p w14:paraId="76DF5557" w14:textId="77777777" w:rsidR="00E20BFA" w:rsidRDefault="00E20BFA" w:rsidP="00AB2DA1">
      <w:pPr>
        <w:pStyle w:val="Ttulo5"/>
      </w:pPr>
      <w:r>
        <w:br w:type="page"/>
      </w:r>
    </w:p>
    <w:p w14:paraId="70D9DEAB" w14:textId="02970F4F" w:rsidR="00E20BFA" w:rsidRDefault="00E20BFA" w:rsidP="00D84A47">
      <w:pPr>
        <w:pStyle w:val="Ttulo1"/>
      </w:pPr>
      <w:bookmarkStart w:id="1" w:name="_Toc483837295"/>
      <w:r>
        <w:lastRenderedPageBreak/>
        <w:t>OBJETIVOS</w:t>
      </w:r>
      <w:r w:rsidR="00162AC1">
        <w:t xml:space="preserve"> (</w:t>
      </w:r>
      <w:r w:rsidR="00462C20">
        <w:t>&lt;</w:t>
      </w:r>
      <w:r w:rsidR="00162AC1">
        <w:t xml:space="preserve">1 </w:t>
      </w:r>
      <w:proofErr w:type="spellStart"/>
      <w:r w:rsidR="00162AC1">
        <w:t>p</w:t>
      </w:r>
      <w:r w:rsidR="00462C20">
        <w:t>á</w:t>
      </w:r>
      <w:r w:rsidR="00162AC1">
        <w:t>g</w:t>
      </w:r>
      <w:proofErr w:type="spellEnd"/>
      <w:r w:rsidR="00162AC1">
        <w:t>)</w:t>
      </w:r>
      <w:bookmarkEnd w:id="1"/>
    </w:p>
    <w:p w14:paraId="71402DE5" w14:textId="77777777" w:rsidR="00937389" w:rsidRPr="00937389" w:rsidRDefault="00937389" w:rsidP="00AB2DA1">
      <w:pPr>
        <w:rPr>
          <w:b/>
        </w:rPr>
      </w:pPr>
      <w:r>
        <w:t xml:space="preserve">El objetivo de este trabajo es </w:t>
      </w:r>
      <w:r w:rsidR="00392A31">
        <w:t xml:space="preserve">único, </w:t>
      </w:r>
      <w:r w:rsidR="00392A31">
        <w:rPr>
          <w:b/>
        </w:rPr>
        <w:t>de</w:t>
      </w:r>
      <w:r w:rsidRPr="00937389">
        <w:rPr>
          <w:b/>
        </w:rPr>
        <w:t>sarrollar un algoritmo robusto y eficaz que ayude a realizar la estimación del gasto energético</w:t>
      </w:r>
      <w:r w:rsidR="00563A56">
        <w:rPr>
          <w:b/>
        </w:rPr>
        <w:t xml:space="preserve"> a un año vista</w:t>
      </w:r>
      <w:r w:rsidRPr="00937389">
        <w:rPr>
          <w:b/>
        </w:rPr>
        <w:t>.</w:t>
      </w:r>
    </w:p>
    <w:p w14:paraId="462D9A0F" w14:textId="77777777" w:rsidR="00937389" w:rsidRDefault="00937389" w:rsidP="00AB2DA1"/>
    <w:p w14:paraId="5E7C12A1" w14:textId="77777777" w:rsidR="00937389" w:rsidRDefault="00937389" w:rsidP="00AB2DA1">
      <w:r>
        <w:t>Este objetivo se descompone en dos tipos de sub-objetivos:</w:t>
      </w:r>
    </w:p>
    <w:p w14:paraId="58E39AE1" w14:textId="77777777" w:rsidR="00937389" w:rsidRDefault="00937389" w:rsidP="00AB2DA1">
      <w:pPr>
        <w:pStyle w:val="Prrafodelista"/>
        <w:numPr>
          <w:ilvl w:val="0"/>
          <w:numId w:val="7"/>
        </w:numPr>
      </w:pPr>
      <w:r>
        <w:t>Generales</w:t>
      </w:r>
    </w:p>
    <w:p w14:paraId="2EB99543" w14:textId="77777777" w:rsidR="00937389" w:rsidRDefault="00937389" w:rsidP="00AB2DA1">
      <w:pPr>
        <w:pStyle w:val="Prrafodelista"/>
        <w:numPr>
          <w:ilvl w:val="1"/>
          <w:numId w:val="7"/>
        </w:numPr>
      </w:pPr>
      <w:r>
        <w:t>Incrementar los conocimientos en java</w:t>
      </w:r>
    </w:p>
    <w:p w14:paraId="209FF7EB" w14:textId="77777777" w:rsidR="00937389" w:rsidRDefault="00937389" w:rsidP="00AB2DA1">
      <w:pPr>
        <w:pStyle w:val="Prrafodelista"/>
        <w:numPr>
          <w:ilvl w:val="1"/>
          <w:numId w:val="7"/>
        </w:numPr>
      </w:pPr>
      <w:r>
        <w:t xml:space="preserve">Familiarizarme más con los entornos de desarrollo como Eclipse, </w:t>
      </w:r>
      <w:proofErr w:type="spellStart"/>
      <w:r>
        <w:t>Netbeans</w:t>
      </w:r>
      <w:proofErr w:type="spellEnd"/>
      <w:r>
        <w:t xml:space="preserve"> o </w:t>
      </w:r>
      <w:proofErr w:type="spellStart"/>
      <w:r>
        <w:t>Pycharm</w:t>
      </w:r>
      <w:proofErr w:type="spellEnd"/>
      <w:r>
        <w:t>.</w:t>
      </w:r>
    </w:p>
    <w:p w14:paraId="33F6BE46" w14:textId="77777777" w:rsidR="00937389" w:rsidRDefault="00937389" w:rsidP="00AB2DA1">
      <w:pPr>
        <w:pStyle w:val="Prrafodelista"/>
        <w:numPr>
          <w:ilvl w:val="1"/>
          <w:numId w:val="7"/>
        </w:numPr>
      </w:pPr>
      <w:r>
        <w:t xml:space="preserve">Utilizar el control de versionado de </w:t>
      </w:r>
      <w:proofErr w:type="spellStart"/>
      <w:r>
        <w:t>git</w:t>
      </w:r>
      <w:proofErr w:type="spellEnd"/>
      <w:r>
        <w:t xml:space="preserve"> para familiarizarme aún más con él</w:t>
      </w:r>
    </w:p>
    <w:p w14:paraId="1BEE5D59" w14:textId="77777777" w:rsidR="00937389" w:rsidRDefault="00937389" w:rsidP="00937389">
      <w:pPr>
        <w:pStyle w:val="Prrafodelista"/>
        <w:ind w:left="1440"/>
      </w:pPr>
    </w:p>
    <w:p w14:paraId="227FD19C" w14:textId="77777777" w:rsidR="00937389" w:rsidRDefault="00937389" w:rsidP="00AB2DA1">
      <w:pPr>
        <w:pStyle w:val="Prrafodelista"/>
        <w:numPr>
          <w:ilvl w:val="0"/>
          <w:numId w:val="7"/>
        </w:numPr>
      </w:pPr>
      <w:r>
        <w:t>Específicos</w:t>
      </w:r>
    </w:p>
    <w:p w14:paraId="1C9922F1" w14:textId="77777777" w:rsidR="00937389" w:rsidRDefault="00937389" w:rsidP="00AB2DA1">
      <w:pPr>
        <w:pStyle w:val="Prrafodelista"/>
        <w:numPr>
          <w:ilvl w:val="1"/>
          <w:numId w:val="7"/>
        </w:numPr>
      </w:pPr>
      <w:r>
        <w:t xml:space="preserve">Adquirir conocimientos en el área de las </w:t>
      </w:r>
      <w:proofErr w:type="spellStart"/>
      <w:r>
        <w:t>metaheurísticas</w:t>
      </w:r>
      <w:proofErr w:type="spellEnd"/>
    </w:p>
    <w:p w14:paraId="39DE4627" w14:textId="77777777" w:rsidR="00937389" w:rsidRDefault="00937389" w:rsidP="00AB2DA1">
      <w:pPr>
        <w:pStyle w:val="Prrafodelista"/>
        <w:numPr>
          <w:ilvl w:val="1"/>
          <w:numId w:val="7"/>
        </w:numPr>
      </w:pPr>
      <w:r>
        <w:t>Aprender el funcionamiento y uso de redes neuronales</w:t>
      </w:r>
    </w:p>
    <w:p w14:paraId="1F360E67" w14:textId="77777777" w:rsidR="00937389" w:rsidRDefault="00937389" w:rsidP="00937389"/>
    <w:p w14:paraId="77D33CC9" w14:textId="77777777" w:rsidR="00AB2DA1" w:rsidRDefault="00937389" w:rsidP="00937389">
      <w:r>
        <w:t>¿Revisar el estado del arte?</w:t>
      </w:r>
    </w:p>
    <w:p w14:paraId="7DCFF423" w14:textId="77777777" w:rsidR="00937389" w:rsidRDefault="00937389" w:rsidP="00937389"/>
    <w:p w14:paraId="2DD5CC24" w14:textId="77777777" w:rsidR="00AB2DA1" w:rsidRDefault="00AB2DA1" w:rsidP="00AB2DA1">
      <w:r>
        <w:t>Eclipse, Java, aprender redes neuronales</w:t>
      </w:r>
      <w:r w:rsidR="00A335E9">
        <w:t xml:space="preserve">, </w:t>
      </w:r>
      <w:proofErr w:type="spellStart"/>
      <w:r w:rsidR="00A335E9">
        <w:t>git</w:t>
      </w:r>
      <w:proofErr w:type="spellEnd"/>
      <w:r>
        <w:t xml:space="preserve">… </w:t>
      </w:r>
      <w:r w:rsidR="001748D5">
        <w:t>MIRAR OTROS TFGS</w:t>
      </w:r>
    </w:p>
    <w:p w14:paraId="7E054A6E" w14:textId="77777777" w:rsidR="00CE292B" w:rsidRPr="00AB2DA1" w:rsidRDefault="00CE292B" w:rsidP="00AB2DA1">
      <w:r>
        <w:t xml:space="preserve">Probar varios Redes, constructivos, búsquedas locales, </w:t>
      </w:r>
      <w:proofErr w:type="spellStart"/>
      <w:r>
        <w:t>metaheurísticas</w:t>
      </w:r>
      <w:proofErr w:type="spellEnd"/>
      <w:r>
        <w:t>, revisar el estado del arte (los trabajos previos).</w:t>
      </w:r>
    </w:p>
    <w:p w14:paraId="2C05577F" w14:textId="77777777" w:rsidR="00E20BFA" w:rsidRDefault="00E20BFA">
      <w:pPr>
        <w:rPr>
          <w:rFonts w:ascii="Garamond" w:hAnsi="Garamond" w:cs="Arial"/>
          <w:b/>
        </w:rPr>
      </w:pPr>
      <w:r>
        <w:br w:type="page"/>
      </w:r>
    </w:p>
    <w:p w14:paraId="63FA6E96" w14:textId="63D94473" w:rsidR="00E20BFA" w:rsidRDefault="00E20BFA" w:rsidP="00D84A47">
      <w:pPr>
        <w:pStyle w:val="Ttulo1"/>
      </w:pPr>
      <w:bookmarkStart w:id="2" w:name="_Toc483837296"/>
      <w:r>
        <w:lastRenderedPageBreak/>
        <w:t>DESCRIPCIÓN ALGORÍTMICA</w:t>
      </w:r>
      <w:r w:rsidR="00162AC1">
        <w:t xml:space="preserve"> (</w:t>
      </w:r>
      <w:r w:rsidR="00462C20">
        <w:t>&lt;</w:t>
      </w:r>
      <w:r w:rsidR="00162AC1">
        <w:t xml:space="preserve">15 </w:t>
      </w:r>
      <w:r w:rsidR="00462C20">
        <w:t>pá</w:t>
      </w:r>
      <w:r w:rsidR="00162AC1">
        <w:t>gs</w:t>
      </w:r>
      <w:r w:rsidR="00462C20">
        <w:t>. 7-8 para cada cosa</w:t>
      </w:r>
      <w:r w:rsidR="00162AC1">
        <w:t>)</w:t>
      </w:r>
      <w:bookmarkEnd w:id="2"/>
    </w:p>
    <w:p w14:paraId="19716D53" w14:textId="77777777" w:rsidR="004629E4" w:rsidRDefault="00F70270" w:rsidP="00462C20">
      <w:r>
        <w:t xml:space="preserve">En este apartado se explicará en detalle los algoritmos que se han desarrollado durante la ejecución de este trabajo. En primer </w:t>
      </w:r>
      <w:r w:rsidR="004629E4">
        <w:t>lugar,</w:t>
      </w:r>
      <w:r>
        <w:t xml:space="preserve"> un algoritmo basado en redes neuronales </w:t>
      </w:r>
      <w:r w:rsidR="004629E4">
        <w:t>y a continuación</w:t>
      </w:r>
      <w:r w:rsidR="00290A53">
        <w:t xml:space="preserve"> planteado como una mejora sobre el resultado obtenido de las redes</w:t>
      </w:r>
      <w:r w:rsidR="004629E4">
        <w:t xml:space="preserve">, una </w:t>
      </w:r>
      <w:proofErr w:type="spellStart"/>
      <w:r w:rsidR="004629E4">
        <w:t>metaheurística</w:t>
      </w:r>
      <w:proofErr w:type="spellEnd"/>
      <w:r w:rsidR="004629E4">
        <w:t>.</w:t>
      </w:r>
    </w:p>
    <w:p w14:paraId="2F7BD428" w14:textId="77777777" w:rsidR="004629E4" w:rsidRDefault="004629E4" w:rsidP="00462C20"/>
    <w:p w14:paraId="3C86D58D" w14:textId="77777777" w:rsidR="001753CD" w:rsidRDefault="001753CD" w:rsidP="00462C20"/>
    <w:p w14:paraId="1BBB65F4" w14:textId="77777777" w:rsidR="001753CD" w:rsidRDefault="001753CD" w:rsidP="00462C20"/>
    <w:p w14:paraId="7F431269" w14:textId="77777777" w:rsidR="001753CD" w:rsidRDefault="001753CD" w:rsidP="001753CD">
      <w:r>
        <w:t xml:space="preserve">Este experimento, estos datos, lo que he probado… Explicar todo lo que no sean números, de implementación nada. Funciones de activación, </w:t>
      </w:r>
      <w:proofErr w:type="spellStart"/>
      <w:r>
        <w:t>etc</w:t>
      </w:r>
      <w:proofErr w:type="spellEnd"/>
      <w:r>
        <w:t xml:space="preserve"> etc.</w:t>
      </w:r>
    </w:p>
    <w:p w14:paraId="4B263F01" w14:textId="77777777" w:rsidR="001753CD" w:rsidRDefault="001753CD" w:rsidP="001753CD">
      <w:r>
        <w:t>COMO MUCHO LLEGAR A PSEUDOCÓDIGO, quizás mejor diagrama de flujo…</w:t>
      </w:r>
    </w:p>
    <w:p w14:paraId="154BE2C1" w14:textId="1FDF8446" w:rsidR="004629E4" w:rsidRDefault="004629E4" w:rsidP="008B5287">
      <w:pPr>
        <w:pStyle w:val="Ttulo2"/>
      </w:pPr>
      <w:bookmarkStart w:id="3" w:name="_Toc483837297"/>
      <w:r>
        <w:t>Redes neuronales</w:t>
      </w:r>
      <w:bookmarkEnd w:id="3"/>
    </w:p>
    <w:p w14:paraId="0AB701A4" w14:textId="77777777" w:rsidR="00C57DF2" w:rsidRDefault="004629E4" w:rsidP="004629E4">
      <w:r>
        <w:t xml:space="preserve">Una red neuronal </w:t>
      </w:r>
      <w:r w:rsidR="00290A53">
        <w:t xml:space="preserve">artificial </w:t>
      </w:r>
      <w:r>
        <w:t xml:space="preserve">es </w:t>
      </w:r>
      <w:r w:rsidR="00290A53">
        <w:t>una abstracción del modelo neuronal presente en el cerebro humano</w:t>
      </w:r>
      <w:r w:rsidR="00C57DF2">
        <w:t>. Las redes neuronales biológicas están formadas por millones de células especializadas, las neuronas:</w:t>
      </w:r>
    </w:p>
    <w:p w14:paraId="4E88952C" w14:textId="7D269C67" w:rsidR="00C57DF2" w:rsidRDefault="00C57DF2" w:rsidP="00C57DF2">
      <w:pPr>
        <w:jc w:val="center"/>
      </w:pPr>
      <w:r>
        <w:rPr>
          <w:noProof/>
        </w:rPr>
        <w:drawing>
          <wp:inline distT="0" distB="0" distL="0" distR="0" wp14:anchorId="6D397E64" wp14:editId="7D095104">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14:paraId="25ABF437" w14:textId="77777777" w:rsidR="00C57DF2" w:rsidRDefault="00C57DF2" w:rsidP="00C57DF2"/>
    <w:p w14:paraId="7AE0F276" w14:textId="2C0B2D65" w:rsidR="00C57DF2" w:rsidRDefault="00130F6E" w:rsidP="008D22B9">
      <w:r>
        <w:t xml:space="preserve">Funcionan </w:t>
      </w:r>
      <w:r w:rsidR="008D22B9">
        <w:t>mediante</w:t>
      </w:r>
      <w:r w:rsidR="00C57DF2">
        <w:t xml:space="preserve"> impulsos eléctricos </w:t>
      </w:r>
      <w:r w:rsidR="008D22B9">
        <w:t>que</w:t>
      </w:r>
      <w:r w:rsidR="00C57DF2">
        <w:t xml:space="preserve"> se transmiten a otras neuronas</w:t>
      </w:r>
      <w:r w:rsidR="00F82237">
        <w:t xml:space="preserve"> </w:t>
      </w:r>
      <w:r w:rsidR="00C57DF2">
        <w:t>a través de una parte especial llamada axón</w:t>
      </w:r>
      <w:r w:rsidR="008D22B9">
        <w:t xml:space="preserve"> y se recibe en las dendritas de otra neurona; ambas</w:t>
      </w:r>
      <w:r w:rsidR="00F82237">
        <w:t xml:space="preserve"> partes</w:t>
      </w:r>
      <w:r w:rsidR="008D22B9">
        <w:t xml:space="preserve"> </w:t>
      </w:r>
      <w:r w:rsidR="00C57DF2">
        <w:t>puede</w:t>
      </w:r>
      <w:r w:rsidR="008D22B9">
        <w:t>n</w:t>
      </w:r>
      <w:r w:rsidR="00C57DF2">
        <w:t xml:space="preserve"> presentar ramificaciones y conectar con varias neuronas.</w:t>
      </w:r>
      <w:r w:rsidR="00C57DF2">
        <w:br w:type="page"/>
      </w:r>
    </w:p>
    <w:p w14:paraId="65CB095D" w14:textId="62CC3D44" w:rsidR="00C57DF2" w:rsidRDefault="00C57DF2" w:rsidP="00C57DF2">
      <w:r>
        <w:lastRenderedPageBreak/>
        <w:t xml:space="preserve">Cada una de estas conexiones puede </w:t>
      </w:r>
      <w:r w:rsidR="00F82237">
        <w:t>tener</w:t>
      </w:r>
      <w:r>
        <w:t xml:space="preserve"> un efecto positivo o negativo sobre la transmisión del impulso</w:t>
      </w:r>
      <w:r w:rsidR="008D22B9">
        <w:t xml:space="preserve">, de manera que una neurona </w:t>
      </w:r>
      <w:r w:rsidR="00F82237">
        <w:t>procesará</w:t>
      </w:r>
      <w:r w:rsidR="008D22B9">
        <w:t xml:space="preserve"> cada uno de esos efectos para transmitir una señal que será combinación de todas las que ha recibido.</w:t>
      </w:r>
    </w:p>
    <w:p w14:paraId="605BFE08" w14:textId="4260701B" w:rsidR="008D22B9" w:rsidRDefault="008D22B9" w:rsidP="00C57DF2">
      <w:r>
        <w:rPr>
          <w:noProof/>
        </w:rPr>
        <w:drawing>
          <wp:inline distT="0" distB="0" distL="0" distR="0" wp14:anchorId="1B2751D1" wp14:editId="6975FD23">
            <wp:extent cx="5400040" cy="4050277"/>
            <wp:effectExtent l="0" t="0" r="0" b="7620"/>
            <wp:docPr id="8" name="Imagen 8" descr="Resultado de imagen de red neuronal bi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red neuronal biolog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50277"/>
                    </a:xfrm>
                    <a:prstGeom prst="rect">
                      <a:avLst/>
                    </a:prstGeom>
                    <a:noFill/>
                    <a:ln>
                      <a:noFill/>
                    </a:ln>
                  </pic:spPr>
                </pic:pic>
              </a:graphicData>
            </a:graphic>
          </wp:inline>
        </w:drawing>
      </w:r>
    </w:p>
    <w:p w14:paraId="3A5502C4" w14:textId="761B2B01" w:rsidR="00F82237" w:rsidRDefault="008D22B9" w:rsidP="00F82237">
      <w:r>
        <w:t>En definitiva, una red neuronal artificial</w:t>
      </w:r>
      <w:r w:rsidR="00290A53">
        <w:t xml:space="preserve">, trata de crear un modelo simplificado </w:t>
      </w:r>
      <w:r w:rsidR="00B0502E">
        <w:t>que simule</w:t>
      </w:r>
      <w:r w:rsidR="00290A53">
        <w:t xml:space="preserve"> el comportamiento del sistema nervioso de un ser vivo utilizando pequeños </w:t>
      </w:r>
      <w:r w:rsidR="00A405B1">
        <w:t>elementos conectados</w:t>
      </w:r>
      <w:r w:rsidR="00290A53">
        <w:t xml:space="preserve"> entre sí que colaboran con un objetivo común, en nuestro caso </w:t>
      </w:r>
      <w:r w:rsidR="00F82237">
        <w:t xml:space="preserve">será </w:t>
      </w:r>
      <w:r w:rsidR="00290A53">
        <w:t>devolver un dato aproximado del gasto energético que va a ocurrir en el año venidero.</w:t>
      </w:r>
    </w:p>
    <w:p w14:paraId="0B4DB011" w14:textId="77777777" w:rsidR="00F82237" w:rsidRDefault="00F82237">
      <w:pPr>
        <w:spacing w:before="0" w:after="0"/>
      </w:pPr>
      <w:r>
        <w:br w:type="page"/>
      </w:r>
    </w:p>
    <w:p w14:paraId="556746FD" w14:textId="053FBEE7" w:rsidR="00F82237" w:rsidRDefault="00B53487" w:rsidP="00F82237">
      <w:r>
        <w:lastRenderedPageBreak/>
        <w:t>Hay cuatro aspectos que caracterizan una red neuronal:</w:t>
      </w:r>
    </w:p>
    <w:p w14:paraId="798B4D80" w14:textId="4ECA2710" w:rsidR="00B53487" w:rsidRDefault="00B53487" w:rsidP="00B53487">
      <w:pPr>
        <w:pStyle w:val="Prrafodelista"/>
        <w:numPr>
          <w:ilvl w:val="0"/>
          <w:numId w:val="13"/>
        </w:numPr>
      </w:pPr>
      <w:r>
        <w:t xml:space="preserve">Topología: </w:t>
      </w:r>
      <w:r w:rsidR="008741A5">
        <w:t>Es el número de elementos que forman la red y sus interconexiones.</w:t>
      </w:r>
    </w:p>
    <w:p w14:paraId="009830F2" w14:textId="0CB24F9A" w:rsidR="0003625C" w:rsidRDefault="0003625C" w:rsidP="00B53487">
      <w:pPr>
        <w:pStyle w:val="Prrafodelista"/>
        <w:numPr>
          <w:ilvl w:val="0"/>
          <w:numId w:val="13"/>
        </w:numPr>
      </w:pPr>
      <w:r>
        <w:t>Mecanismo de aprendizaje</w:t>
      </w:r>
    </w:p>
    <w:p w14:paraId="2FA4855D" w14:textId="4859B281" w:rsidR="0003625C" w:rsidRDefault="0003625C" w:rsidP="00B53487">
      <w:pPr>
        <w:pStyle w:val="Prrafodelista"/>
        <w:numPr>
          <w:ilvl w:val="0"/>
          <w:numId w:val="13"/>
        </w:numPr>
      </w:pPr>
      <w:r>
        <w:t>Asociación entrada-salida</w:t>
      </w:r>
    </w:p>
    <w:p w14:paraId="3421C9B8" w14:textId="14F4CA02" w:rsidR="0003625C" w:rsidRDefault="0003625C" w:rsidP="00B53487">
      <w:pPr>
        <w:pStyle w:val="Prrafodelista"/>
        <w:numPr>
          <w:ilvl w:val="0"/>
          <w:numId w:val="13"/>
        </w:numPr>
      </w:pPr>
      <w:r>
        <w:t>Forma de representación</w:t>
      </w:r>
    </w:p>
    <w:p w14:paraId="3A96DF0C" w14:textId="55522E8E" w:rsidR="00B53487" w:rsidRDefault="00B53487" w:rsidP="00F82237"/>
    <w:p w14:paraId="4CD0EBF4" w14:textId="77777777" w:rsidR="00B53487" w:rsidRDefault="00B53487" w:rsidP="00F82237"/>
    <w:p w14:paraId="074CD95D" w14:textId="029EEFDF" w:rsidR="00B0502E" w:rsidRDefault="008D22B9" w:rsidP="008D22B9">
      <w:pPr>
        <w:jc w:val="center"/>
      </w:pPr>
      <w:r>
        <w:rPr>
          <w:noProof/>
        </w:rPr>
        <w:drawing>
          <wp:inline distT="0" distB="0" distL="0" distR="0" wp14:anchorId="2133ED98" wp14:editId="6E7D1D20">
            <wp:extent cx="2855595" cy="3433445"/>
            <wp:effectExtent l="0" t="0" r="1905" b="0"/>
            <wp:docPr id="9" name="Imagen 9"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14:paraId="446DABF0" w14:textId="77777777" w:rsidR="00B0502E" w:rsidRDefault="00B0502E" w:rsidP="004629E4"/>
    <w:p w14:paraId="3E69EAB5" w14:textId="77777777" w:rsidR="00B0502E" w:rsidRDefault="00B0502E" w:rsidP="004629E4"/>
    <w:p w14:paraId="005DF767" w14:textId="77777777" w:rsidR="00B0502E" w:rsidRDefault="00B0502E" w:rsidP="004629E4"/>
    <w:p w14:paraId="2FE8CF22" w14:textId="77777777" w:rsidR="00B0502E" w:rsidRDefault="00B0502E" w:rsidP="004629E4"/>
    <w:p w14:paraId="115F2558" w14:textId="77777777" w:rsidR="00B0502E" w:rsidRDefault="00B0502E" w:rsidP="004629E4"/>
    <w:p w14:paraId="0A28689B" w14:textId="77777777" w:rsidR="00B0502E" w:rsidRDefault="00B0502E" w:rsidP="004629E4"/>
    <w:p w14:paraId="4B41A84C" w14:textId="77777777" w:rsidR="001753CD" w:rsidRDefault="001753CD" w:rsidP="001753CD"/>
    <w:p w14:paraId="30E248F9" w14:textId="77777777" w:rsidR="001753CD" w:rsidRDefault="001753CD" w:rsidP="001753CD">
      <w:r>
        <w:t xml:space="preserve">Hablar un poco de redes neuronales, se inspiran en cerebro humano, poner una neurona, dendrita… Hay varios tipos </w:t>
      </w:r>
      <w:proofErr w:type="spellStart"/>
      <w:r>
        <w:t>perceptrón</w:t>
      </w:r>
      <w:proofErr w:type="spellEnd"/>
      <w:r>
        <w:t xml:space="preserve">, </w:t>
      </w:r>
      <w:proofErr w:type="spellStart"/>
      <w:r>
        <w:t>bla</w:t>
      </w:r>
      <w:proofErr w:type="spellEnd"/>
      <w:r>
        <w:t xml:space="preserve"> </w:t>
      </w:r>
      <w:proofErr w:type="spellStart"/>
      <w:r>
        <w:t>bla</w:t>
      </w:r>
      <w:proofErr w:type="spellEnd"/>
      <w:r>
        <w:t xml:space="preserve">, nos centramos en la </w:t>
      </w:r>
      <w:proofErr w:type="spellStart"/>
      <w:r>
        <w:t>multilayer</w:t>
      </w:r>
      <w:proofErr w:type="spellEnd"/>
      <w:r>
        <w:t>.</w:t>
      </w:r>
    </w:p>
    <w:p w14:paraId="7416385E" w14:textId="77777777" w:rsidR="001753CD" w:rsidRDefault="001753CD" w:rsidP="001753CD">
      <w:r>
        <w:t>Después descripción particular de la red, con tantas neuronas de entrada, 1 de salida, tantas capas internas, como he llegado.</w:t>
      </w:r>
    </w:p>
    <w:p w14:paraId="137D6C08" w14:textId="6451DDAA" w:rsidR="004629E4" w:rsidRDefault="004629E4" w:rsidP="008B5287">
      <w:pPr>
        <w:pStyle w:val="Ttulo2"/>
      </w:pPr>
      <w:bookmarkStart w:id="4" w:name="_Toc483837298"/>
      <w:proofErr w:type="spellStart"/>
      <w:r>
        <w:lastRenderedPageBreak/>
        <w:t>Metaheurística</w:t>
      </w:r>
      <w:bookmarkEnd w:id="4"/>
      <w:proofErr w:type="spellEnd"/>
    </w:p>
    <w:p w14:paraId="4DA62860" w14:textId="77777777" w:rsidR="004629E4" w:rsidRDefault="004629E4" w:rsidP="004629E4">
      <w:r>
        <w:t xml:space="preserve">Una </w:t>
      </w:r>
      <w:proofErr w:type="spellStart"/>
      <w:r>
        <w:t>metaheurística</w:t>
      </w:r>
      <w:proofErr w:type="spellEnd"/>
      <w:r>
        <w:t xml:space="preserve"> es </w:t>
      </w:r>
    </w:p>
    <w:p w14:paraId="7A67D0ED" w14:textId="77777777" w:rsidR="004629E4" w:rsidRDefault="004629E4" w:rsidP="004629E4"/>
    <w:p w14:paraId="7BC6FD12" w14:textId="77777777" w:rsidR="001753CD" w:rsidRDefault="001753CD" w:rsidP="001753CD">
      <w:r>
        <w:t xml:space="preserve">Hablar un poco de </w:t>
      </w:r>
      <w:proofErr w:type="spellStart"/>
      <w:r>
        <w:t>metah</w:t>
      </w:r>
      <w:proofErr w:type="spellEnd"/>
      <w:r>
        <w:t xml:space="preserve">: técnicas algorítmicas para resolver problemas complejos, hay unas cuantas, </w:t>
      </w:r>
      <w:proofErr w:type="spellStart"/>
      <w:r>
        <w:t>bla</w:t>
      </w:r>
      <w:proofErr w:type="spellEnd"/>
      <w:r>
        <w:t xml:space="preserve"> </w:t>
      </w:r>
      <w:proofErr w:type="spellStart"/>
      <w:r>
        <w:t>bla</w:t>
      </w:r>
      <w:proofErr w:type="spellEnd"/>
      <w:r>
        <w:t>.</w:t>
      </w:r>
    </w:p>
    <w:p w14:paraId="1BE787D0" w14:textId="77777777" w:rsidR="001753CD" w:rsidRDefault="001753CD" w:rsidP="001753CD">
      <w:r>
        <w:t xml:space="preserve">Y la concreta que yo he implementado GRASP, desde el </w:t>
      </w:r>
      <w:proofErr w:type="spellStart"/>
      <w:r>
        <w:t>puntod</w:t>
      </w:r>
      <w:proofErr w:type="spellEnd"/>
      <w:r>
        <w:t xml:space="preserve"> e vista </w:t>
      </w:r>
      <w:proofErr w:type="spellStart"/>
      <w:r>
        <w:t>algoritmico</w:t>
      </w:r>
      <w:proofErr w:type="spellEnd"/>
      <w:r>
        <w:t xml:space="preserve">. </w:t>
      </w:r>
    </w:p>
    <w:p w14:paraId="1C51FC2C" w14:textId="77777777" w:rsidR="001753CD" w:rsidRPr="00462C20" w:rsidRDefault="001753CD" w:rsidP="001753CD">
      <w:r>
        <w:t>Explicar el constructivo y la búsqueda local</w:t>
      </w:r>
    </w:p>
    <w:p w14:paraId="1043F403" w14:textId="77777777" w:rsidR="001753CD" w:rsidRDefault="001753CD">
      <w:pPr>
        <w:spacing w:before="0" w:after="0"/>
      </w:pPr>
      <w:r>
        <w:br w:type="page"/>
      </w:r>
    </w:p>
    <w:p w14:paraId="19F4CA45" w14:textId="318AA8C2" w:rsidR="00E20BFA" w:rsidRPr="008B5287" w:rsidRDefault="00E20BFA" w:rsidP="00D84A47">
      <w:pPr>
        <w:pStyle w:val="Ttulo1"/>
      </w:pPr>
      <w:bookmarkStart w:id="5" w:name="_Toc483837299"/>
      <w:r w:rsidRPr="008B5287">
        <w:lastRenderedPageBreak/>
        <w:t>DESCRIPCIÓN INFORMÁTICA</w:t>
      </w:r>
      <w:r w:rsidR="00462C20" w:rsidRPr="008B5287">
        <w:t xml:space="preserve"> (&lt;15 </w:t>
      </w:r>
      <w:proofErr w:type="spellStart"/>
      <w:r w:rsidR="00462C20" w:rsidRPr="008B5287">
        <w:t>págs</w:t>
      </w:r>
      <w:proofErr w:type="spellEnd"/>
      <w:r w:rsidR="00462C20" w:rsidRPr="008B5287">
        <w:t>)</w:t>
      </w:r>
      <w:bookmarkEnd w:id="5"/>
    </w:p>
    <w:p w14:paraId="5F3EF6BF" w14:textId="205D2B5F" w:rsidR="00940F96" w:rsidRDefault="00940F96" w:rsidP="00C20D90">
      <w:r>
        <w:t>Todos los experimentos y codificación se han realizado en dos ordenadores:</w:t>
      </w:r>
    </w:p>
    <w:p w14:paraId="7C056F26" w14:textId="164B68E5" w:rsidR="00940F96" w:rsidRDefault="00940F96" w:rsidP="00940F96">
      <w:pPr>
        <w:pStyle w:val="Prrafodelista"/>
        <w:numPr>
          <w:ilvl w:val="0"/>
          <w:numId w:val="25"/>
        </w:numPr>
      </w:pPr>
      <w:r>
        <w:t>Sobremesa:</w:t>
      </w:r>
    </w:p>
    <w:p w14:paraId="3EDA4742" w14:textId="0D1A3AE0" w:rsidR="00940F96" w:rsidRDefault="00940F96" w:rsidP="00940F96">
      <w:pPr>
        <w:pStyle w:val="Prrafodelista"/>
        <w:numPr>
          <w:ilvl w:val="1"/>
          <w:numId w:val="25"/>
        </w:numPr>
      </w:pPr>
      <w:r>
        <w:t>Procesador: AMD FX-8350 4.0GHz</w:t>
      </w:r>
    </w:p>
    <w:p w14:paraId="4D9706EB" w14:textId="3759B8E6" w:rsidR="00940F96" w:rsidRDefault="00940F96" w:rsidP="00940F96">
      <w:pPr>
        <w:pStyle w:val="Prrafodelista"/>
        <w:numPr>
          <w:ilvl w:val="1"/>
          <w:numId w:val="25"/>
        </w:numPr>
      </w:pPr>
      <w:r>
        <w:t>RAM: 16GB DDR3</w:t>
      </w:r>
    </w:p>
    <w:p w14:paraId="23580B55" w14:textId="71B6630F" w:rsidR="00940F96" w:rsidRDefault="00940F96" w:rsidP="00940F96">
      <w:pPr>
        <w:pStyle w:val="Prrafodelista"/>
        <w:numPr>
          <w:ilvl w:val="0"/>
          <w:numId w:val="25"/>
        </w:numPr>
      </w:pPr>
      <w:r>
        <w:t>Portátil Asus A55A</w:t>
      </w:r>
    </w:p>
    <w:p w14:paraId="676C992A" w14:textId="5398A93F" w:rsidR="00940F96" w:rsidRDefault="00940F96" w:rsidP="00940F96">
      <w:pPr>
        <w:pStyle w:val="Prrafodelista"/>
        <w:numPr>
          <w:ilvl w:val="1"/>
          <w:numId w:val="25"/>
        </w:numPr>
      </w:pPr>
      <w:r>
        <w:t>Procesador Intel Core i7 3610QM 2.3GHz</w:t>
      </w:r>
    </w:p>
    <w:p w14:paraId="12F3F6E9" w14:textId="5ECAE85D" w:rsidR="00940F96" w:rsidRDefault="00940F96" w:rsidP="00940F96">
      <w:pPr>
        <w:pStyle w:val="Prrafodelista"/>
        <w:numPr>
          <w:ilvl w:val="1"/>
          <w:numId w:val="25"/>
        </w:numPr>
      </w:pPr>
      <w:r>
        <w:t>RAM: 8GB DDR3</w:t>
      </w:r>
    </w:p>
    <w:p w14:paraId="6152DA14" w14:textId="3213F7B2" w:rsidR="00FB368D" w:rsidRDefault="00FB368D" w:rsidP="00940F96">
      <w:r>
        <w:t xml:space="preserve">Estos datos son meramente informativos ya que el objetivo del proyecto es el desarrollo de un algoritmo que resuelva el problema planteado al inicio. </w:t>
      </w:r>
      <w:r w:rsidR="00035B18">
        <w:t>Cualquier cambio en las características del dispositivo que ejecute el código simplemente repercutiría en el tiempo de ejecución y en ningún caso en la efectividad del algoritmo.</w:t>
      </w:r>
    </w:p>
    <w:p w14:paraId="29411E24" w14:textId="038134FB" w:rsidR="00940F96" w:rsidRDefault="00940F96" w:rsidP="00940F96">
      <w:r>
        <w:t xml:space="preserve">A </w:t>
      </w:r>
      <w:r w:rsidR="008746AF">
        <w:t>continuación,</w:t>
      </w:r>
      <w:r>
        <w:t xml:space="preserve"> se presentan los lenguajes, programas, librerías, herramientas, metodología y requisitos </w:t>
      </w:r>
      <w:r w:rsidR="00FB368D">
        <w:t>¿</w:t>
      </w:r>
      <w:r w:rsidR="008746AF" w:rsidRPr="008746AF">
        <w:rPr>
          <w:b/>
        </w:rPr>
        <w:t>que se</w:t>
      </w:r>
      <w:r w:rsidR="008746AF">
        <w:t xml:space="preserve"> </w:t>
      </w:r>
      <w:r w:rsidR="008746AF" w:rsidRPr="008746AF">
        <w:rPr>
          <w:b/>
        </w:rPr>
        <w:t>han seguido</w:t>
      </w:r>
      <w:r w:rsidR="008746AF">
        <w:rPr>
          <w:b/>
        </w:rPr>
        <w:t>?</w:t>
      </w:r>
      <w:r w:rsidR="008746AF">
        <w:t xml:space="preserve"> en el proyecto</w:t>
      </w:r>
    </w:p>
    <w:p w14:paraId="193B2CBE" w14:textId="6B2F14AF" w:rsidR="00B1363C" w:rsidRPr="008B5287" w:rsidRDefault="00465050" w:rsidP="008B5287">
      <w:pPr>
        <w:pStyle w:val="Ttulo2"/>
      </w:pPr>
      <w:bookmarkStart w:id="6" w:name="_Toc483837300"/>
      <w:r w:rsidRPr="008B5287">
        <w:t>Lenguajes y programas</w:t>
      </w:r>
      <w:r w:rsidR="00B1363C" w:rsidRPr="008B5287">
        <w:t>.</w:t>
      </w:r>
      <w:bookmarkEnd w:id="6"/>
    </w:p>
    <w:p w14:paraId="6E204FB9" w14:textId="2E2A9A21" w:rsidR="00465050" w:rsidRDefault="00465050" w:rsidP="00C20D90">
      <w:r w:rsidRPr="00C20D90">
        <w:t>En primer lugar, comenzaremos explicando los lenguajes que se han utilizado: Python y</w:t>
      </w:r>
      <w:r>
        <w:t xml:space="preserve"> Java, aunque el primero fue usado solo en la parte más inicial del proyecto.</w:t>
      </w:r>
    </w:p>
    <w:p w14:paraId="3367BCB4" w14:textId="2EA7D471" w:rsidR="00465050" w:rsidRDefault="00465050" w:rsidP="00C20D90">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7" w:name="_Toc483837231"/>
    <w:p w14:paraId="4E81CD1C" w14:textId="778DB642" w:rsidR="00465050" w:rsidRPr="005774FD" w:rsidRDefault="00B92C29" w:rsidP="005774FD">
      <w:pPr>
        <w:pStyle w:val="Ttulo3"/>
      </w:pPr>
      <w:r>
        <w:rPr>
          <w:noProof/>
        </w:rPr>
        <mc:AlternateContent>
          <mc:Choice Requires="wpg">
            <w:drawing>
              <wp:anchor distT="0" distB="0" distL="114300" distR="114300" simplePos="0" relativeHeight="251642880" behindDoc="0" locked="0" layoutInCell="1" allowOverlap="1" wp14:anchorId="33B4ADB5" wp14:editId="50D346AA">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9"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858DD04" id="Grupo 23" o:spid="_x0000_s1026" style="position:absolute;margin-left:358.95pt;margin-top:5.35pt;width:90.65pt;height:25.95pt;z-index:251642880;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22"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3" o:title="Resultado de imagen de python" croptop="9201f" cropbottom="9494f" cropleft="9037f" cropright="8836f"/>
                  <v:path arrowok="t"/>
                </v:shape>
                <w10:wrap type="square"/>
              </v:group>
            </w:pict>
          </mc:Fallback>
        </mc:AlternateContent>
      </w:r>
      <w:r w:rsidR="00465050" w:rsidRPr="005774FD">
        <w:t>Python</w:t>
      </w:r>
      <w:bookmarkEnd w:id="7"/>
    </w:p>
    <w:p w14:paraId="44DF32B7" w14:textId="0CE590DD" w:rsidR="00465050" w:rsidRDefault="008E09CC" w:rsidP="00C20D90">
      <w:pPr>
        <w:pStyle w:val="Normal2"/>
      </w:pPr>
      <w:r w:rsidRPr="00C20D90">
        <w:t>E</w:t>
      </w:r>
      <w:r w:rsidR="00465050" w:rsidRPr="00C20D90">
        <w:t xml:space="preserve">s un lenguaje nacido a finales de los años 80 de la mano de Guido van </w:t>
      </w:r>
      <w:proofErr w:type="spellStart"/>
      <w:r w:rsidR="00465050" w:rsidRPr="00C20D90">
        <w:t>Rossum</w:t>
      </w:r>
      <w:proofErr w:type="spellEnd"/>
      <w:r w:rsidR="00244297" w:rsidRPr="00C20D90">
        <w:t>, un</w:t>
      </w:r>
      <w:r w:rsidR="00244297">
        <w:t xml:space="preserve"> holandés que desarrolló este lenguaje de programación para el Centro para las Matemáticas y la Informática de los Pa</w:t>
      </w:r>
      <w:r>
        <w:t>íses Bajos</w:t>
      </w:r>
      <w:r w:rsidR="00244297">
        <w:t xml:space="preserve"> con la intenci</w:t>
      </w:r>
      <w:r>
        <w:t>ón de sustituir al lenguaje ABC, que a su vez surgió como alternativa a BASIC.</w:t>
      </w:r>
    </w:p>
    <w:p w14:paraId="321F0196" w14:textId="39E7E200" w:rsidR="008E09CC" w:rsidRDefault="008E09CC" w:rsidP="00C20D90">
      <w:pPr>
        <w:pStyle w:val="Normal2"/>
      </w:pPr>
      <w:r>
        <w:t>Las características de Python son las siguientes:</w:t>
      </w:r>
    </w:p>
    <w:p w14:paraId="0FD5E72E" w14:textId="6BAA94CB" w:rsidR="008E09CC" w:rsidRDefault="008E09CC" w:rsidP="00C20D90">
      <w:pPr>
        <w:pStyle w:val="Normal2"/>
        <w:numPr>
          <w:ilvl w:val="0"/>
          <w:numId w:val="20"/>
        </w:numPr>
      </w:pPr>
      <w:r>
        <w:t>Interpretado:</w:t>
      </w:r>
      <w:r w:rsidR="00044347">
        <w:t xml:space="preserve"> No requiere compilación, ya que se interpreta en tiempo real.</w:t>
      </w:r>
    </w:p>
    <w:p w14:paraId="725EF4ED" w14:textId="61C48BCC" w:rsidR="008E09CC" w:rsidRDefault="008E09CC" w:rsidP="00C20D90">
      <w:pPr>
        <w:pStyle w:val="Normal2"/>
        <w:numPr>
          <w:ilvl w:val="0"/>
          <w:numId w:val="20"/>
        </w:numPr>
      </w:pPr>
      <w:r>
        <w:t>De alto nivel:</w:t>
      </w:r>
      <w:r w:rsidR="00CB6A2A">
        <w:t xml:space="preserve"> El lenguaje está más cerca del lenguaje humano que del de la máquina. Se premia la facilidad sobre la eficiencia.</w:t>
      </w:r>
    </w:p>
    <w:p w14:paraId="409317C9" w14:textId="6F42F901" w:rsidR="008E09CC" w:rsidRDefault="008E09CC" w:rsidP="00C20D90">
      <w:pPr>
        <w:pStyle w:val="Normal2"/>
        <w:numPr>
          <w:ilvl w:val="0"/>
          <w:numId w:val="20"/>
        </w:numPr>
      </w:pPr>
      <w:r>
        <w:t>Propósito general:</w:t>
      </w:r>
      <w:r w:rsidR="00CB6A2A">
        <w:t xml:space="preserve"> Puede ser utilizado con diversos </w:t>
      </w:r>
      <w:proofErr w:type="spellStart"/>
      <w:r w:rsidR="00CB6A2A">
        <w:t>propositos</w:t>
      </w:r>
      <w:proofErr w:type="spellEnd"/>
      <w:r w:rsidR="00CB6A2A">
        <w:t>.</w:t>
      </w:r>
    </w:p>
    <w:p w14:paraId="5C42E9C5" w14:textId="763FB6C8" w:rsidR="008E09CC" w:rsidRDefault="008E09CC" w:rsidP="00C20D90">
      <w:pPr>
        <w:pStyle w:val="Normal2"/>
        <w:numPr>
          <w:ilvl w:val="0"/>
          <w:numId w:val="20"/>
        </w:numPr>
      </w:pPr>
      <w:r>
        <w:t>Multiplataforma:</w:t>
      </w:r>
      <w:r w:rsidR="00CB6A2A">
        <w:t xml:space="preserve"> Funciona en un gran número de plataformas incluyendo los sistemas operativos más utilizados en este</w:t>
      </w:r>
      <w:r w:rsidR="00E45D0B">
        <w:t xml:space="preserve"> momento</w:t>
      </w:r>
      <w:r w:rsidR="00CB6A2A">
        <w:t xml:space="preserve">. </w:t>
      </w:r>
    </w:p>
    <w:p w14:paraId="5BFCA905" w14:textId="4C05F7B7" w:rsidR="00CB6A2A" w:rsidRDefault="00CB6A2A" w:rsidP="00C20D90">
      <w:pPr>
        <w:pStyle w:val="Normal2"/>
        <w:numPr>
          <w:ilvl w:val="0"/>
          <w:numId w:val="20"/>
        </w:numPr>
      </w:pPr>
      <w:r>
        <w:t xml:space="preserve">Open </w:t>
      </w:r>
      <w:proofErr w:type="spellStart"/>
      <w:r>
        <w:t>Source</w:t>
      </w:r>
      <w:proofErr w:type="spellEnd"/>
      <w:r>
        <w:t>: El código puede ser visto por cualquiera que lo desee, además gracias a esto es gratuito.</w:t>
      </w:r>
    </w:p>
    <w:p w14:paraId="3374C74F" w14:textId="158257BD" w:rsidR="008E09CC" w:rsidRDefault="008E09CC" w:rsidP="00C20D90">
      <w:pPr>
        <w:pStyle w:val="Normal2"/>
        <w:numPr>
          <w:ilvl w:val="0"/>
          <w:numId w:val="20"/>
        </w:numPr>
      </w:pPr>
      <w:r>
        <w:lastRenderedPageBreak/>
        <w:t>Diversidad de paradigmas: Soporta orientación a objetos, programación imperativa e incluso funcional</w:t>
      </w:r>
    </w:p>
    <w:p w14:paraId="446CAA34" w14:textId="16B1D232" w:rsidR="008E09CC" w:rsidRDefault="00CB6A2A" w:rsidP="00C20D90">
      <w:pPr>
        <w:pStyle w:val="Normal2"/>
        <w:numPr>
          <w:ilvl w:val="0"/>
          <w:numId w:val="20"/>
        </w:numPr>
      </w:pPr>
      <w:proofErr w:type="spellStart"/>
      <w:r>
        <w:t>Tipado</w:t>
      </w:r>
      <w:proofErr w:type="spellEnd"/>
      <w:r>
        <w:t xml:space="preserve"> dinámico</w:t>
      </w:r>
      <w:r w:rsidR="008E09CC">
        <w:t>:</w:t>
      </w:r>
      <w:r>
        <w:t xml:space="preserve"> Las variables pueden tomar valores de distinto tipo sin que </w:t>
      </w:r>
      <w:proofErr w:type="spellStart"/>
      <w:r>
        <w:t>ésto</w:t>
      </w:r>
      <w:proofErr w:type="spellEnd"/>
      <w:r>
        <w:t xml:space="preserve"> produzca un fallo.</w:t>
      </w:r>
    </w:p>
    <w:p w14:paraId="29337F16" w14:textId="46BEA521" w:rsidR="008E09CC" w:rsidRDefault="008E09CC" w:rsidP="00C20D90">
      <w:pPr>
        <w:pStyle w:val="Normal2"/>
        <w:numPr>
          <w:ilvl w:val="0"/>
          <w:numId w:val="20"/>
        </w:numPr>
      </w:pPr>
      <w:r>
        <w:t>Extensa colección de librerías</w:t>
      </w:r>
      <w:r w:rsidR="00E45D0B">
        <w:t xml:space="preserve"> tanto </w:t>
      </w:r>
      <w:proofErr w:type="spellStart"/>
      <w:r w:rsidR="00E45D0B">
        <w:t>built</w:t>
      </w:r>
      <w:proofErr w:type="spellEnd"/>
      <w:r w:rsidR="00E45D0B">
        <w:t>-in como en la web</w:t>
      </w:r>
      <w:r w:rsidR="00CB6A2A">
        <w:t>.</w:t>
      </w:r>
    </w:p>
    <w:p w14:paraId="07FBBE71" w14:textId="25AA710B" w:rsidR="00E45D0B" w:rsidRDefault="008E09CC" w:rsidP="00C20D90">
      <w:pPr>
        <w:pStyle w:val="Normal2"/>
        <w:numPr>
          <w:ilvl w:val="0"/>
          <w:numId w:val="20"/>
        </w:numPr>
      </w:pPr>
      <w:r>
        <w:t xml:space="preserve">Sintaxis </w:t>
      </w:r>
      <w:proofErr w:type="spellStart"/>
      <w:r w:rsidR="00CB6A2A">
        <w:t>indentada</w:t>
      </w:r>
      <w:proofErr w:type="spellEnd"/>
      <w:r>
        <w:t>:</w:t>
      </w:r>
      <w:r w:rsidR="00CB6A2A">
        <w:t xml:space="preserve"> Python utiliza la </w:t>
      </w:r>
      <w:proofErr w:type="spellStart"/>
      <w:r w:rsidR="00CB6A2A">
        <w:t>indentación</w:t>
      </w:r>
      <w:proofErr w:type="spellEnd"/>
      <w:r w:rsidR="00CB6A2A">
        <w:t xml:space="preserve"> para diferenciar los bloques de código. De esta manera los programadores </w:t>
      </w:r>
      <w:proofErr w:type="spellStart"/>
      <w:r w:rsidR="00CB6A2A">
        <w:t>estan</w:t>
      </w:r>
      <w:proofErr w:type="spellEnd"/>
      <w:r w:rsidR="00CB6A2A">
        <w:t xml:space="preserve"> obligados a usar </w:t>
      </w:r>
      <w:r w:rsidR="00C519DD">
        <w:t>el mismo estilo, lo que facilita la similitud y entendimiento de código.</w:t>
      </w:r>
    </w:p>
    <w:p w14:paraId="1C06E4CD" w14:textId="77777777" w:rsidR="009851DC" w:rsidRDefault="00E45D0B" w:rsidP="00EC049E">
      <w:pPr>
        <w:pStyle w:val="Normal2"/>
        <w:numPr>
          <w:ilvl w:val="0"/>
          <w:numId w:val="20"/>
        </w:numPr>
        <w:spacing w:before="0" w:after="0"/>
      </w:pPr>
      <w:r>
        <w:t xml:space="preserve">Multitarea: Compatible con el uso de </w:t>
      </w:r>
      <w:proofErr w:type="spellStart"/>
      <w:r>
        <w:t>threads</w:t>
      </w:r>
      <w:proofErr w:type="spellEnd"/>
      <w:r>
        <w:t xml:space="preserve"> y concurrencia.</w:t>
      </w:r>
    </w:p>
    <w:p w14:paraId="14A118FB" w14:textId="77777777" w:rsidR="009851DC" w:rsidRDefault="009851DC" w:rsidP="009851DC">
      <w:pPr>
        <w:pStyle w:val="Normal2"/>
        <w:spacing w:before="0" w:after="0"/>
      </w:pPr>
    </w:p>
    <w:p w14:paraId="5035A67D" w14:textId="56DA64D4" w:rsidR="00465050" w:rsidRPr="0083574C" w:rsidRDefault="009851DC" w:rsidP="009851DC">
      <w:pPr>
        <w:pStyle w:val="Normal2"/>
        <w:spacing w:before="0"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w:t>
      </w:r>
      <w:proofErr w:type="spellStart"/>
      <w:r>
        <w:t>Neuroph</w:t>
      </w:r>
      <w:proofErr w:type="spellEnd"/>
      <w:r>
        <w:t>.</w:t>
      </w:r>
    </w:p>
    <w:p w14:paraId="40E1DC3D" w14:textId="7E5747C0" w:rsidR="00F675B5" w:rsidRPr="00F675B5" w:rsidRDefault="00B92C29" w:rsidP="00F675B5">
      <w:pPr>
        <w:spacing w:before="0" w:after="0"/>
        <w:rPr>
          <w:sz w:val="2"/>
        </w:rPr>
      </w:pPr>
      <w:r>
        <w:rPr>
          <w:noProof/>
          <w:sz w:val="2"/>
        </w:rPr>
        <mc:AlternateContent>
          <mc:Choice Requires="wpg">
            <w:drawing>
              <wp:anchor distT="0" distB="0" distL="114300" distR="114300" simplePos="0" relativeHeight="251645952" behindDoc="0" locked="0" layoutInCell="1" allowOverlap="1" wp14:anchorId="756888EF" wp14:editId="544AD347">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4"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5"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16050E1" id="Grupo 26" o:spid="_x0000_s1026" style="position:absolute;margin-left:352.95pt;margin-top:.3pt;width:72.5pt;height:39pt;z-index:251645952"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6"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7" o:title="original" croptop="8892f" cropbottom="10928f" cropleft="13007f" cropright="32300f"/>
                  <v:path arrowok="t"/>
                </v:shape>
                <w10:wrap type="square"/>
              </v:group>
            </w:pict>
          </mc:Fallback>
        </mc:AlternateContent>
      </w:r>
    </w:p>
    <w:p w14:paraId="68F8D77E" w14:textId="3615A6E6" w:rsidR="00B1363C" w:rsidRDefault="005774FD" w:rsidP="005774FD">
      <w:pPr>
        <w:pStyle w:val="Ttulo3"/>
      </w:pPr>
      <w:bookmarkStart w:id="8" w:name="_Toc483837232"/>
      <w:r>
        <w:t>Java</w:t>
      </w:r>
      <w:bookmarkEnd w:id="8"/>
    </w:p>
    <w:p w14:paraId="4FFB3F90" w14:textId="0465B907" w:rsidR="005774FD" w:rsidRDefault="00356837" w:rsidP="00C20D90">
      <w:pPr>
        <w:pStyle w:val="Normal2"/>
      </w:pPr>
      <w:r>
        <w:t xml:space="preserve">Se </w:t>
      </w:r>
      <w:proofErr w:type="spellStart"/>
      <w:r>
        <w:t>creo</w:t>
      </w:r>
      <w:proofErr w:type="spellEnd"/>
      <w:r>
        <w:t xml:space="preserve"> a principios de los 90 y fue desarrollado </w:t>
      </w:r>
      <w:r w:rsidR="00D274C8">
        <w:t xml:space="preserve">por James </w:t>
      </w:r>
      <w:proofErr w:type="spellStart"/>
      <w:r w:rsidR="00D274C8">
        <w:t>Gosling</w:t>
      </w:r>
      <w:proofErr w:type="spellEnd"/>
      <w:r w:rsidR="00D274C8">
        <w:t xml:space="preserve"> (</w:t>
      </w:r>
      <w:proofErr w:type="spellStart"/>
      <w:r w:rsidR="00D274C8">
        <w:t>Sun</w:t>
      </w:r>
      <w:proofErr w:type="spellEnd"/>
      <w:r w:rsidR="00D274C8">
        <w:t xml:space="preserve"> Microsystems)</w:t>
      </w:r>
      <w:r>
        <w:t xml:space="preserve">. </w:t>
      </w:r>
      <w:r w:rsidR="00D274C8">
        <w:t>El objetivo era crear un lenguaje independiente de la plataforma y un entorno (JVM) ligero y gratuito para que las aplicaciones se pudieran ejecutar en la mayor parte de plataformas.</w:t>
      </w:r>
    </w:p>
    <w:p w14:paraId="736DE8F5" w14:textId="1589A543" w:rsidR="006B50B2" w:rsidRDefault="006B50B2" w:rsidP="00C20D90">
      <w:pPr>
        <w:pStyle w:val="Normal2"/>
      </w:pPr>
      <w:r>
        <w:t xml:space="preserve">Sus </w:t>
      </w:r>
      <w:proofErr w:type="spellStart"/>
      <w:r>
        <w:t>carácteristicas</w:t>
      </w:r>
      <w:proofErr w:type="spellEnd"/>
      <w:r>
        <w:t xml:space="preserve"> son:</w:t>
      </w:r>
    </w:p>
    <w:p w14:paraId="35814E06" w14:textId="32E0F086" w:rsidR="006B50B2" w:rsidRDefault="006B50B2" w:rsidP="00C20D90">
      <w:pPr>
        <w:pStyle w:val="Normal2"/>
        <w:numPr>
          <w:ilvl w:val="0"/>
          <w:numId w:val="19"/>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14:paraId="3C9B1D23" w14:textId="0F7EADC1" w:rsidR="006B50B2" w:rsidRDefault="006B50B2" w:rsidP="00C20D90">
      <w:pPr>
        <w:pStyle w:val="Normal2"/>
        <w:numPr>
          <w:ilvl w:val="0"/>
          <w:numId w:val="19"/>
        </w:numPr>
      </w:pPr>
      <w:r>
        <w:t>De alto nivel</w:t>
      </w:r>
    </w:p>
    <w:p w14:paraId="25B9A334" w14:textId="24ED6229" w:rsidR="006B50B2" w:rsidRDefault="006B50B2" w:rsidP="00C20D90">
      <w:pPr>
        <w:pStyle w:val="Normal2"/>
        <w:numPr>
          <w:ilvl w:val="0"/>
          <w:numId w:val="19"/>
        </w:numPr>
      </w:pPr>
      <w:r>
        <w:t>Propósito general</w:t>
      </w:r>
    </w:p>
    <w:p w14:paraId="5DB6D369" w14:textId="7FA1A0F4" w:rsidR="006B50B2" w:rsidRDefault="006B50B2" w:rsidP="00C20D90">
      <w:pPr>
        <w:pStyle w:val="Normal2"/>
        <w:numPr>
          <w:ilvl w:val="0"/>
          <w:numId w:val="19"/>
        </w:numPr>
      </w:pPr>
      <w:r>
        <w:t xml:space="preserve">Multiplataforma: Dado que el </w:t>
      </w:r>
      <w:proofErr w:type="spellStart"/>
      <w:r>
        <w:t>bytecode</w:t>
      </w:r>
      <w:proofErr w:type="spellEnd"/>
      <w:r>
        <w:t xml:space="preserve"> es independiente del sistema</w:t>
      </w:r>
      <w:r w:rsidR="00E45D0B">
        <w:t>, simplemente</w:t>
      </w:r>
      <w:r>
        <w:t xml:space="preserve"> se tiene que implementar una máquina virtual para </w:t>
      </w:r>
      <w:r w:rsidR="00E45D0B">
        <w:t xml:space="preserve">que </w:t>
      </w:r>
      <w:r>
        <w:t xml:space="preserve">cada sistema </w:t>
      </w:r>
      <w:r w:rsidR="00E45D0B">
        <w:t>sea capaz de ejecutarlo. (</w:t>
      </w:r>
      <w:proofErr w:type="spellStart"/>
      <w:r w:rsidR="00E45D0B">
        <w:t>Write</w:t>
      </w:r>
      <w:proofErr w:type="spellEnd"/>
      <w:r w:rsidR="00E45D0B">
        <w:t xml:space="preserve"> </w:t>
      </w:r>
      <w:proofErr w:type="gramStart"/>
      <w:r w:rsidR="00E45D0B">
        <w:t>once run</w:t>
      </w:r>
      <w:proofErr w:type="gramEnd"/>
      <w:r w:rsidR="00E45D0B">
        <w:t xml:space="preserve"> </w:t>
      </w:r>
      <w:proofErr w:type="spellStart"/>
      <w:r w:rsidR="00E45D0B">
        <w:t>anywhere</w:t>
      </w:r>
      <w:proofErr w:type="spellEnd"/>
      <w:r w:rsidR="00E45D0B">
        <w:t>)</w:t>
      </w:r>
    </w:p>
    <w:p w14:paraId="49D954F6" w14:textId="374319EE" w:rsidR="006B50B2" w:rsidRDefault="00E45D0B" w:rsidP="00C20D90">
      <w:pPr>
        <w:pStyle w:val="Normal2"/>
        <w:numPr>
          <w:ilvl w:val="0"/>
          <w:numId w:val="19"/>
        </w:numPr>
      </w:pPr>
      <w:r>
        <w:t xml:space="preserve">Open </w:t>
      </w:r>
      <w:proofErr w:type="spellStart"/>
      <w:r>
        <w:t>Source</w:t>
      </w:r>
      <w:proofErr w:type="spellEnd"/>
    </w:p>
    <w:p w14:paraId="319D37D6" w14:textId="39A6308E" w:rsidR="006B50B2" w:rsidRDefault="006B50B2" w:rsidP="00C20D90">
      <w:pPr>
        <w:pStyle w:val="Normal2"/>
        <w:numPr>
          <w:ilvl w:val="0"/>
          <w:numId w:val="19"/>
        </w:numPr>
      </w:pPr>
      <w:r>
        <w:t>Diversidad de paradigmas</w:t>
      </w:r>
      <w:r w:rsidR="00E45D0B">
        <w:t>.</w:t>
      </w:r>
    </w:p>
    <w:p w14:paraId="7773D7BE" w14:textId="35F5B5AA" w:rsidR="006B50B2" w:rsidRDefault="006B50B2" w:rsidP="00C20D90">
      <w:pPr>
        <w:pStyle w:val="Normal2"/>
        <w:numPr>
          <w:ilvl w:val="0"/>
          <w:numId w:val="19"/>
        </w:numPr>
      </w:pPr>
      <w:proofErr w:type="spellStart"/>
      <w:r>
        <w:t>Tipado</w:t>
      </w:r>
      <w:proofErr w:type="spellEnd"/>
      <w:r>
        <w:t xml:space="preserve"> </w:t>
      </w:r>
      <w:r w:rsidR="00E45D0B">
        <w:t>estático</w:t>
      </w:r>
      <w:r>
        <w:t xml:space="preserve">: </w:t>
      </w:r>
      <w:r w:rsidR="00E45D0B">
        <w:t>Los tipos de las variables deben estar definidos, y nunca pueden tomar un valor que no sea de dicho tipo</w:t>
      </w:r>
      <w:r>
        <w:t>.</w:t>
      </w:r>
    </w:p>
    <w:p w14:paraId="32288D69" w14:textId="046AA404" w:rsidR="006B50B2" w:rsidRDefault="006B50B2" w:rsidP="00C20D90">
      <w:pPr>
        <w:pStyle w:val="Normal2"/>
        <w:numPr>
          <w:ilvl w:val="0"/>
          <w:numId w:val="19"/>
        </w:numPr>
      </w:pPr>
      <w:r>
        <w:t>Extensa colección de librerías</w:t>
      </w:r>
      <w:r w:rsidR="00E45D0B">
        <w:t xml:space="preserve"> tanto </w:t>
      </w:r>
      <w:proofErr w:type="spellStart"/>
      <w:r w:rsidR="00E45D0B">
        <w:t>built</w:t>
      </w:r>
      <w:proofErr w:type="spellEnd"/>
      <w:r w:rsidR="00E45D0B">
        <w:t>-in como en la web</w:t>
      </w:r>
      <w:r>
        <w:t>.</w:t>
      </w:r>
    </w:p>
    <w:p w14:paraId="58C5B282" w14:textId="402F0C9E" w:rsidR="006B50B2" w:rsidRDefault="006B50B2" w:rsidP="00C20D90">
      <w:pPr>
        <w:pStyle w:val="Normal2"/>
        <w:numPr>
          <w:ilvl w:val="0"/>
          <w:numId w:val="19"/>
        </w:numPr>
      </w:pPr>
      <w:r>
        <w:t>Sintaxis</w:t>
      </w:r>
      <w:r w:rsidR="00E45D0B">
        <w:t xml:space="preserve"> no </w:t>
      </w:r>
      <w:proofErr w:type="spellStart"/>
      <w:r w:rsidR="00E45D0B">
        <w:t>indentada</w:t>
      </w:r>
      <w:proofErr w:type="spellEnd"/>
      <w:r>
        <w:t>:</w:t>
      </w:r>
      <w:r w:rsidR="00E45D0B">
        <w:t xml:space="preserve"> La sintaxis de java no funciona mediante </w:t>
      </w:r>
      <w:proofErr w:type="spellStart"/>
      <w:r w:rsidR="00E45D0B">
        <w:t>indentación</w:t>
      </w:r>
      <w:proofErr w:type="spellEnd"/>
      <w:r w:rsidR="00E45D0B">
        <w:t xml:space="preserve"> sino mediante el uso de llaves </w:t>
      </w:r>
      <w:r w:rsidR="00E45D0B" w:rsidRPr="00E45D0B">
        <w:rPr>
          <w:b/>
        </w:rPr>
        <w:t>{}</w:t>
      </w:r>
      <w:r w:rsidR="00710C1F">
        <w:t>.</w:t>
      </w:r>
    </w:p>
    <w:p w14:paraId="1535364D" w14:textId="78E1F462" w:rsidR="006B50B2" w:rsidRDefault="00E45D0B" w:rsidP="00C20D90">
      <w:pPr>
        <w:pStyle w:val="Normal2"/>
        <w:numPr>
          <w:ilvl w:val="0"/>
          <w:numId w:val="19"/>
        </w:numPr>
      </w:pPr>
      <w:r>
        <w:t xml:space="preserve">Multitarea: Compatible con el uso de </w:t>
      </w:r>
      <w:proofErr w:type="spellStart"/>
      <w:r>
        <w:t>threads</w:t>
      </w:r>
      <w:proofErr w:type="spellEnd"/>
      <w:r>
        <w:t xml:space="preserve"> y concurrencia.</w:t>
      </w:r>
    </w:p>
    <w:p w14:paraId="0F695502" w14:textId="1CA7651F" w:rsidR="00E45D0B" w:rsidRDefault="00E45D0B" w:rsidP="00C20D90">
      <w:pPr>
        <w:pStyle w:val="Normal2"/>
        <w:numPr>
          <w:ilvl w:val="0"/>
          <w:numId w:val="19"/>
        </w:numPr>
      </w:pPr>
      <w:r>
        <w:lastRenderedPageBreak/>
        <w:t>Dinámico: Las clases compiladas pueden ser cargadas bajo demanda en tiempo de ejecución</w:t>
      </w:r>
    </w:p>
    <w:p w14:paraId="3F799AF4" w14:textId="024E64A2" w:rsidR="00133F98" w:rsidRDefault="00133F98" w:rsidP="00133F98">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14:paraId="71D5F01C" w14:textId="74EEF96B" w:rsidR="00133F98" w:rsidRPr="005774FD" w:rsidRDefault="00831B71" w:rsidP="00133F98">
      <w:r>
        <w:t>Con e</w:t>
      </w:r>
      <w:r w:rsidR="00133F98">
        <w:t xml:space="preserve">l </w:t>
      </w:r>
      <w:r>
        <w:t xml:space="preserve">cambio de lenguaje </w:t>
      </w:r>
      <w:r w:rsidR="00133F98">
        <w:t xml:space="preserve">se produjo un cambio en los </w:t>
      </w:r>
      <w:proofErr w:type="spellStart"/>
      <w:r w:rsidR="00133F98">
        <w:t>IDE’s</w:t>
      </w:r>
      <w:proofErr w:type="spellEnd"/>
      <w:r w:rsidR="00133F98">
        <w:t>.</w:t>
      </w:r>
      <w:r>
        <w:t xml:space="preserve"> En el caso de Java</w:t>
      </w:r>
      <w:r w:rsidR="00133F98">
        <w:t xml:space="preserve"> </w:t>
      </w:r>
      <w:r>
        <w:t>p</w:t>
      </w:r>
      <w:r w:rsidR="00133F98">
        <w:t xml:space="preserve">rimero </w:t>
      </w:r>
      <w:r>
        <w:t xml:space="preserve">se utilizó </w:t>
      </w:r>
      <w:proofErr w:type="spellStart"/>
      <w:r w:rsidR="00133F98">
        <w:t>NetBeans</w:t>
      </w:r>
      <w:proofErr w:type="spellEnd"/>
      <w:r w:rsidR="00133F98">
        <w:t xml:space="preserve"> y </w:t>
      </w:r>
      <w:r>
        <w:t xml:space="preserve">para finalmente acabar usando la plataforma </w:t>
      </w:r>
      <w:r w:rsidR="00133F98">
        <w:t>Eclipse</w:t>
      </w:r>
    </w:p>
    <w:p w14:paraId="66C00249" w14:textId="2816B4E4" w:rsidR="00C20D90" w:rsidRDefault="00407D63" w:rsidP="00C20D90">
      <w:pPr>
        <w:pStyle w:val="Ttulo3"/>
      </w:pPr>
      <w:bookmarkStart w:id="9" w:name="_Toc483837233"/>
      <w:r>
        <w:rPr>
          <w:noProof/>
        </w:rPr>
        <w:drawing>
          <wp:anchor distT="0" distB="0" distL="114300" distR="114300" simplePos="0" relativeHeight="251638784" behindDoc="0" locked="0" layoutInCell="1" allowOverlap="1" wp14:anchorId="60E782D7" wp14:editId="55983DBB">
            <wp:simplePos x="0" y="0"/>
            <wp:positionH relativeFrom="margin">
              <wp:align>right</wp:align>
            </wp:positionH>
            <wp:positionV relativeFrom="paragraph">
              <wp:posOffset>74295</wp:posOffset>
            </wp:positionV>
            <wp:extent cx="1336040" cy="300355"/>
            <wp:effectExtent l="0" t="0" r="0" b="4445"/>
            <wp:wrapSquare wrapText="bothSides"/>
            <wp:docPr id="17" name="Imagen 17"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224">
        <w:t>PyC</w:t>
      </w:r>
      <w:r w:rsidR="00C20D90">
        <w:t>harm</w:t>
      </w:r>
      <w:bookmarkEnd w:id="9"/>
      <w:proofErr w:type="spellEnd"/>
    </w:p>
    <w:p w14:paraId="43C37E0E" w14:textId="073105D8" w:rsidR="00C20D90" w:rsidRDefault="00C20D90" w:rsidP="00C20D90">
      <w:pPr>
        <w:pStyle w:val="Normal2"/>
        <w:tabs>
          <w:tab w:val="left" w:pos="2041"/>
        </w:tabs>
      </w:pPr>
      <w:r>
        <w:t xml:space="preserve">Es un entorno de desarrollo integrado (IDE) específico para el lenguaje Python desarrollado por la empresa </w:t>
      </w:r>
      <w:proofErr w:type="spellStart"/>
      <w:r>
        <w:t>JetBrains</w:t>
      </w:r>
      <w:proofErr w:type="spellEnd"/>
      <w:r w:rsidR="006B3AA1">
        <w:t xml:space="preserve"> en 2010</w:t>
      </w:r>
      <w:r>
        <w:t xml:space="preserve">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w:t>
      </w:r>
      <w:r w:rsidR="00FF7224">
        <w:t xml:space="preserve"> Es multiplataforma con versiones para Linux, Windows y Mac.</w:t>
      </w:r>
    </w:p>
    <w:p w14:paraId="52FCD74D" w14:textId="15AB9F9C" w:rsidR="00572104" w:rsidRDefault="00B92C29" w:rsidP="00572104">
      <w:pPr>
        <w:pStyle w:val="Normal2"/>
        <w:tabs>
          <w:tab w:val="left" w:pos="2041"/>
        </w:tabs>
      </w:pPr>
      <w:r>
        <w:rPr>
          <w:noProof/>
        </w:rPr>
        <w:drawing>
          <wp:anchor distT="0" distB="0" distL="114300" distR="114300" simplePos="0" relativeHeight="251636736" behindDoc="0" locked="0" layoutInCell="1" allowOverlap="1" wp14:anchorId="3DD2384A" wp14:editId="4C852133">
            <wp:simplePos x="0" y="0"/>
            <wp:positionH relativeFrom="column">
              <wp:posOffset>3063240</wp:posOffset>
            </wp:positionH>
            <wp:positionV relativeFrom="paragraph">
              <wp:posOffset>925830</wp:posOffset>
            </wp:positionV>
            <wp:extent cx="874395" cy="382905"/>
            <wp:effectExtent l="0" t="0" r="1905" b="0"/>
            <wp:wrapSquare wrapText="bothSides"/>
            <wp:docPr id="16" name="Imagen 16"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7224">
        <w:t xml:space="preserve">Entre sus características podemos encontrar: </w:t>
      </w:r>
      <w:proofErr w:type="spellStart"/>
      <w:r w:rsidR="00FF7224">
        <w:t>Refactorizaciónes</w:t>
      </w:r>
      <w:proofErr w:type="spellEnd"/>
      <w:r w:rsidR="00FF7224">
        <w:t xml:space="preserve"> automáticas, soporte para diferentes </w:t>
      </w:r>
      <w:proofErr w:type="spellStart"/>
      <w:r w:rsidR="00FF7224">
        <w:t>frameworks</w:t>
      </w:r>
      <w:proofErr w:type="spellEnd"/>
      <w:r w:rsidR="00FF7224">
        <w:t xml:space="preserve">, </w:t>
      </w:r>
      <w:proofErr w:type="spellStart"/>
      <w:r w:rsidR="00FF7224">
        <w:t>debugger</w:t>
      </w:r>
      <w:proofErr w:type="spellEnd"/>
      <w:r w:rsidR="00FF7224">
        <w:t xml:space="preserve">, unidad de testeo </w:t>
      </w:r>
      <w:proofErr w:type="spellStart"/>
      <w:r w:rsidR="00FF7224">
        <w:t>intergada</w:t>
      </w:r>
      <w:proofErr w:type="spellEnd"/>
      <w:r w:rsidR="00FF7224">
        <w:t>, integración de control de versiones, navegador de proyecto con vistas y estructuras especializadas y análisis y asistencia de código con autocompletado, subrayado de errores y arreglos de diversos problemas.</w:t>
      </w:r>
    </w:p>
    <w:p w14:paraId="67E36E7F" w14:textId="6DBA0DAD" w:rsidR="00FF7224" w:rsidRDefault="00407D63" w:rsidP="00572104">
      <w:pPr>
        <w:pStyle w:val="Ttulo3"/>
      </w:pPr>
      <w:bookmarkStart w:id="10" w:name="_Toc483837234"/>
      <w:r>
        <w:rPr>
          <w:noProof/>
        </w:rPr>
        <w:drawing>
          <wp:anchor distT="0" distB="0" distL="114300" distR="114300" simplePos="0" relativeHeight="251637760" behindDoc="0" locked="0" layoutInCell="1" allowOverlap="1" wp14:anchorId="30B12B9D" wp14:editId="2A577B71">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224">
        <w:t>NetBeans</w:t>
      </w:r>
      <w:proofErr w:type="spellEnd"/>
      <w:r w:rsidR="006B3AA1">
        <w:t xml:space="preserve"> y Eclipse</w:t>
      </w:r>
      <w:bookmarkEnd w:id="10"/>
    </w:p>
    <w:p w14:paraId="1D9A894C" w14:textId="244AA2FC" w:rsidR="00C20D90" w:rsidRDefault="002605A8" w:rsidP="006B3AA1">
      <w:pPr>
        <w:pStyle w:val="Normal2"/>
        <w:ind w:left="426"/>
      </w:pPr>
      <w:r>
        <w:t xml:space="preserve">Dos de los IDE más conocidos hoy en día. </w:t>
      </w:r>
      <w:proofErr w:type="spellStart"/>
      <w:r>
        <w:t>Netbeans</w:t>
      </w:r>
      <w:proofErr w:type="spellEnd"/>
      <w:r>
        <w:t>,</w:t>
      </w:r>
      <w:r w:rsidR="006B3AA1">
        <w:t xml:space="preserve"> desarrollado por Oracle </w:t>
      </w:r>
      <w:proofErr w:type="spellStart"/>
      <w:r w:rsidR="006B3AA1">
        <w:t>Corporation</w:t>
      </w:r>
      <w:proofErr w:type="spellEnd"/>
      <w:r w:rsidR="006B3AA1">
        <w:t xml:space="preserve"> en el año 2000. </w:t>
      </w:r>
      <w:r>
        <w:t xml:space="preserve">Ambos disponen </w:t>
      </w:r>
      <w:r w:rsidR="006B3AA1">
        <w:t>de versiones para Windows, Linux y Mac</w:t>
      </w:r>
      <w:r>
        <w:t xml:space="preserve">, y son compatibles con desarrollos en Java, </w:t>
      </w:r>
      <w:proofErr w:type="spellStart"/>
      <w:r>
        <w:t>Javascript</w:t>
      </w:r>
      <w:proofErr w:type="spellEnd"/>
      <w:r>
        <w:t xml:space="preserve">, C, C++, desarrollo web y más. </w:t>
      </w:r>
      <w:r w:rsidR="006B3AA1">
        <w:t>Dispone</w:t>
      </w:r>
      <w:r>
        <w:t>n</w:t>
      </w:r>
      <w:r w:rsidR="006B3AA1">
        <w:t xml:space="preserve"> de </w:t>
      </w:r>
      <w:proofErr w:type="spellStart"/>
      <w:r w:rsidR="006B3AA1">
        <w:t>Add-Ons</w:t>
      </w:r>
      <w:proofErr w:type="spellEnd"/>
      <w:r w:rsidR="006B3AA1">
        <w:t xml:space="preserve"> para añadir funcionalidades a la aplicaci</w:t>
      </w:r>
      <w:r>
        <w:t>ón, por ejemplo,</w:t>
      </w:r>
      <w:r w:rsidR="00830F02">
        <w:t xml:space="preserve"> Eclipse tiene una </w:t>
      </w:r>
      <w:proofErr w:type="spellStart"/>
      <w:r w:rsidR="00830F02">
        <w:t>version</w:t>
      </w:r>
      <w:proofErr w:type="spellEnd"/>
      <w:r w:rsidR="00830F02">
        <w:t xml:space="preserve"> para programación en </w:t>
      </w:r>
      <w:r>
        <w:t xml:space="preserve">Android, en cambio </w:t>
      </w:r>
      <w:proofErr w:type="spellStart"/>
      <w:r>
        <w:t>Netbeans</w:t>
      </w:r>
      <w:proofErr w:type="spellEnd"/>
      <w:r>
        <w:t xml:space="preserve"> necesita la previa instalaci</w:t>
      </w:r>
      <w:r w:rsidR="00830F02">
        <w:t xml:space="preserve">ón de un </w:t>
      </w:r>
      <w:proofErr w:type="spellStart"/>
      <w:r w:rsidR="00830F02">
        <w:t>plugin</w:t>
      </w:r>
      <w:proofErr w:type="spellEnd"/>
      <w:r>
        <w:t>.</w:t>
      </w:r>
    </w:p>
    <w:p w14:paraId="56EFEE91" w14:textId="5EC052D6" w:rsidR="00E21251" w:rsidRDefault="002605A8" w:rsidP="006B3AA1">
      <w:pPr>
        <w:pStyle w:val="Normal2"/>
        <w:ind w:left="426"/>
      </w:pPr>
      <w:r>
        <w:t>Sus características</w:t>
      </w:r>
      <w:r w:rsidR="006B3AA1">
        <w:t xml:space="preserve"> son las</w:t>
      </w:r>
      <w:r>
        <w:t xml:space="preserve">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14:paraId="1336BE93" w14:textId="77777777" w:rsidR="00E21251" w:rsidRDefault="00E21251">
      <w:pPr>
        <w:spacing w:before="0" w:after="0"/>
      </w:pPr>
      <w:r>
        <w:br w:type="page"/>
      </w:r>
    </w:p>
    <w:p w14:paraId="548FE84E" w14:textId="656D6D52" w:rsidR="00830F02" w:rsidRDefault="00830F02" w:rsidP="00830F02">
      <w:pPr>
        <w:pStyle w:val="Ttulo2"/>
      </w:pPr>
      <w:bookmarkStart w:id="11" w:name="_Toc483837301"/>
      <w:r>
        <w:lastRenderedPageBreak/>
        <w:t>Librerías</w:t>
      </w:r>
      <w:r w:rsidR="00FD64A9">
        <w:t xml:space="preserve"> y herramientas</w:t>
      </w:r>
      <w:bookmarkEnd w:id="11"/>
    </w:p>
    <w:p w14:paraId="3207D5E1" w14:textId="1A953813" w:rsidR="00FD64A9" w:rsidRPr="00FD64A9" w:rsidRDefault="00EC049E" w:rsidP="00FD64A9">
      <w:r>
        <w:t xml:space="preserve">A continuación, se exponen las librerías de redes neuronales que se han usado en el </w:t>
      </w:r>
      <w:r w:rsidR="004052B3">
        <w:t>proyecto,</w:t>
      </w:r>
      <w:r>
        <w:t xml:space="preserve"> así como herramientas secundarias para la gestión del mismo:</w:t>
      </w:r>
    </w:p>
    <w:p w14:paraId="478FEC34" w14:textId="26DFE798" w:rsidR="00A17775" w:rsidRPr="00CE5547" w:rsidRDefault="00037862" w:rsidP="00A17775">
      <w:pPr>
        <w:pStyle w:val="Ttulo3"/>
      </w:pPr>
      <w:r w:rsidRPr="00CE5547">
        <w:rPr>
          <w:noProof/>
        </w:rPr>
        <mc:AlternateContent>
          <mc:Choice Requires="wpg">
            <w:drawing>
              <wp:anchor distT="0" distB="0" distL="114300" distR="114300" simplePos="0" relativeHeight="251653120" behindDoc="0" locked="0" layoutInCell="1" allowOverlap="1" wp14:anchorId="24D37431" wp14:editId="792776B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31">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6ADA970B" id="Grupo 30" o:spid="_x0000_s1026" style="position:absolute;margin-left:328.3pt;margin-top:4.25pt;width:79.4pt;height:21.85pt;z-index:251653120;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3"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4" o:title=""/>
                  <v:path arrowok="t"/>
                </v:shape>
                <w10:wrap type="square" anchorx="margin"/>
              </v:group>
            </w:pict>
          </mc:Fallback>
        </mc:AlternateContent>
      </w:r>
      <w:r w:rsidRPr="00CE5547">
        <w:rPr>
          <w:noProof/>
        </w:rPr>
        <w:drawing>
          <wp:anchor distT="0" distB="0" distL="114300" distR="114300" simplePos="0" relativeHeight="251646976" behindDoc="0" locked="0" layoutInCell="1" allowOverlap="1" wp14:anchorId="733F7310" wp14:editId="7A013991">
            <wp:simplePos x="0" y="0"/>
            <wp:positionH relativeFrom="margin">
              <wp:posOffset>3108325</wp:posOffset>
            </wp:positionH>
            <wp:positionV relativeFrom="paragraph">
              <wp:posOffset>44145</wp:posOffset>
            </wp:positionV>
            <wp:extent cx="952500" cy="349885"/>
            <wp:effectExtent l="0" t="0" r="0" b="0"/>
            <wp:wrapSquare wrapText="bothSides"/>
            <wp:docPr id="18" name="Imagen 18"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17775" w:rsidRPr="00CE5547">
        <w:t>PyBrain</w:t>
      </w:r>
      <w:proofErr w:type="spellEnd"/>
      <w:r w:rsidR="00FD64A9" w:rsidRPr="00CE5547">
        <w:t xml:space="preserve"> y </w:t>
      </w:r>
      <w:proofErr w:type="spellStart"/>
      <w:r w:rsidR="00FD64A9" w:rsidRPr="00CE5547">
        <w:t>Neuroph</w:t>
      </w:r>
      <w:proofErr w:type="spellEnd"/>
    </w:p>
    <w:p w14:paraId="0381686B" w14:textId="757BF6CA" w:rsidR="004862BC" w:rsidRDefault="00B259AF" w:rsidP="00B259AF">
      <w:pPr>
        <w:pStyle w:val="Normal2"/>
      </w:pPr>
      <w:proofErr w:type="spellStart"/>
      <w:r>
        <w:t>PyBrain</w:t>
      </w:r>
      <w:proofErr w:type="spellEnd"/>
      <w:r>
        <w:t xml:space="preserve"> es </w:t>
      </w:r>
      <w:r w:rsidR="004862BC">
        <w:t xml:space="preserve">una librería para Python. Su objetivo es ofrecer algoritmos Machine </w:t>
      </w:r>
      <w:proofErr w:type="spellStart"/>
      <w:r w:rsidR="004862BC">
        <w:t>Learning</w:t>
      </w:r>
      <w:proofErr w:type="spellEnd"/>
      <w:r w:rsidR="004862BC">
        <w:t xml:space="preserve"> potentes, flexibles y fáciles de usar. Su nombre proviene de las siglas </w:t>
      </w:r>
      <w:r w:rsidR="004862BC" w:rsidRPr="004862BC">
        <w:rPr>
          <w:b/>
        </w:rPr>
        <w:t>Py</w:t>
      </w:r>
      <w:r w:rsidR="004862BC" w:rsidRPr="004862BC">
        <w:t>thon-</w:t>
      </w:r>
      <w:proofErr w:type="spellStart"/>
      <w:r w:rsidR="004862BC" w:rsidRPr="004862BC">
        <w:rPr>
          <w:b/>
        </w:rPr>
        <w:t>B</w:t>
      </w:r>
      <w:r w:rsidR="004862BC" w:rsidRPr="004862BC">
        <w:t>ased</w:t>
      </w:r>
      <w:proofErr w:type="spellEnd"/>
      <w:r w:rsidR="004862BC" w:rsidRPr="004862BC">
        <w:t> </w:t>
      </w:r>
      <w:proofErr w:type="spellStart"/>
      <w:r w:rsidR="004862BC" w:rsidRPr="004862BC">
        <w:rPr>
          <w:b/>
        </w:rPr>
        <w:t>R</w:t>
      </w:r>
      <w:r w:rsidR="004862BC" w:rsidRPr="004862BC">
        <w:t>einforcement</w:t>
      </w:r>
      <w:proofErr w:type="spellEnd"/>
      <w:r w:rsidR="004862BC" w:rsidRPr="004862BC">
        <w:t xml:space="preserve"> </w:t>
      </w:r>
      <w:proofErr w:type="spellStart"/>
      <w:r w:rsidR="004862BC" w:rsidRPr="004862BC">
        <w:t>Learning</w:t>
      </w:r>
      <w:proofErr w:type="spellEnd"/>
      <w:r w:rsidR="004862BC" w:rsidRPr="004862BC">
        <w:t>, </w:t>
      </w:r>
      <w:r w:rsidR="004862BC" w:rsidRPr="004862BC">
        <w:rPr>
          <w:b/>
        </w:rPr>
        <w:t>A</w:t>
      </w:r>
      <w:r w:rsidR="004862BC" w:rsidRPr="004862BC">
        <w:t>rtificial </w:t>
      </w:r>
      <w:proofErr w:type="spellStart"/>
      <w:r w:rsidR="004862BC" w:rsidRPr="004862BC">
        <w:rPr>
          <w:b/>
        </w:rPr>
        <w:t>I</w:t>
      </w:r>
      <w:r w:rsidR="004862BC" w:rsidRPr="004862BC">
        <w:t>ntelligence</w:t>
      </w:r>
      <w:proofErr w:type="spellEnd"/>
      <w:r w:rsidR="004862BC" w:rsidRPr="004862BC">
        <w:t xml:space="preserve"> and </w:t>
      </w:r>
      <w:r w:rsidR="004862BC" w:rsidRPr="004862BC">
        <w:rPr>
          <w:b/>
        </w:rPr>
        <w:t>N</w:t>
      </w:r>
      <w:r w:rsidR="004862BC" w:rsidRPr="004862BC">
        <w:t>eural Network Library</w:t>
      </w:r>
      <w:r w:rsidR="004862BC">
        <w:t xml:space="preserve">. Su código es </w:t>
      </w:r>
      <w:r w:rsidR="004862BC" w:rsidRPr="004862BC">
        <w:t>abierto</w:t>
      </w:r>
      <w:r w:rsidR="004862BC">
        <w:t xml:space="preserve"> y de uso gratuito para cualquiera (</w:t>
      </w:r>
      <w:hyperlink r:id="rId36" w:anchor="Licencia_BSD_modificada_.28de_3_cl.C3.A1usulas.29" w:history="1">
        <w:r w:rsidR="004862BC" w:rsidRPr="000E0E9B">
          <w:rPr>
            <w:rStyle w:val="Hipervnculo"/>
          </w:rPr>
          <w:t>Licencia BSD</w:t>
        </w:r>
      </w:hyperlink>
      <w:r w:rsidR="004862BC">
        <w:t xml:space="preserve">), pero por desgracia los últimos cambios en su </w:t>
      </w:r>
      <w:hyperlink r:id="rId37" w:history="1">
        <w:r w:rsidR="004862BC" w:rsidRPr="004862BC">
          <w:rPr>
            <w:rStyle w:val="Hipervnculo"/>
          </w:rPr>
          <w:t>repositorio</w:t>
        </w:r>
      </w:hyperlink>
      <w:r w:rsidR="004862BC">
        <w:t xml:space="preserve"> datan de hace más de 1 año, por lo que podemos considerar que ya se encuentra muy desactualizada y podemos encontrar otras opciones mejores en </w:t>
      </w:r>
      <w:proofErr w:type="spellStart"/>
      <w:r w:rsidR="004862BC">
        <w:t>liberías</w:t>
      </w:r>
      <w:proofErr w:type="spellEnd"/>
      <w:r w:rsidR="004862BC">
        <w:t xml:space="preserve"> como </w:t>
      </w:r>
    </w:p>
    <w:p w14:paraId="39721E44" w14:textId="77777777" w:rsidR="004862BC" w:rsidRDefault="0050684B" w:rsidP="004862BC">
      <w:pPr>
        <w:numPr>
          <w:ilvl w:val="0"/>
          <w:numId w:val="21"/>
        </w:numPr>
        <w:shd w:val="clear" w:color="auto" w:fill="FFFFFF"/>
        <w:spacing w:before="0" w:after="0"/>
        <w:ind w:left="450"/>
        <w:rPr>
          <w:rFonts w:ascii="Arial" w:hAnsi="Arial" w:cs="Arial"/>
          <w:color w:val="242729"/>
          <w:sz w:val="23"/>
          <w:szCs w:val="23"/>
        </w:rPr>
      </w:pPr>
      <w:hyperlink r:id="rId38" w:history="1">
        <w:proofErr w:type="spellStart"/>
        <w:r w:rsidR="004862BC">
          <w:rPr>
            <w:rStyle w:val="Hipervnculo"/>
            <w:rFonts w:ascii="Arial" w:hAnsi="Arial" w:cs="Arial"/>
            <w:color w:val="18529A"/>
            <w:sz w:val="23"/>
            <w:szCs w:val="23"/>
            <w:bdr w:val="none" w:sz="0" w:space="0" w:color="auto" w:frame="1"/>
          </w:rPr>
          <w:t>TensorFlow</w:t>
        </w:r>
        <w:proofErr w:type="spellEnd"/>
      </w:hyperlink>
    </w:p>
    <w:p w14:paraId="69FFE886" w14:textId="77777777" w:rsidR="004862BC" w:rsidRDefault="0050684B" w:rsidP="004862BC">
      <w:pPr>
        <w:numPr>
          <w:ilvl w:val="0"/>
          <w:numId w:val="21"/>
        </w:numPr>
        <w:shd w:val="clear" w:color="auto" w:fill="FFFFFF"/>
        <w:spacing w:before="0" w:after="0"/>
        <w:ind w:left="450"/>
        <w:rPr>
          <w:rFonts w:ascii="Arial" w:hAnsi="Arial" w:cs="Arial"/>
          <w:color w:val="242729"/>
          <w:sz w:val="23"/>
          <w:szCs w:val="23"/>
        </w:rPr>
      </w:pPr>
      <w:hyperlink r:id="rId39" w:history="1">
        <w:r w:rsidR="004862BC">
          <w:rPr>
            <w:rStyle w:val="Hipervnculo"/>
            <w:rFonts w:ascii="Arial" w:hAnsi="Arial" w:cs="Arial"/>
            <w:color w:val="18529A"/>
            <w:sz w:val="23"/>
            <w:szCs w:val="23"/>
            <w:bdr w:val="none" w:sz="0" w:space="0" w:color="auto" w:frame="1"/>
          </w:rPr>
          <w:t>Blocks</w:t>
        </w:r>
      </w:hyperlink>
    </w:p>
    <w:p w14:paraId="19884402" w14:textId="77777777" w:rsidR="004862BC" w:rsidRDefault="0050684B" w:rsidP="004862BC">
      <w:pPr>
        <w:numPr>
          <w:ilvl w:val="0"/>
          <w:numId w:val="21"/>
        </w:numPr>
        <w:shd w:val="clear" w:color="auto" w:fill="FFFFFF"/>
        <w:spacing w:before="0" w:after="0"/>
        <w:ind w:left="450"/>
        <w:rPr>
          <w:rFonts w:ascii="Arial" w:hAnsi="Arial" w:cs="Arial"/>
          <w:color w:val="242729"/>
          <w:sz w:val="23"/>
          <w:szCs w:val="23"/>
        </w:rPr>
      </w:pPr>
      <w:hyperlink r:id="rId40" w:history="1">
        <w:proofErr w:type="spellStart"/>
        <w:r w:rsidR="004862BC">
          <w:rPr>
            <w:rStyle w:val="Hipervnculo"/>
            <w:rFonts w:ascii="Arial" w:hAnsi="Arial" w:cs="Arial"/>
            <w:color w:val="18529A"/>
            <w:sz w:val="23"/>
            <w:szCs w:val="23"/>
            <w:bdr w:val="none" w:sz="0" w:space="0" w:color="auto" w:frame="1"/>
          </w:rPr>
          <w:t>Lasagne</w:t>
        </w:r>
        <w:proofErr w:type="spellEnd"/>
      </w:hyperlink>
    </w:p>
    <w:p w14:paraId="1BA5C6B6" w14:textId="77777777" w:rsidR="004862BC" w:rsidRDefault="0050684B" w:rsidP="004862BC">
      <w:pPr>
        <w:numPr>
          <w:ilvl w:val="0"/>
          <w:numId w:val="21"/>
        </w:numPr>
        <w:shd w:val="clear" w:color="auto" w:fill="FFFFFF"/>
        <w:spacing w:before="0" w:after="0"/>
        <w:ind w:left="450"/>
        <w:rPr>
          <w:rFonts w:ascii="Arial" w:hAnsi="Arial" w:cs="Arial"/>
          <w:color w:val="242729"/>
          <w:sz w:val="23"/>
          <w:szCs w:val="23"/>
        </w:rPr>
      </w:pPr>
      <w:hyperlink r:id="rId41" w:history="1">
        <w:proofErr w:type="spellStart"/>
        <w:r w:rsidR="004862BC">
          <w:rPr>
            <w:rStyle w:val="Hipervnculo"/>
            <w:rFonts w:ascii="Arial" w:hAnsi="Arial" w:cs="Arial"/>
            <w:color w:val="18529A"/>
            <w:sz w:val="23"/>
            <w:szCs w:val="23"/>
            <w:bdr w:val="none" w:sz="0" w:space="0" w:color="auto" w:frame="1"/>
          </w:rPr>
          <w:t>Keras</w:t>
        </w:r>
        <w:proofErr w:type="spellEnd"/>
      </w:hyperlink>
    </w:p>
    <w:p w14:paraId="41C5009F" w14:textId="77777777" w:rsidR="004862BC" w:rsidRDefault="0050684B" w:rsidP="004862BC">
      <w:pPr>
        <w:numPr>
          <w:ilvl w:val="0"/>
          <w:numId w:val="21"/>
        </w:numPr>
        <w:shd w:val="clear" w:color="auto" w:fill="FFFFFF"/>
        <w:spacing w:before="0" w:after="0"/>
        <w:ind w:left="450"/>
        <w:rPr>
          <w:rFonts w:ascii="Arial" w:hAnsi="Arial" w:cs="Arial"/>
          <w:color w:val="242729"/>
          <w:sz w:val="23"/>
          <w:szCs w:val="23"/>
        </w:rPr>
      </w:pPr>
      <w:hyperlink r:id="rId42" w:history="1">
        <w:proofErr w:type="spellStart"/>
        <w:r w:rsidR="004862BC">
          <w:rPr>
            <w:rStyle w:val="Hipervnculo"/>
            <w:rFonts w:ascii="Arial" w:hAnsi="Arial" w:cs="Arial"/>
            <w:color w:val="18529A"/>
            <w:sz w:val="23"/>
            <w:szCs w:val="23"/>
            <w:bdr w:val="none" w:sz="0" w:space="0" w:color="auto" w:frame="1"/>
          </w:rPr>
          <w:t>Deepy</w:t>
        </w:r>
        <w:proofErr w:type="spellEnd"/>
      </w:hyperlink>
    </w:p>
    <w:p w14:paraId="3DB598B2" w14:textId="77777777" w:rsidR="004862BC" w:rsidRDefault="0050684B" w:rsidP="004862BC">
      <w:pPr>
        <w:numPr>
          <w:ilvl w:val="0"/>
          <w:numId w:val="21"/>
        </w:numPr>
        <w:shd w:val="clear" w:color="auto" w:fill="FFFFFF"/>
        <w:spacing w:before="0" w:after="0"/>
        <w:ind w:left="450"/>
        <w:rPr>
          <w:rFonts w:ascii="Arial" w:hAnsi="Arial" w:cs="Arial"/>
          <w:color w:val="242729"/>
          <w:sz w:val="23"/>
          <w:szCs w:val="23"/>
        </w:rPr>
      </w:pPr>
      <w:hyperlink r:id="rId43" w:history="1">
        <w:proofErr w:type="spellStart"/>
        <w:r w:rsidR="004862BC">
          <w:rPr>
            <w:rStyle w:val="Hipervnculo"/>
            <w:rFonts w:ascii="Arial" w:hAnsi="Arial" w:cs="Arial"/>
            <w:color w:val="18529A"/>
            <w:sz w:val="23"/>
            <w:szCs w:val="23"/>
            <w:bdr w:val="none" w:sz="0" w:space="0" w:color="auto" w:frame="1"/>
          </w:rPr>
          <w:t>Nolearn</w:t>
        </w:r>
        <w:proofErr w:type="spellEnd"/>
      </w:hyperlink>
    </w:p>
    <w:p w14:paraId="7AAFC2B2" w14:textId="77777777" w:rsidR="004862BC" w:rsidRDefault="0050684B" w:rsidP="004862BC">
      <w:pPr>
        <w:numPr>
          <w:ilvl w:val="0"/>
          <w:numId w:val="21"/>
        </w:numPr>
        <w:shd w:val="clear" w:color="auto" w:fill="FFFFFF"/>
        <w:spacing w:before="0" w:after="0"/>
        <w:ind w:left="450"/>
        <w:rPr>
          <w:rFonts w:ascii="Arial" w:hAnsi="Arial" w:cs="Arial"/>
          <w:color w:val="242729"/>
          <w:sz w:val="23"/>
          <w:szCs w:val="23"/>
        </w:rPr>
      </w:pPr>
      <w:hyperlink r:id="rId44" w:history="1">
        <w:proofErr w:type="spellStart"/>
        <w:r w:rsidR="004862BC">
          <w:rPr>
            <w:rStyle w:val="Hipervnculo"/>
            <w:rFonts w:ascii="Arial" w:hAnsi="Arial" w:cs="Arial"/>
            <w:color w:val="18529A"/>
            <w:sz w:val="23"/>
            <w:szCs w:val="23"/>
            <w:bdr w:val="none" w:sz="0" w:space="0" w:color="auto" w:frame="1"/>
          </w:rPr>
          <w:t>NeuPy</w:t>
        </w:r>
        <w:proofErr w:type="spellEnd"/>
      </w:hyperlink>
    </w:p>
    <w:p w14:paraId="598F8C26" w14:textId="77777777" w:rsidR="004862BC" w:rsidRDefault="004862BC" w:rsidP="00B259AF">
      <w:pPr>
        <w:pStyle w:val="Normal2"/>
      </w:pPr>
    </w:p>
    <w:p w14:paraId="106623A9" w14:textId="5D07A834" w:rsidR="000E0E9B" w:rsidRPr="00D47206" w:rsidRDefault="000E0E9B" w:rsidP="000E0E9B">
      <w:pPr>
        <w:pStyle w:val="Normal2"/>
      </w:pPr>
      <w:r>
        <w:t xml:space="preserve">En el caso de </w:t>
      </w:r>
      <w:proofErr w:type="spellStart"/>
      <w:r>
        <w:t>Neuroph</w:t>
      </w:r>
      <w:proofErr w:type="spellEnd"/>
      <w:r>
        <w:t xml:space="preserve">, hablamos de </w:t>
      </w:r>
      <w:r w:rsidR="004862BC">
        <w:t xml:space="preserve">una librería </w:t>
      </w:r>
      <w:r>
        <w:t xml:space="preserve">Java que también cuenta con un IDE completo basado en </w:t>
      </w:r>
      <w:proofErr w:type="spellStart"/>
      <w:r>
        <w:t>NetBeans</w:t>
      </w:r>
      <w:proofErr w:type="spellEnd"/>
      <w:r>
        <w:t xml:space="preserve">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45" w:history="1">
        <w:r w:rsidRPr="000E0E9B">
          <w:rPr>
            <w:rStyle w:val="Hipervnculo"/>
          </w:rPr>
          <w:t>Apache 2.0</w:t>
        </w:r>
      </w:hyperlink>
      <w:r>
        <w:t xml:space="preserve">. Su </w:t>
      </w:r>
      <w:hyperlink r:id="rId46"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14:paraId="3FB23EC1" w14:textId="77777777" w:rsidR="00B259AF" w:rsidRDefault="00B259AF" w:rsidP="00D47206">
      <w:pPr>
        <w:pStyle w:val="Normal2"/>
      </w:pPr>
    </w:p>
    <w:p w14:paraId="5C792BD7" w14:textId="5F79F3B2" w:rsidR="00D47206" w:rsidRDefault="00037862" w:rsidP="00D47206">
      <w:pPr>
        <w:pStyle w:val="Normal2"/>
      </w:pPr>
      <w:r>
        <w:t>Ambas están orientadas al trabajo con redes neuronales</w:t>
      </w:r>
      <w:r w:rsidR="00614A3B">
        <w:t>, desde la creación de conjuntos de entrenamiento, configuración de redes</w:t>
      </w:r>
      <w:r w:rsidR="00B259AF">
        <w:t xml:space="preserve">, entrenamiento etc. Útiles para resolver </w:t>
      </w:r>
      <w:r w:rsidR="004862BC">
        <w:t>cualquier tipo de problema que pueda ser planteado desde un enfoque de redes neuronales.</w:t>
      </w:r>
    </w:p>
    <w:p w14:paraId="3F61D21A" w14:textId="77777777" w:rsidR="004862BC" w:rsidRDefault="004862BC" w:rsidP="00D47206">
      <w:pPr>
        <w:pStyle w:val="Normal2"/>
      </w:pPr>
    </w:p>
    <w:p w14:paraId="08C6E77D" w14:textId="77777777" w:rsidR="00FD64A9" w:rsidRDefault="00FD64A9">
      <w:pPr>
        <w:spacing w:before="0" w:after="0"/>
        <w:rPr>
          <w:rFonts w:ascii="Garamond" w:hAnsi="Garamond" w:cs="Arial"/>
          <w:b/>
        </w:rPr>
      </w:pPr>
      <w:r>
        <w:br w:type="page"/>
      </w:r>
    </w:p>
    <w:p w14:paraId="5A23D35C" w14:textId="77777777" w:rsidR="00FD64A9" w:rsidRDefault="00FD64A9" w:rsidP="00FD64A9">
      <w:pPr>
        <w:pStyle w:val="Ttulo3"/>
      </w:pPr>
      <w:r>
        <w:rPr>
          <w:noProof/>
        </w:rPr>
        <w:lastRenderedPageBreak/>
        <w:drawing>
          <wp:anchor distT="0" distB="0" distL="114300" distR="114300" simplePos="0" relativeHeight="251655168" behindDoc="0" locked="0" layoutInCell="1" allowOverlap="1" wp14:anchorId="55965040" wp14:editId="63BB595A">
            <wp:simplePos x="0" y="0"/>
            <wp:positionH relativeFrom="margin">
              <wp:posOffset>4580890</wp:posOffset>
            </wp:positionH>
            <wp:positionV relativeFrom="paragraph">
              <wp:posOffset>1270</wp:posOffset>
            </wp:positionV>
            <wp:extent cx="810895" cy="205105"/>
            <wp:effectExtent l="0" t="0" r="8255" b="4445"/>
            <wp:wrapSquare wrapText="bothSides"/>
            <wp:docPr id="1" name="Imagen 1"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Maven</w:t>
      </w:r>
      <w:proofErr w:type="spellEnd"/>
    </w:p>
    <w:p w14:paraId="2B7051E8" w14:textId="6BEDBFA1" w:rsidR="00FD64A9" w:rsidRDefault="00FD64A9" w:rsidP="00FD64A9">
      <w:pPr>
        <w:pStyle w:val="Normal2"/>
      </w:pPr>
      <w:r>
        <w:t xml:space="preserve">Es una herramienta </w:t>
      </w:r>
      <w:r w:rsidR="000E0E9B">
        <w:t xml:space="preserve">Open </w:t>
      </w:r>
      <w:proofErr w:type="spellStart"/>
      <w:r w:rsidR="000E0E9B">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14:paraId="0F02F0D3" w14:textId="77777777" w:rsidR="00FD64A9" w:rsidRDefault="00FD64A9" w:rsidP="00FD64A9">
      <w:pPr>
        <w:pStyle w:val="Normal2"/>
      </w:pPr>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14:paraId="7EDD8353" w14:textId="3BD50A16" w:rsidR="00FD64A9" w:rsidRDefault="00FD64A9" w:rsidP="00FD64A9">
      <w:pPr>
        <w:pStyle w:val="Normal2"/>
      </w:pPr>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w:t>
      </w:r>
      <w:r w:rsidR="000E0E9B">
        <w:t>Integración</w:t>
      </w:r>
      <w:r>
        <w:t>, Verificado, Instalación y Despliegue de nuestro proyecto.</w:t>
      </w:r>
    </w:p>
    <w:p w14:paraId="1AD7B430" w14:textId="11CC16B9" w:rsidR="00FD64A9" w:rsidRPr="000221E4" w:rsidRDefault="00FD64A9" w:rsidP="009E0DBE">
      <w:pPr>
        <w:pStyle w:val="Normal2"/>
      </w:pPr>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14:paraId="6028513B" w14:textId="77777777" w:rsidR="00FD64A9" w:rsidRDefault="00FD64A9" w:rsidP="00FD64A9">
      <w:pPr>
        <w:pStyle w:val="Ttulo3"/>
      </w:pPr>
      <w:r>
        <w:rPr>
          <w:noProof/>
        </w:rPr>
        <w:drawing>
          <wp:anchor distT="0" distB="0" distL="114300" distR="114300" simplePos="0" relativeHeight="251656192" behindDoc="0" locked="0" layoutInCell="1" allowOverlap="1" wp14:anchorId="268A5911" wp14:editId="55C96FA0">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Git</w:t>
      </w:r>
      <w:proofErr w:type="spellEnd"/>
      <w:r>
        <w:t xml:space="preserve"> (GitHub)</w:t>
      </w:r>
      <w:r w:rsidRPr="00407D63">
        <w:t xml:space="preserve"> </w:t>
      </w:r>
    </w:p>
    <w:p w14:paraId="05C11C54" w14:textId="21C71A3E" w:rsidR="00FD64A9" w:rsidRDefault="00FD64A9" w:rsidP="00FD64A9">
      <w:pPr>
        <w:pStyle w:val="Normal2"/>
      </w:pPr>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w:t>
      </w:r>
      <w:r w:rsidR="000E0E9B">
        <w:t>servicios</w:t>
      </w:r>
      <w:r>
        <w:t xml:space="preserve">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w:t>
      </w:r>
      <w:proofErr w:type="spellStart"/>
      <w:r>
        <w:t>Git</w:t>
      </w:r>
      <w:proofErr w:type="spellEnd"/>
      <w:r>
        <w:t>.</w:t>
      </w:r>
    </w:p>
    <w:p w14:paraId="5C687876" w14:textId="77777777" w:rsidR="00FD64A9" w:rsidRDefault="00FD64A9" w:rsidP="00FD64A9">
      <w:pPr>
        <w:pStyle w:val="Normal2"/>
      </w:pPr>
      <w:r>
        <w:t xml:space="preserve">El desarrollo vino marcado por las lecciones que aprendieron de </w:t>
      </w:r>
      <w:proofErr w:type="spellStart"/>
      <w:r>
        <w:t>BitKeeper</w:t>
      </w:r>
      <w:proofErr w:type="spellEnd"/>
      <w:r>
        <w:t>, con los siguientes objetivos:</w:t>
      </w:r>
    </w:p>
    <w:p w14:paraId="2EE23EAE" w14:textId="667A8390" w:rsidR="00FD64A9" w:rsidRDefault="00FD64A9" w:rsidP="00FD64A9">
      <w:pPr>
        <w:pStyle w:val="Normal2"/>
      </w:pPr>
      <w:r>
        <w:t>Este tipo de programas se centran en la gestión de los cambios que se producen en un proyecto a lo largo del tiempo, de tal manera que todos esos cambios se guarden y se organicen en versiones incrementales. Otros VCS (</w:t>
      </w:r>
      <w:r w:rsidR="000E0E9B">
        <w:t>versión</w:t>
      </w:r>
      <w:r>
        <w:t xml:space="preserve"> control </w:t>
      </w:r>
      <w:proofErr w:type="spellStart"/>
      <w:r>
        <w:t>system</w:t>
      </w:r>
      <w:proofErr w:type="spellEnd"/>
      <w:r>
        <w:t>) son SVN. Mercurial, CVS…</w:t>
      </w:r>
    </w:p>
    <w:p w14:paraId="5B9C0DF9" w14:textId="6D27A527" w:rsidR="009E0DBE" w:rsidRDefault="00343CE0" w:rsidP="009E0DBE">
      <w:pPr>
        <w:pStyle w:val="Normal2"/>
      </w:pPr>
      <w:r>
        <w:t xml:space="preserve">Gracias a esto tenemos distintas </w:t>
      </w:r>
      <w:proofErr w:type="spellStart"/>
      <w:r>
        <w:t>snapshots</w:t>
      </w:r>
      <w:proofErr w:type="spellEnd"/>
      <w:r>
        <w:t xml:space="preserve"> de nuestro código, que siempre pueden ser revisadas, y pueden servir para revertir todos los cambios hasta ese punto si en </w:t>
      </w:r>
      <w:r w:rsidR="000E0E9B">
        <w:t>algún</w:t>
      </w:r>
      <w:r>
        <w:t xml:space="preserve"> momento se ha producido un fallo y se quiere volver al estado de un </w:t>
      </w:r>
      <w:proofErr w:type="spellStart"/>
      <w:r>
        <w:t>commit</w:t>
      </w:r>
      <w:proofErr w:type="spellEnd"/>
      <w:r>
        <w:t xml:space="preserve"> concreto.</w:t>
      </w:r>
    </w:p>
    <w:p w14:paraId="3E402B54" w14:textId="008828B0" w:rsidR="009E0DBE" w:rsidRPr="00CE5547" w:rsidRDefault="009E0DBE" w:rsidP="009E0DBE">
      <w:pPr>
        <w:pStyle w:val="Ttulo3"/>
      </w:pPr>
      <w:r w:rsidRPr="00CE5547">
        <w:rPr>
          <w:noProof/>
        </w:rPr>
        <w:drawing>
          <wp:anchor distT="0" distB="0" distL="114300" distR="114300" simplePos="0" relativeHeight="251712512" behindDoc="0" locked="0" layoutInCell="1" allowOverlap="1" wp14:anchorId="41058585" wp14:editId="132CACBE">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E5547">
        <w:t>ObjectAid</w:t>
      </w:r>
      <w:proofErr w:type="spellEnd"/>
      <w:r w:rsidRPr="00CE5547">
        <w:t xml:space="preserve"> </w:t>
      </w:r>
    </w:p>
    <w:p w14:paraId="388B5DB2" w14:textId="1FE8F8F0" w:rsidR="00FD64A9" w:rsidRDefault="009E0DBE" w:rsidP="009E0DBE">
      <w:pPr>
        <w:pStyle w:val="Normal2"/>
      </w:pPr>
      <w:r>
        <w:t xml:space="preserve">Es un </w:t>
      </w:r>
      <w:proofErr w:type="spellStart"/>
      <w:r>
        <w:t>plugin</w:t>
      </w:r>
      <w:proofErr w:type="spellEnd"/>
      <w:r>
        <w:t xml:space="preserve"> de Eclipse encargado de genera</w:t>
      </w:r>
      <w:r w:rsidR="00C50FD6">
        <w:t>r</w:t>
      </w:r>
      <w:r>
        <w:t xml:space="preserve"> los diagramas UML a partir de nuestro c</w:t>
      </w:r>
      <w:r w:rsidR="00C50FD6">
        <w:t>ódigo fuente Java, que se actualizan automáticamente con los cambios.</w:t>
      </w:r>
      <w:r w:rsidR="00FD64A9">
        <w:br w:type="page"/>
      </w:r>
    </w:p>
    <w:p w14:paraId="2961504B" w14:textId="540BE650" w:rsidR="00FE50A8" w:rsidRDefault="00FA174B" w:rsidP="00A90134">
      <w:pPr>
        <w:pStyle w:val="Ttulo2"/>
      </w:pPr>
      <w:bookmarkStart w:id="12" w:name="_Toc483837302"/>
      <w:r>
        <w:lastRenderedPageBreak/>
        <w:t>Metodología de desarrollo</w:t>
      </w:r>
      <w:bookmarkEnd w:id="12"/>
      <w:r w:rsidR="003F3922">
        <w:t xml:space="preserve"> software</w:t>
      </w:r>
    </w:p>
    <w:p w14:paraId="0765913E" w14:textId="77777777" w:rsidR="003F3922" w:rsidRDefault="003F3922" w:rsidP="00A90134">
      <w:r>
        <w:t xml:space="preserve">El término metodología se puede definir como el conjunto de métodos que se emplean para lograr un objetivo. </w:t>
      </w:r>
    </w:p>
    <w:p w14:paraId="2057BADC" w14:textId="77777777" w:rsidR="003F3922" w:rsidRDefault="003F3922" w:rsidP="00A90134">
      <w:r>
        <w:t xml:space="preserve">A su vez, un método se compone de herramientas, técnicas y procedimientos. </w:t>
      </w:r>
    </w:p>
    <w:p w14:paraId="69828E87" w14:textId="77777777" w:rsidR="0045696B" w:rsidRDefault="003F3922" w:rsidP="00742F99">
      <w:r>
        <w:t>Así, podemos decir que una metodología de desarrollo de software define el conjunto de herramientas, procedimientos y técnicas que se emplean con el objetivo de construir el software deseado</w:t>
      </w:r>
      <w:r w:rsidR="0045696B">
        <w:t>.</w:t>
      </w:r>
    </w:p>
    <w:p w14:paraId="1ECC4334" w14:textId="3E1081BD" w:rsidR="00A90134" w:rsidRDefault="0045696B" w:rsidP="00742F99">
      <w:r>
        <w:t>D</w:t>
      </w:r>
      <w:r w:rsidR="006F5EA2">
        <w:t xml:space="preserve">icho de otra </w:t>
      </w:r>
      <w:r w:rsidR="00110D7D">
        <w:t>manera,</w:t>
      </w:r>
      <w:r w:rsidR="006F5EA2">
        <w:t xml:space="preserve"> es el conjunto de </w:t>
      </w:r>
      <w:r w:rsidR="003F3922">
        <w:t>las estrategias de desarrollo que nos ayudan a organizar los procesos y actividades dentro del ciclo de vida del software definiendo así</w:t>
      </w:r>
      <w:r w:rsidR="00F12B1D">
        <w:t xml:space="preserve"> el marco de trabajo que se va a utilizar durant</w:t>
      </w:r>
      <w:r w:rsidR="003F3922">
        <w:t xml:space="preserve">e el desarrollo de un proyecto. Entre todos los modelos de desarrollo podemos </w:t>
      </w:r>
      <w:r w:rsidR="00742F99">
        <w:t>destacar el m</w:t>
      </w:r>
      <w:r w:rsidR="00F12B1D">
        <w:t xml:space="preserve">odelo en </w:t>
      </w:r>
      <w:r w:rsidR="00A90134">
        <w:t>Cascada</w:t>
      </w:r>
      <w:r w:rsidR="00742F99">
        <w:t>, el mo</w:t>
      </w:r>
      <w:r w:rsidR="00F12B1D">
        <w:t xml:space="preserve">delo </w:t>
      </w:r>
      <w:r w:rsidR="00A90134">
        <w:t>Incremental</w:t>
      </w:r>
      <w:r w:rsidR="00742F99">
        <w:t>, el m</w:t>
      </w:r>
      <w:r w:rsidR="00F12B1D">
        <w:t xml:space="preserve">odelo en </w:t>
      </w:r>
      <w:r w:rsidR="00A90134">
        <w:t>Espiral</w:t>
      </w:r>
      <w:r w:rsidR="00742F99">
        <w:t xml:space="preserve"> y los m</w:t>
      </w:r>
      <w:r w:rsidR="00F12B1D">
        <w:t>odelos Ágiles</w:t>
      </w:r>
    </w:p>
    <w:p w14:paraId="79356A42" w14:textId="65C1F6CD" w:rsidR="003F3922" w:rsidRDefault="003F3922" w:rsidP="003F3922">
      <w:pPr>
        <w:pStyle w:val="Ttulo3"/>
      </w:pPr>
      <w:r>
        <w:t>Modelo en Cascada</w:t>
      </w:r>
    </w:p>
    <w:p w14:paraId="4E7777EB" w14:textId="77777777" w:rsidR="00364F1B" w:rsidRDefault="002F5C73" w:rsidP="006F5EA2">
      <w:pPr>
        <w:pStyle w:val="Normal2"/>
      </w:pPr>
      <w:r>
        <w:t xml:space="preserve">La característica principal del modelo en cascada es que carece de ningún tipo de iteración. </w:t>
      </w:r>
    </w:p>
    <w:p w14:paraId="05134813" w14:textId="77777777" w:rsidR="00364F1B" w:rsidRDefault="002F5C73" w:rsidP="006F5EA2">
      <w:pPr>
        <w:pStyle w:val="Normal2"/>
      </w:pPr>
      <w:r>
        <w:t xml:space="preserve">El proceso se divide en etapas secuenciales, de tal manera que una etapa solo empieza cuando ha acabado la anterior. </w:t>
      </w:r>
    </w:p>
    <w:p w14:paraId="6C5CC6D4" w14:textId="77777777" w:rsidR="00364F1B" w:rsidRDefault="002F5C73" w:rsidP="006F5EA2">
      <w:pPr>
        <w:pStyle w:val="Normal2"/>
      </w:pPr>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14:paraId="5D25FCE6" w14:textId="507324EF" w:rsidR="006F5EA2" w:rsidRDefault="002F5C73" w:rsidP="006F5EA2">
      <w:pPr>
        <w:pStyle w:val="Normal2"/>
      </w:pPr>
      <w:r>
        <w:t>Esto hace que este modelo solo sea factible en proyectos muy cerrados y con unos requisitos que no tienen ningún margen de cambio.</w:t>
      </w:r>
    </w:p>
    <w:p w14:paraId="4EB83EEF" w14:textId="2447C0FD" w:rsidR="002F5C73" w:rsidRDefault="002F5C73" w:rsidP="008A7675">
      <w:pPr>
        <w:pStyle w:val="Normal2"/>
        <w:ind w:left="0"/>
      </w:pPr>
    </w:p>
    <w:p w14:paraId="7D5C1F20" w14:textId="6FC37EA7" w:rsidR="002F5C73" w:rsidRDefault="00A148FB" w:rsidP="006F5EA2">
      <w:pPr>
        <w:pStyle w:val="Normal2"/>
      </w:pPr>
      <w:r>
        <w:rPr>
          <w:noProof/>
        </w:rPr>
        <mc:AlternateContent>
          <mc:Choice Requires="wpg">
            <w:drawing>
              <wp:anchor distT="0" distB="0" distL="114300" distR="114300" simplePos="0" relativeHeight="251680768" behindDoc="0" locked="0" layoutInCell="1" allowOverlap="1" wp14:anchorId="39DEB737" wp14:editId="2BCC2997">
                <wp:simplePos x="0" y="0"/>
                <wp:positionH relativeFrom="column">
                  <wp:posOffset>205201</wp:posOffset>
                </wp:positionH>
                <wp:positionV relativeFrom="paragraph">
                  <wp:posOffset>99407</wp:posOffset>
                </wp:positionV>
                <wp:extent cx="4947776" cy="1715303"/>
                <wp:effectExtent l="0" t="0" r="24765" b="18415"/>
                <wp:wrapNone/>
                <wp:docPr id="31" name="Grupo 31"/>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17"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14:paraId="31B6AE50" w14:textId="0117B164" w:rsidR="0050684B" w:rsidRDefault="0050684B" w:rsidP="001D2FB3">
                              <w:pPr>
                                <w:spacing w:before="0" w:after="0"/>
                                <w:jc w:val="center"/>
                              </w:pPr>
                              <w:r>
                                <w:t>Requisitos</w:t>
                              </w:r>
                            </w:p>
                          </w:txbxContent>
                        </wps:txbx>
                        <wps:bodyPr rot="0" vert="horz" wrap="square" lIns="91440" tIns="45720" rIns="91440" bIns="45720" anchor="ctr" anchorCtr="0">
                          <a:noAutofit/>
                        </wps:bodyPr>
                      </wps:wsp>
                      <wps:wsp>
                        <wps:cNvPr id="1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14:paraId="6C6EC009" w14:textId="4776ADDA" w:rsidR="0050684B" w:rsidRDefault="0050684B" w:rsidP="001D2FB3">
                              <w:pPr>
                                <w:spacing w:before="0" w:after="0"/>
                                <w:jc w:val="center"/>
                              </w:pPr>
                              <w:r>
                                <w:t>Diseño</w:t>
                              </w:r>
                            </w:p>
                          </w:txbxContent>
                        </wps:txbx>
                        <wps:bodyPr rot="0" vert="horz" wrap="square" lIns="91440" tIns="45720" rIns="91440" bIns="45720" anchor="ctr" anchorCtr="0">
                          <a:noAutofit/>
                        </wps:bodyPr>
                      </wps:wsp>
                      <wps:wsp>
                        <wps:cNvPr id="19"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14:paraId="74CBDB58" w14:textId="3EB0EB40" w:rsidR="0050684B" w:rsidRDefault="0050684B" w:rsidP="001D2FB3">
                              <w:pPr>
                                <w:spacing w:before="0" w:after="0"/>
                                <w:jc w:val="center"/>
                              </w:pPr>
                              <w:r>
                                <w:t>Implementación</w:t>
                              </w:r>
                            </w:p>
                          </w:txbxContent>
                        </wps:txbx>
                        <wps:bodyPr rot="0" vert="horz" wrap="square" lIns="91440" tIns="45720" rIns="91440" bIns="45720" anchor="ctr" anchorCtr="0">
                          <a:noAutofit/>
                        </wps:bodyPr>
                      </wps:wsp>
                      <wps:wsp>
                        <wps:cNvPr id="25"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14:paraId="24E63268" w14:textId="13F7EF1D" w:rsidR="0050684B" w:rsidRDefault="0050684B" w:rsidP="001D2FB3">
                              <w:pPr>
                                <w:spacing w:before="0" w:after="0"/>
                                <w:jc w:val="center"/>
                              </w:pPr>
                              <w:r>
                                <w:t>Verificación</w:t>
                              </w:r>
                            </w:p>
                          </w:txbxContent>
                        </wps:txbx>
                        <wps:bodyPr rot="0" vert="horz" wrap="square" lIns="91440" tIns="45720" rIns="91440" bIns="45720" anchor="ctr" anchorCtr="0">
                          <a:noAutofit/>
                        </wps:bodyPr>
                      </wps:wsp>
                      <wps:wsp>
                        <wps:cNvPr id="29"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14:paraId="054B8143" w14:textId="29534734" w:rsidR="0050684B" w:rsidRDefault="0050684B" w:rsidP="001D2FB3">
                              <w:pPr>
                                <w:spacing w:before="0" w:after="0"/>
                                <w:jc w:val="center"/>
                              </w:pPr>
                              <w:r>
                                <w:t>Mantenimiento</w:t>
                              </w:r>
                            </w:p>
                          </w:txbxContent>
                        </wps:txbx>
                        <wps:bodyPr rot="0" vert="horz" wrap="square" lIns="91440" tIns="45720" rIns="91440" bIns="45720" anchor="ctr" anchorCtr="0">
                          <a:noAutofit/>
                        </wps:bodyPr>
                      </wps:wsp>
                      <wps:wsp>
                        <wps:cNvPr id="32" name="Conector angular 32"/>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angular 33"/>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ector angular 34"/>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angular 35"/>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DEB737" id="Grupo 31" o:spid="_x0000_s1029" style="position:absolute;left:0;text-align:left;margin-left:16.15pt;margin-top:7.85pt;width:389.6pt;height:135.05pt;z-index:251680768"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">
                  <v:textbox>
                    <w:txbxContent>
                      <w:p w14:paraId="31B6AE50" w14:textId="0117B164" w:rsidR="0050684B" w:rsidRDefault="0050684B" w:rsidP="001D2FB3">
                        <w:pPr>
                          <w:spacing w:before="0"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">
                  <v:textbox>
                    <w:txbxContent>
                      <w:p w14:paraId="6C6EC009" w14:textId="4776ADDA" w:rsidR="0050684B" w:rsidRDefault="0050684B" w:rsidP="001D2FB3">
                        <w:pPr>
                          <w:spacing w:before="0"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">
                  <v:textbox>
                    <w:txbxContent>
                      <w:p w14:paraId="74CBDB58" w14:textId="3EB0EB40" w:rsidR="0050684B" w:rsidRDefault="0050684B" w:rsidP="001D2FB3">
                        <w:pPr>
                          <w:spacing w:before="0"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">
                  <v:textbox>
                    <w:txbxContent>
                      <w:p w14:paraId="24E63268" w14:textId="13F7EF1D" w:rsidR="0050684B" w:rsidRDefault="0050684B" w:rsidP="001D2FB3">
                        <w:pPr>
                          <w:spacing w:before="0"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">
                  <v:textbox>
                    <w:txbxContent>
                      <w:p w14:paraId="054B8143" w14:textId="29534734" w:rsidR="0050684B" w:rsidRDefault="0050684B" w:rsidP="001D2FB3">
                        <w:pPr>
                          <w:spacing w:before="0"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2"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COxgAAANsAAAAPAAAAZHJzL2Rvd25yZXYueG1sRI9Pa8JA&#10;FMTvQr/D8gpepG5MI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Wa+wjsYAAADbAAAA&#10;DwAAAAAAAAAAAAAAAAAHAgAAZHJzL2Rvd25yZXYueG1sUEsFBgAAAAADAAMAtwAAAPoCAAAAAA==&#10;" adj="21644" strokecolor="#5b9bd5 [3204]" strokeweight=".5pt">
                  <v:stroke endarrow="block"/>
                </v:shape>
                <v:shape id="Conector angular 33"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xUVxQAAANsAAAAPAAAAZHJzL2Rvd25yZXYueG1sRI9Pa8JA&#10;FMTvgt9heUIvohsV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A24xUVxQAAANsAAAAP&#10;AAAAAAAAAAAAAAAAAAcCAABkcnMvZG93bnJldi54bWxQSwUGAAAAAAMAAwC3AAAA+QIAAAAA&#10;" adj="21644" strokecolor="#5b9bd5 [3204]" strokeweight=".5pt">
                  <v:stroke endarrow="block"/>
                </v:shape>
                <v:shape id="Conector angular 34"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1h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MoX7l/AD5OIGAAD//wMAUEsBAi0AFAAGAAgAAAAhANvh9svuAAAAhQEAABMAAAAAAAAA&#10;AAAAAAAAAAAAAFtDb250ZW50X1R5cGVzXS54bWxQSwECLQAUAAYACAAAACEAWvQsW78AAAAVAQAA&#10;CwAAAAAAAAAAAAAAAAAfAQAAX3JlbHMvLnJlbHNQSwECLQAUAAYACAAAACEAuQqNYcYAAADbAAAA&#10;DwAAAAAAAAAAAAAAAAAHAgAAZHJzL2Rvd25yZXYueG1sUEsFBgAAAAADAAMAtwAAAPoCAAAAAA==&#10;" adj="21644" strokecolor="#5b9bd5 [3204]" strokeweight=".5pt">
                  <v:stroke endarrow="block"/>
                </v:shape>
                <v:shape id="Conector angular 35"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" adj="21644" strokecolor="#5b9bd5 [3204]" strokeweight=".5pt">
                  <v:stroke endarrow="block"/>
                </v:shape>
              </v:group>
            </w:pict>
          </mc:Fallback>
        </mc:AlternateContent>
      </w:r>
    </w:p>
    <w:p w14:paraId="5C3F81CD" w14:textId="01502ECE" w:rsidR="002F5C73" w:rsidRDefault="002F5C73" w:rsidP="006F5EA2">
      <w:pPr>
        <w:pStyle w:val="Normal2"/>
      </w:pPr>
    </w:p>
    <w:p w14:paraId="4E280235" w14:textId="6BEF887C" w:rsidR="002F5C73" w:rsidRDefault="002F5C73" w:rsidP="006F5EA2">
      <w:pPr>
        <w:pStyle w:val="Normal2"/>
      </w:pPr>
    </w:p>
    <w:p w14:paraId="750ECA26" w14:textId="7DD8216C" w:rsidR="002F5C73" w:rsidRDefault="002F5C73" w:rsidP="006F5EA2">
      <w:pPr>
        <w:pStyle w:val="Normal2"/>
      </w:pPr>
    </w:p>
    <w:p w14:paraId="1FEE4BC0" w14:textId="686342A6" w:rsidR="002F5C73" w:rsidRDefault="002F5C73" w:rsidP="006F5EA2">
      <w:pPr>
        <w:pStyle w:val="Normal2"/>
      </w:pPr>
    </w:p>
    <w:p w14:paraId="5FB5C4EC" w14:textId="0F8C9723" w:rsidR="002F5C73" w:rsidRDefault="002F5C73" w:rsidP="006F5EA2">
      <w:pPr>
        <w:pStyle w:val="Normal2"/>
      </w:pPr>
    </w:p>
    <w:p w14:paraId="663A6C82" w14:textId="21F1FAEB" w:rsidR="0090039B" w:rsidRDefault="0090039B">
      <w:pPr>
        <w:spacing w:before="0" w:after="0"/>
        <w:rPr>
          <w:rFonts w:ascii="Garamond" w:hAnsi="Garamond" w:cs="Arial"/>
          <w:i/>
        </w:rPr>
      </w:pPr>
      <w:r>
        <w:br w:type="page"/>
      </w:r>
    </w:p>
    <w:p w14:paraId="6326378B" w14:textId="00B29E6A" w:rsidR="006F5EA2" w:rsidRDefault="006F5EA2" w:rsidP="006F5EA2">
      <w:pPr>
        <w:pStyle w:val="Ttulo3"/>
      </w:pPr>
      <w:r>
        <w:lastRenderedPageBreak/>
        <w:t>Modelo incremental</w:t>
      </w:r>
    </w:p>
    <w:p w14:paraId="55192F6B" w14:textId="2381A293" w:rsidR="006F5EA2" w:rsidRDefault="00C47A14" w:rsidP="006F5EA2">
      <w:pPr>
        <w:pStyle w:val="Normal2"/>
      </w:pPr>
      <w:r>
        <w:t>El modelo incremental se basa en repetir el ciclo cascada un número de veces. Al tener varias iteraciones, permite añadir nuevas funcionalidades, requisitos o especificaciones, creando al final de cada ciclo una evolución del software.</w:t>
      </w:r>
    </w:p>
    <w:p w14:paraId="3F469734" w14:textId="6273E026" w:rsidR="00A148FB" w:rsidRDefault="00A148FB" w:rsidP="006F5EA2">
      <w:pPr>
        <w:pStyle w:val="Normal2"/>
      </w:pPr>
    </w:p>
    <w:p w14:paraId="084FCF72" w14:textId="4B18B68E" w:rsidR="00A148FB" w:rsidRDefault="00293B74" w:rsidP="006F5EA2">
      <w:pPr>
        <w:pStyle w:val="Normal2"/>
      </w:pPr>
      <w:r>
        <w:rPr>
          <w:noProof/>
        </w:rPr>
        <mc:AlternateContent>
          <mc:Choice Requires="wpg">
            <w:drawing>
              <wp:anchor distT="0" distB="0" distL="114300" distR="114300" simplePos="0" relativeHeight="251695104" behindDoc="0" locked="0" layoutInCell="1" allowOverlap="1" wp14:anchorId="0E205229" wp14:editId="52643EE0">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14:paraId="0A306BB0" w14:textId="77777777" w:rsidR="0050684B" w:rsidRDefault="0050684B" w:rsidP="00A148FB">
                              <w:pPr>
                                <w:spacing w:before="0"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14:paraId="587A05CF" w14:textId="77777777" w:rsidR="0050684B" w:rsidRDefault="0050684B" w:rsidP="00A148FB">
                              <w:pPr>
                                <w:spacing w:before="0"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14:paraId="477A2B94" w14:textId="77777777" w:rsidR="0050684B" w:rsidRDefault="0050684B" w:rsidP="00A148FB">
                              <w:pPr>
                                <w:spacing w:before="0"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14:paraId="0F3C1DDD" w14:textId="77777777" w:rsidR="0050684B" w:rsidRDefault="0050684B" w:rsidP="00A148FB">
                              <w:pPr>
                                <w:spacing w:before="0"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205229" id="Grupo 47" o:spid="_x0000_s1039" style="position:absolute;left:0;text-align:left;margin-left:0;margin-top:3.5pt;width:298.45pt;height:107.9pt;z-index:251695104;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14:paraId="0A306BB0" w14:textId="77777777" w:rsidR="0050684B" w:rsidRDefault="0050684B" w:rsidP="00A148FB">
                        <w:pPr>
                          <w:spacing w:before="0"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14:paraId="587A05CF" w14:textId="77777777" w:rsidR="0050684B" w:rsidRDefault="0050684B" w:rsidP="00A148FB">
                        <w:pPr>
                          <w:spacing w:before="0"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14:paraId="477A2B94" w14:textId="77777777" w:rsidR="0050684B" w:rsidRDefault="0050684B" w:rsidP="00A148FB">
                        <w:pPr>
                          <w:spacing w:before="0"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14:paraId="0F3C1DDD" w14:textId="77777777" w:rsidR="0050684B" w:rsidRDefault="0050684B" w:rsidP="00A148FB">
                        <w:pPr>
                          <w:spacing w:before="0"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14:paraId="589E4CE5" w14:textId="3C4482DB" w:rsidR="00A148FB" w:rsidRDefault="00A148FB" w:rsidP="006F5EA2">
      <w:pPr>
        <w:pStyle w:val="Normal2"/>
      </w:pPr>
    </w:p>
    <w:p w14:paraId="7D49D501" w14:textId="014F4931" w:rsidR="00A148FB" w:rsidRDefault="00A148FB" w:rsidP="006F5EA2">
      <w:pPr>
        <w:pStyle w:val="Normal2"/>
      </w:pPr>
    </w:p>
    <w:p w14:paraId="6C5F529F" w14:textId="6639C9B4" w:rsidR="00A148FB" w:rsidRDefault="00A148FB" w:rsidP="006F5EA2">
      <w:pPr>
        <w:pStyle w:val="Normal2"/>
      </w:pPr>
    </w:p>
    <w:p w14:paraId="7879A6B7" w14:textId="0F8E6EC8" w:rsidR="00A148FB" w:rsidRDefault="00A148FB" w:rsidP="006F5EA2">
      <w:pPr>
        <w:pStyle w:val="Normal2"/>
      </w:pPr>
    </w:p>
    <w:p w14:paraId="5A206C09" w14:textId="7C847AFF" w:rsidR="00A148FB" w:rsidRDefault="00A148FB" w:rsidP="006F5EA2">
      <w:pPr>
        <w:pStyle w:val="Normal2"/>
      </w:pPr>
    </w:p>
    <w:p w14:paraId="7F8AD18D" w14:textId="6FE625D7" w:rsidR="00A148FB" w:rsidRDefault="00A148FB" w:rsidP="006F5EA2">
      <w:pPr>
        <w:pStyle w:val="Normal2"/>
      </w:pPr>
    </w:p>
    <w:p w14:paraId="52172923" w14:textId="6576FDC8" w:rsidR="00A148FB" w:rsidRDefault="00A148FB" w:rsidP="00293B74">
      <w:pPr>
        <w:pStyle w:val="Normal2"/>
        <w:ind w:left="0"/>
      </w:pPr>
    </w:p>
    <w:p w14:paraId="38013719" w14:textId="3DA2B48E" w:rsidR="006F5EA2" w:rsidRDefault="006F5EA2" w:rsidP="006F5EA2">
      <w:pPr>
        <w:pStyle w:val="Ttulo3"/>
      </w:pPr>
      <w:r>
        <w:t>Modelo en espiral</w:t>
      </w:r>
    </w:p>
    <w:p w14:paraId="20DDF9FE" w14:textId="793F7375" w:rsidR="00293B74" w:rsidRDefault="00293B74" w:rsidP="00BA2427">
      <w:pPr>
        <w:pStyle w:val="Normal2"/>
      </w:pPr>
      <w:r>
        <w:t xml:space="preserve">En este modelo se divide el proyecto en distintos ciclos. En cada ciclo se desarrollan una serie de funcionalidades. Una vez hechas, se prepara otra iteración. </w:t>
      </w:r>
    </w:p>
    <w:p w14:paraId="235B2D53" w14:textId="36309378" w:rsidR="00094426" w:rsidRDefault="00F115F6" w:rsidP="00BA2427">
      <w:pPr>
        <w:pStyle w:val="Normal2"/>
      </w:pPr>
      <w:r>
        <w:rPr>
          <w:noProof/>
        </w:rPr>
        <mc:AlternateContent>
          <mc:Choice Requires="wpg">
            <w:drawing>
              <wp:anchor distT="0" distB="0" distL="114300" distR="114300" simplePos="0" relativeHeight="251708416" behindDoc="0" locked="0" layoutInCell="1" allowOverlap="1" wp14:anchorId="6F6CF56F" wp14:editId="58744D88">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14:paraId="57AB177C" w14:textId="0B7CCE0B" w:rsidR="0050684B" w:rsidRDefault="0050684B" w:rsidP="00BA2427">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14:paraId="047A0DCA" w14:textId="4484CFB2" w:rsidR="0050684B" w:rsidRDefault="0050684B" w:rsidP="00BA2427">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14:paraId="5F892923" w14:textId="4955E1F6" w:rsidR="0050684B" w:rsidRDefault="0050684B" w:rsidP="00BA2427">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14:paraId="3D334D82" w14:textId="65D9B33C" w:rsidR="0050684B" w:rsidRDefault="0050684B" w:rsidP="00BA2427">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14:paraId="2EC0FC29" w14:textId="172EC54A" w:rsidR="0050684B" w:rsidRDefault="0050684B" w:rsidP="00BA2427">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50">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F6CF56F" id="Grupo 61" o:spid="_x0000_s1048" style="position:absolute;left:0;text-align:left;margin-left:0;margin-top:50.35pt;width:293.15pt;height:177.65pt;z-index:251708416;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7AB177C" w14:textId="0B7CCE0B" w:rsidR="0050684B" w:rsidRDefault="0050684B" w:rsidP="00BA2427">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047A0DCA" w14:textId="4484CFB2" w:rsidR="0050684B" w:rsidRDefault="0050684B" w:rsidP="00BA2427">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F892923" w14:textId="4955E1F6" w:rsidR="0050684B" w:rsidRDefault="0050684B" w:rsidP="00BA2427">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3D334D82" w14:textId="65D9B33C" w:rsidR="0050684B" w:rsidRDefault="0050684B" w:rsidP="00BA2427">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EC0FC29" w14:textId="172EC54A" w:rsidR="0050684B" w:rsidRDefault="0050684B" w:rsidP="00BA2427">
                          <w:pPr>
                            <w:jc w:val="center"/>
                          </w:pPr>
                          <w:r>
                            <w:t>Planificación</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51" o:title="Resultado de imagen de ciclo de vida espiral" croptop="13215f" cropbottom="5166f" cropleft="5392f" cropright="13571f"/>
                  <v:path arrowok="t"/>
                </v:shape>
                <w10:wrap type="topAndBottom" anchorx="margin"/>
              </v:group>
            </w:pict>
          </mc:Fallback>
        </mc:AlternateContent>
      </w:r>
      <w:r w:rsidR="00094426">
        <w:t>La principal diferencia entre el modelo en espiral y otros modelos es la co</w:t>
      </w:r>
      <w:r>
        <w:t>nsideración explicita del riesgo</w:t>
      </w:r>
      <w:r w:rsidR="00094426">
        <w:t>.</w:t>
      </w:r>
    </w:p>
    <w:p w14:paraId="21583EA5" w14:textId="77777777" w:rsidR="00F115F6" w:rsidRDefault="00F115F6">
      <w:pPr>
        <w:spacing w:before="0" w:after="0"/>
        <w:rPr>
          <w:rFonts w:ascii="Garamond" w:hAnsi="Garamond" w:cs="Arial"/>
          <w:i/>
        </w:rPr>
      </w:pPr>
      <w:r>
        <w:br w:type="page"/>
      </w:r>
    </w:p>
    <w:p w14:paraId="7E22241C" w14:textId="19FD3147" w:rsidR="006F5EA2" w:rsidRDefault="006F5EA2" w:rsidP="006F5EA2">
      <w:pPr>
        <w:pStyle w:val="Ttulo3"/>
      </w:pPr>
      <w:r>
        <w:lastRenderedPageBreak/>
        <w:t>Modelos ágiles</w:t>
      </w:r>
    </w:p>
    <w:p w14:paraId="4790386D" w14:textId="6557AD43" w:rsidR="00275DE6" w:rsidRDefault="00F115F6" w:rsidP="00275DE6">
      <w:pPr>
        <w:pStyle w:val="Normal2"/>
      </w:pPr>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14:paraId="6F9EC797" w14:textId="6DA28A15" w:rsidR="00F115F6" w:rsidRDefault="00F115F6" w:rsidP="00F115F6">
      <w:pPr>
        <w:pStyle w:val="Normal2"/>
        <w:numPr>
          <w:ilvl w:val="0"/>
          <w:numId w:val="24"/>
        </w:numPr>
      </w:pPr>
      <w:r>
        <w:t>Valorar más a los individuos que a las herramientas</w:t>
      </w:r>
    </w:p>
    <w:p w14:paraId="0F98492F" w14:textId="537BA420" w:rsidR="00F115F6" w:rsidRDefault="00F115F6" w:rsidP="00F115F6">
      <w:pPr>
        <w:pStyle w:val="Normal2"/>
        <w:numPr>
          <w:ilvl w:val="0"/>
          <w:numId w:val="24"/>
        </w:numPr>
      </w:pPr>
      <w:r>
        <w:t>Valorar más el software que funciona sobre la documentación exhaustiva</w:t>
      </w:r>
    </w:p>
    <w:p w14:paraId="495454E3" w14:textId="47D2B0A4" w:rsidR="00F115F6" w:rsidRDefault="00F115F6" w:rsidP="00F115F6">
      <w:pPr>
        <w:pStyle w:val="Normal2"/>
        <w:numPr>
          <w:ilvl w:val="0"/>
          <w:numId w:val="24"/>
        </w:numPr>
      </w:pPr>
      <w:r>
        <w:t>Valorar más la colaboración con el cliente que los contratos contractuales</w:t>
      </w:r>
    </w:p>
    <w:p w14:paraId="6AFA7456" w14:textId="461EAF50" w:rsidR="00F115F6" w:rsidRDefault="00F115F6" w:rsidP="00F115F6">
      <w:pPr>
        <w:pStyle w:val="Normal2"/>
        <w:numPr>
          <w:ilvl w:val="0"/>
          <w:numId w:val="24"/>
        </w:numPr>
      </w:pPr>
      <w:r>
        <w:t>Valorar más la respuesta a cambios que tener planes concretos e inmutables.</w:t>
      </w:r>
    </w:p>
    <w:p w14:paraId="034AC590" w14:textId="1116D87C" w:rsidR="00F115F6" w:rsidRDefault="00F115F6" w:rsidP="00F115F6">
      <w:pPr>
        <w:pStyle w:val="Normal2"/>
      </w:pPr>
      <w:r>
        <w:rPr>
          <w:noProof/>
        </w:rPr>
        <w:drawing>
          <wp:anchor distT="0" distB="0" distL="114300" distR="114300" simplePos="0" relativeHeight="251709440" behindDoc="0" locked="0" layoutInCell="1" allowOverlap="1" wp14:anchorId="489BBE8D" wp14:editId="14362442">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14:paraId="28BB3B1F" w14:textId="2E96D576" w:rsidR="00F115F6" w:rsidRDefault="00F115F6" w:rsidP="00F115F6">
      <w:pPr>
        <w:pStyle w:val="Normal2"/>
      </w:pPr>
    </w:p>
    <w:p w14:paraId="4693343A" w14:textId="11FA73ED" w:rsidR="00A90134" w:rsidRDefault="00A90134" w:rsidP="00A90134"/>
    <w:p w14:paraId="503E14A4" w14:textId="3560D3DA" w:rsidR="001952EE" w:rsidRDefault="00493ECE" w:rsidP="00A90134">
      <w:r>
        <w:t>La elección ha sido utilizar el sistema en espiral. El motivo</w:t>
      </w:r>
      <w:r w:rsidR="00DF3ADA">
        <w:t xml:space="preserve"> principal </w:t>
      </w:r>
      <w:r w:rsidR="00C35EC2">
        <w:t>…………………………………….</w:t>
      </w:r>
    </w:p>
    <w:p w14:paraId="02F68FEA" w14:textId="0A5130CC" w:rsidR="00DF3ADA" w:rsidRDefault="00DF3ADA" w:rsidP="00A90134"/>
    <w:p w14:paraId="67C9A58C" w14:textId="77777777" w:rsidR="00DF3ADA" w:rsidRDefault="00DF3ADA" w:rsidP="00A90134"/>
    <w:p w14:paraId="387B774E" w14:textId="6A1E29A9" w:rsidR="00A90134" w:rsidRDefault="00A90134" w:rsidP="00A90134">
      <w:r>
        <w:t xml:space="preserve">Metodología de desarrollo, </w:t>
      </w:r>
      <w:proofErr w:type="spellStart"/>
      <w:r>
        <w:t>scrum</w:t>
      </w:r>
      <w:proofErr w:type="spellEnd"/>
      <w:r>
        <w:t xml:space="preserve"> o lo que sea. Iterativo principalmente y tal. Diagramas y tal y cual… De 2 a 6 páginas.</w:t>
      </w:r>
    </w:p>
    <w:p w14:paraId="3960FB46" w14:textId="77777777" w:rsidR="00A90134" w:rsidRPr="00A90134" w:rsidRDefault="00A90134" w:rsidP="00A90134"/>
    <w:p w14:paraId="663723E0" w14:textId="77777777" w:rsidR="00DF3ADA" w:rsidRDefault="00DF3ADA">
      <w:pPr>
        <w:spacing w:before="0" w:after="0"/>
        <w:rPr>
          <w:rFonts w:ascii="Garamond" w:hAnsi="Garamond" w:cs="Arial"/>
          <w:b/>
        </w:rPr>
      </w:pPr>
      <w:r>
        <w:br w:type="page"/>
      </w:r>
    </w:p>
    <w:p w14:paraId="796CBCED" w14:textId="5372626F" w:rsidR="00FA174B" w:rsidRDefault="00FA174B" w:rsidP="00FA174B">
      <w:pPr>
        <w:pStyle w:val="Ttulo2"/>
      </w:pPr>
      <w:r>
        <w:lastRenderedPageBreak/>
        <w:t>Especificación de requisitos</w:t>
      </w:r>
    </w:p>
    <w:p w14:paraId="5D3C2A3C" w14:textId="6231FCE9" w:rsidR="00C661FA" w:rsidRDefault="00594D44" w:rsidP="00C661FA">
      <w:r>
        <w:t>Nuestro software tiene que cumplir una serie de condiciones expresadas a modo de requisitos funcionales y no funcionales:</w:t>
      </w:r>
    </w:p>
    <w:p w14:paraId="32C066E3" w14:textId="39170550" w:rsidR="00594D44" w:rsidRDefault="00594D44" w:rsidP="00594D44">
      <w:pPr>
        <w:pStyle w:val="Ttulo3"/>
      </w:pPr>
      <w:r>
        <w:t>Funcionales</w:t>
      </w:r>
    </w:p>
    <w:p w14:paraId="4333A248" w14:textId="61DAC9C6" w:rsidR="00594D44" w:rsidRPr="00594D44" w:rsidRDefault="00594D44" w:rsidP="00594D44">
      <w:pPr>
        <w:pStyle w:val="Normal2"/>
      </w:pPr>
      <w:r>
        <w:t>Son una descripción de lo que debe o no debe hacer el sistema a bajo nivel, que servicios debe proporcional, cuestiones técnicas… “Qué” debe hacer</w:t>
      </w:r>
    </w:p>
    <w:p w14:paraId="175EF286" w14:textId="7A2CCCD8" w:rsidR="00594D44" w:rsidRDefault="00594D44" w:rsidP="00594D44">
      <w:pPr>
        <w:pStyle w:val="Normal2"/>
        <w:numPr>
          <w:ilvl w:val="0"/>
          <w:numId w:val="26"/>
        </w:numPr>
      </w:pPr>
      <w:proofErr w:type="spellStart"/>
      <w:r>
        <w:t>Fasdf</w:t>
      </w:r>
      <w:proofErr w:type="spellEnd"/>
    </w:p>
    <w:p w14:paraId="4E00D6C5" w14:textId="54CD3C3B" w:rsidR="00594D44" w:rsidRDefault="00594D44" w:rsidP="00594D44">
      <w:pPr>
        <w:pStyle w:val="Normal2"/>
        <w:numPr>
          <w:ilvl w:val="0"/>
          <w:numId w:val="26"/>
        </w:numPr>
      </w:pPr>
      <w:proofErr w:type="spellStart"/>
      <w:r>
        <w:t>Asdf</w:t>
      </w:r>
      <w:proofErr w:type="spellEnd"/>
    </w:p>
    <w:p w14:paraId="6273FCAC" w14:textId="5962C14A" w:rsidR="00594D44" w:rsidRDefault="00594D44" w:rsidP="00594D44">
      <w:pPr>
        <w:pStyle w:val="Normal2"/>
        <w:numPr>
          <w:ilvl w:val="0"/>
          <w:numId w:val="26"/>
        </w:numPr>
      </w:pPr>
      <w:proofErr w:type="spellStart"/>
      <w:r>
        <w:t>Asdfa</w:t>
      </w:r>
      <w:proofErr w:type="spellEnd"/>
    </w:p>
    <w:p w14:paraId="2810D7FD" w14:textId="050C1392" w:rsidR="00594D44" w:rsidRDefault="00594D44" w:rsidP="00594D44">
      <w:pPr>
        <w:pStyle w:val="Normal2"/>
        <w:numPr>
          <w:ilvl w:val="0"/>
          <w:numId w:val="26"/>
        </w:numPr>
      </w:pPr>
      <w:proofErr w:type="spellStart"/>
      <w:r>
        <w:t>Ssdf</w:t>
      </w:r>
      <w:proofErr w:type="spellEnd"/>
    </w:p>
    <w:p w14:paraId="626BE759" w14:textId="1AA6D3E1" w:rsidR="00594D44" w:rsidRDefault="00594D44" w:rsidP="00594D44">
      <w:pPr>
        <w:pStyle w:val="Ttulo3"/>
      </w:pPr>
      <w:r>
        <w:t>No funcionales</w:t>
      </w:r>
    </w:p>
    <w:p w14:paraId="0D1B28EC" w14:textId="24B19C84" w:rsidR="00594D44" w:rsidRPr="00594D44" w:rsidRDefault="00594D44" w:rsidP="00594D44">
      <w:pPr>
        <w:pStyle w:val="Normal2"/>
      </w:pPr>
      <w:r>
        <w:t>Especifica criterios para juzgar la operación de un sistema. “Cómo” debe hacerlo</w:t>
      </w:r>
    </w:p>
    <w:p w14:paraId="6DCF6208" w14:textId="2D47350C" w:rsidR="00594D44" w:rsidRDefault="00594D44" w:rsidP="00594D44">
      <w:pPr>
        <w:pStyle w:val="Normal2"/>
        <w:numPr>
          <w:ilvl w:val="0"/>
          <w:numId w:val="27"/>
        </w:numPr>
      </w:pPr>
      <w:proofErr w:type="spellStart"/>
      <w:r>
        <w:t>Fghj</w:t>
      </w:r>
      <w:proofErr w:type="spellEnd"/>
    </w:p>
    <w:p w14:paraId="5334F996" w14:textId="6C46ADDB" w:rsidR="00594D44" w:rsidRDefault="00594D44" w:rsidP="00594D44">
      <w:pPr>
        <w:pStyle w:val="Normal2"/>
        <w:numPr>
          <w:ilvl w:val="0"/>
          <w:numId w:val="27"/>
        </w:numPr>
      </w:pPr>
      <w:proofErr w:type="spellStart"/>
      <w:r>
        <w:t>Fghj</w:t>
      </w:r>
      <w:proofErr w:type="spellEnd"/>
    </w:p>
    <w:p w14:paraId="4A5CCAD8" w14:textId="627D7E02" w:rsidR="00594D44" w:rsidRDefault="00594D44" w:rsidP="00594D44">
      <w:pPr>
        <w:pStyle w:val="Normal2"/>
        <w:numPr>
          <w:ilvl w:val="0"/>
          <w:numId w:val="27"/>
        </w:numPr>
      </w:pPr>
      <w:proofErr w:type="spellStart"/>
      <w:r>
        <w:t>Fghj</w:t>
      </w:r>
      <w:proofErr w:type="spellEnd"/>
    </w:p>
    <w:p w14:paraId="2F6C9F08" w14:textId="1EE4F87F" w:rsidR="00594D44" w:rsidRDefault="00594D44" w:rsidP="00594D44">
      <w:pPr>
        <w:pStyle w:val="Normal2"/>
        <w:numPr>
          <w:ilvl w:val="0"/>
          <w:numId w:val="27"/>
        </w:numPr>
      </w:pPr>
      <w:proofErr w:type="spellStart"/>
      <w:r>
        <w:t>Fghj</w:t>
      </w:r>
      <w:proofErr w:type="spellEnd"/>
    </w:p>
    <w:p w14:paraId="4C76F71D" w14:textId="7D97933E" w:rsidR="00594D44" w:rsidRDefault="00594D44" w:rsidP="00594D44">
      <w:pPr>
        <w:pStyle w:val="Normal2"/>
        <w:numPr>
          <w:ilvl w:val="0"/>
          <w:numId w:val="27"/>
        </w:numPr>
      </w:pPr>
      <w:proofErr w:type="spellStart"/>
      <w:r>
        <w:t>Fgh</w:t>
      </w:r>
      <w:proofErr w:type="spellEnd"/>
    </w:p>
    <w:p w14:paraId="08E556DD" w14:textId="78532FB9" w:rsidR="00594D44" w:rsidRPr="00594D44" w:rsidRDefault="00594D44" w:rsidP="00594D44">
      <w:pPr>
        <w:pStyle w:val="Normal2"/>
        <w:numPr>
          <w:ilvl w:val="0"/>
          <w:numId w:val="27"/>
        </w:numPr>
      </w:pPr>
      <w:proofErr w:type="spellStart"/>
      <w:r>
        <w:t>df</w:t>
      </w:r>
      <w:proofErr w:type="spellEnd"/>
    </w:p>
    <w:p w14:paraId="16C9BEC9" w14:textId="77777777" w:rsidR="00F97814" w:rsidRDefault="00F97814">
      <w:pPr>
        <w:spacing w:before="0" w:after="0"/>
        <w:rPr>
          <w:rFonts w:ascii="Garamond" w:hAnsi="Garamond" w:cs="Arial"/>
          <w:b/>
        </w:rPr>
      </w:pPr>
      <w:bookmarkStart w:id="13" w:name="_Toc483837304"/>
      <w:r>
        <w:br w:type="page"/>
      </w:r>
    </w:p>
    <w:p w14:paraId="4769C5BD" w14:textId="621B7E9D" w:rsidR="00830F02" w:rsidRDefault="00830F02" w:rsidP="00830F02">
      <w:pPr>
        <w:pStyle w:val="Ttulo2"/>
      </w:pPr>
      <w:r>
        <w:lastRenderedPageBreak/>
        <w:t>Estructura del software</w:t>
      </w:r>
      <w:bookmarkEnd w:id="13"/>
    </w:p>
    <w:p w14:paraId="42943570" w14:textId="65E06E58" w:rsidR="00B07AFA" w:rsidRDefault="00F97814" w:rsidP="00F97814">
      <w:r>
        <w:t xml:space="preserve">En cuanto a la organización interna del proyecto, cada clase se ha diseñado </w:t>
      </w:r>
      <w:r w:rsidR="00C562DB">
        <w:t>dentro de un paquete que engloba</w:t>
      </w:r>
      <w:r>
        <w:t xml:space="preserve"> su objetivo. Así, los paquetes existentes son los siguientes:</w:t>
      </w:r>
    </w:p>
    <w:p w14:paraId="1BC98362" w14:textId="6FF830BF" w:rsidR="00B07AFA" w:rsidRDefault="00B07AFA" w:rsidP="00B07AFA">
      <w:pPr>
        <w:jc w:val="center"/>
      </w:pPr>
      <w:r>
        <w:rPr>
          <w:noProof/>
        </w:rPr>
        <w:drawing>
          <wp:inline distT="0" distB="0" distL="0" distR="0" wp14:anchorId="0F0B8460" wp14:editId="58EC0285">
            <wp:extent cx="2009775" cy="1905000"/>
            <wp:effectExtent l="152400" t="152400" r="371475" b="3619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97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644FA3" w14:textId="1EBEC36B" w:rsidR="007951A7" w:rsidRDefault="007951A7" w:rsidP="007951A7">
      <w:pPr>
        <w:pStyle w:val="Normal2"/>
        <w:numPr>
          <w:ilvl w:val="0"/>
          <w:numId w:val="26"/>
        </w:numPr>
      </w:pPr>
      <w:r>
        <w:t xml:space="preserve">Global: Contiene lo relacionado con variables globales </w:t>
      </w:r>
      <w:proofErr w:type="spellStart"/>
      <w:r w:rsidRPr="00C47D06">
        <w:rPr>
          <w:b/>
        </w:rPr>
        <w:t>GlobalConstants</w:t>
      </w:r>
      <w:proofErr w:type="spellEnd"/>
      <w:r>
        <w:t xml:space="preserve"> </w:t>
      </w:r>
    </w:p>
    <w:p w14:paraId="175BACD3" w14:textId="7D47B2F3" w:rsidR="007951A7" w:rsidRDefault="007951A7" w:rsidP="007951A7">
      <w:pPr>
        <w:pStyle w:val="Normal2"/>
        <w:numPr>
          <w:ilvl w:val="1"/>
          <w:numId w:val="26"/>
        </w:numPr>
      </w:pPr>
      <w:proofErr w:type="spellStart"/>
      <w:r>
        <w:t>Models</w:t>
      </w:r>
      <w:proofErr w:type="spellEnd"/>
      <w:r>
        <w:t xml:space="preserve">: Clases de los modelos asociados al paquete </w:t>
      </w:r>
      <w:proofErr w:type="spellStart"/>
      <w:r>
        <w:rPr>
          <w:b/>
        </w:rPr>
        <w:t>Problem</w:t>
      </w:r>
      <w:proofErr w:type="spellEnd"/>
      <w:r>
        <w:rPr>
          <w:b/>
        </w:rPr>
        <w:t xml:space="preserve"> </w:t>
      </w:r>
      <w:r>
        <w:t xml:space="preserve">y </w:t>
      </w:r>
      <w:proofErr w:type="spellStart"/>
      <w:r>
        <w:rPr>
          <w:b/>
        </w:rPr>
        <w:t>YearInfo</w:t>
      </w:r>
      <w:proofErr w:type="spellEnd"/>
    </w:p>
    <w:p w14:paraId="33E001CF" w14:textId="77777777" w:rsidR="007951A7" w:rsidRPr="007951A7" w:rsidRDefault="007951A7" w:rsidP="00F97814">
      <w:pPr>
        <w:pStyle w:val="Normal2"/>
        <w:numPr>
          <w:ilvl w:val="0"/>
          <w:numId w:val="26"/>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NueralGui</w:t>
      </w:r>
      <w:proofErr w:type="spellEnd"/>
    </w:p>
    <w:p w14:paraId="740E9159" w14:textId="40CCD736" w:rsidR="00F97814" w:rsidRPr="00291F6E" w:rsidRDefault="007951A7" w:rsidP="00F97814">
      <w:pPr>
        <w:pStyle w:val="Normal2"/>
        <w:numPr>
          <w:ilvl w:val="0"/>
          <w:numId w:val="26"/>
        </w:numPr>
      </w:pPr>
      <w:proofErr w:type="spellStart"/>
      <w:r>
        <w:t>Metaheuristic</w:t>
      </w:r>
      <w:proofErr w:type="spellEnd"/>
      <w:r w:rsidR="00D9031D">
        <w:t>:</w:t>
      </w:r>
      <w:r>
        <w:t xml:space="preserve"> Clases asociadas a la resolución </w:t>
      </w:r>
      <w:r w:rsidR="00D9031D">
        <w:t>de</w:t>
      </w:r>
      <w:r>
        <w:t xml:space="preserve"> la parte de </w:t>
      </w:r>
      <w:proofErr w:type="spellStart"/>
      <w:r>
        <w:t>metaheurísticas</w:t>
      </w:r>
      <w:proofErr w:type="spellEnd"/>
      <w:r>
        <w:t xml:space="preserve"> </w:t>
      </w:r>
      <w:proofErr w:type="spellStart"/>
      <w:r w:rsidR="00D9031D" w:rsidRPr="007951A7">
        <w:rPr>
          <w:b/>
        </w:rPr>
        <w:t>MetaSolvers</w:t>
      </w:r>
      <w:proofErr w:type="spellEnd"/>
      <w:r w:rsidR="00D9031D">
        <w:t xml:space="preserve"> </w:t>
      </w:r>
      <w:r>
        <w:t xml:space="preserve">y </w:t>
      </w:r>
      <w:proofErr w:type="spellStart"/>
      <w:r w:rsidR="00D9031D" w:rsidRPr="007951A7">
        <w:rPr>
          <w:b/>
        </w:rPr>
        <w:t>MetaSearch</w:t>
      </w:r>
      <w:proofErr w:type="spellEnd"/>
      <w:r w:rsidR="00D9031D">
        <w:t>.</w:t>
      </w:r>
    </w:p>
    <w:p w14:paraId="04967B8B" w14:textId="4CAD495C" w:rsidR="00F97814" w:rsidRPr="00D9031D" w:rsidRDefault="00291F6E" w:rsidP="00291F6E">
      <w:pPr>
        <w:pStyle w:val="Normal2"/>
        <w:numPr>
          <w:ilvl w:val="1"/>
          <w:numId w:val="26"/>
        </w:numPr>
      </w:pPr>
      <w:proofErr w:type="spellStart"/>
      <w:r>
        <w:t>Models</w:t>
      </w:r>
      <w:proofErr w:type="spellEnd"/>
      <w:r>
        <w:t xml:space="preserve">: Clases de los modelos asociados al paquete </w:t>
      </w:r>
      <w:proofErr w:type="spellStart"/>
      <w:r>
        <w:rPr>
          <w:b/>
        </w:rPr>
        <w:t>Metaresults</w:t>
      </w:r>
      <w:proofErr w:type="spellEnd"/>
      <w:r>
        <w:t xml:space="preserve">, </w:t>
      </w:r>
      <w:proofErr w:type="spellStart"/>
      <w:r>
        <w:rPr>
          <w:b/>
        </w:rPr>
        <w:t>MetaSolution</w:t>
      </w:r>
      <w:proofErr w:type="spellEnd"/>
      <w:r>
        <w:t xml:space="preserve"> y </w:t>
      </w:r>
      <w:proofErr w:type="spellStart"/>
      <w:r>
        <w:rPr>
          <w:b/>
        </w:rPr>
        <w:t>MetaVariable</w:t>
      </w:r>
      <w:proofErr w:type="spellEnd"/>
      <w:r w:rsidR="00D9031D">
        <w:t>.</w:t>
      </w:r>
    </w:p>
    <w:p w14:paraId="085DBC96" w14:textId="528BFC17" w:rsidR="00D9031D" w:rsidRPr="00D9031D" w:rsidRDefault="00D9031D" w:rsidP="00D9031D">
      <w:pPr>
        <w:pStyle w:val="Normal2"/>
        <w:numPr>
          <w:ilvl w:val="0"/>
          <w:numId w:val="26"/>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14:paraId="2E60DB57" w14:textId="77957ED4" w:rsidR="00D9031D" w:rsidRDefault="00C562DB" w:rsidP="00D9031D">
      <w:pPr>
        <w:pStyle w:val="Normal2"/>
        <w:numPr>
          <w:ilvl w:val="1"/>
          <w:numId w:val="26"/>
        </w:numPr>
      </w:pPr>
      <w:r>
        <w:t>Charts</w:t>
      </w:r>
      <w:r w:rsidR="00D9031D">
        <w:t xml:space="preserve">: Clases de los modelos asociados al paquete </w:t>
      </w:r>
      <w:proofErr w:type="spellStart"/>
      <w:r w:rsidR="00D9031D">
        <w:rPr>
          <w:b/>
        </w:rPr>
        <w:t>ChartData</w:t>
      </w:r>
      <w:proofErr w:type="spellEnd"/>
      <w:r w:rsidR="00D9031D">
        <w:rPr>
          <w:b/>
        </w:rPr>
        <w:t xml:space="preserve"> </w:t>
      </w:r>
      <w:r w:rsidR="00D9031D">
        <w:t xml:space="preserve">y </w:t>
      </w:r>
      <w:proofErr w:type="spellStart"/>
      <w:r w:rsidR="00D9031D">
        <w:rPr>
          <w:b/>
        </w:rPr>
        <w:t>LineChart</w:t>
      </w:r>
      <w:r w:rsidR="00FE1B5A">
        <w:rPr>
          <w:b/>
        </w:rPr>
        <w:t>Sample</w:t>
      </w:r>
      <w:proofErr w:type="spellEnd"/>
      <w:r w:rsidR="00D9031D">
        <w:t>.</w:t>
      </w:r>
    </w:p>
    <w:p w14:paraId="736CEB26" w14:textId="26C3607E" w:rsidR="00D9031D" w:rsidRDefault="00D9031D" w:rsidP="00D9031D">
      <w:pPr>
        <w:pStyle w:val="Normal2"/>
        <w:numPr>
          <w:ilvl w:val="0"/>
          <w:numId w:val="26"/>
        </w:numPr>
      </w:pPr>
      <w:proofErr w:type="spellStart"/>
      <w:r>
        <w:t>Util</w:t>
      </w:r>
      <w:proofErr w:type="spellEnd"/>
      <w:r>
        <w:t>:</w:t>
      </w:r>
      <w:r w:rsidR="00310B33">
        <w:t xml:space="preserve"> Clases generales con diversos usos </w:t>
      </w:r>
      <w:proofErr w:type="spellStart"/>
      <w:r w:rsidR="00310B33">
        <w:rPr>
          <w:b/>
        </w:rPr>
        <w:t>CSVTableWriter</w:t>
      </w:r>
      <w:proofErr w:type="spellEnd"/>
      <w:r w:rsidR="00310B33">
        <w:t xml:space="preserve"> y </w:t>
      </w:r>
      <w:proofErr w:type="spellStart"/>
      <w:r w:rsidR="00310B33">
        <w:rPr>
          <w:b/>
        </w:rPr>
        <w:t>Normalizer</w:t>
      </w:r>
      <w:proofErr w:type="spellEnd"/>
    </w:p>
    <w:p w14:paraId="333EB5D5" w14:textId="5E6C417E" w:rsidR="00D9031D" w:rsidRDefault="00310B33" w:rsidP="00D9031D">
      <w:pPr>
        <w:pStyle w:val="Normal2"/>
        <w:numPr>
          <w:ilvl w:val="1"/>
          <w:numId w:val="26"/>
        </w:numPr>
      </w:pPr>
      <w:proofErr w:type="spellStart"/>
      <w:r>
        <w:t>Optimizers</w:t>
      </w:r>
      <w:proofErr w:type="spellEnd"/>
      <w:r w:rsidR="00D9031D">
        <w:t xml:space="preserve">: </w:t>
      </w:r>
      <w:r>
        <w:t xml:space="preserve">Al tener una estructura más compleja y tener varias clases, un paquete interno a útil para las clases </w:t>
      </w:r>
      <w:proofErr w:type="spellStart"/>
      <w:r>
        <w:rPr>
          <w:b/>
        </w:rPr>
        <w:t>Optimizer</w:t>
      </w:r>
      <w:proofErr w:type="spellEnd"/>
      <w:r>
        <w:t xml:space="preserve">, </w:t>
      </w:r>
      <w:proofErr w:type="spellStart"/>
      <w:r w:rsidRPr="00310B33">
        <w:rPr>
          <w:b/>
        </w:rPr>
        <w:t>EvaluationOptimizer</w:t>
      </w:r>
      <w:proofErr w:type="spellEnd"/>
      <w:r>
        <w:t xml:space="preserve">, </w:t>
      </w:r>
      <w:proofErr w:type="spellStart"/>
      <w:r w:rsidRPr="00310B33">
        <w:rPr>
          <w:b/>
        </w:rPr>
        <w:t>RandomEvaluationOptimizer</w:t>
      </w:r>
      <w:proofErr w:type="spellEnd"/>
      <w:r>
        <w:t xml:space="preserve">, </w:t>
      </w:r>
      <w:proofErr w:type="spellStart"/>
      <w:r w:rsidRPr="00310B33">
        <w:rPr>
          <w:b/>
        </w:rPr>
        <w:t>LSEvaluationOptimizer</w:t>
      </w:r>
      <w:proofErr w:type="spellEnd"/>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14:paraId="47E40C28" w14:textId="2C779725" w:rsidR="00C47D06" w:rsidRDefault="00C47D06" w:rsidP="00F97814"/>
    <w:p w14:paraId="02EE3B0A" w14:textId="6EFDBAD5" w:rsidR="00C47D06" w:rsidRDefault="00C47D06" w:rsidP="00F97814"/>
    <w:p w14:paraId="3AE504AB" w14:textId="64786188" w:rsidR="00EB1D06" w:rsidRDefault="00EB1D06" w:rsidP="00F97814">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14:paraId="1FDBD177" w14:textId="77777777" w:rsidR="00EB1D06" w:rsidRDefault="00EB1D06" w:rsidP="00F97814">
      <w:r>
        <w:t>En nuestro caso, lo utilizamos para representar las clases que presenta nuestro proyecto y todas las interrelaciones que hay entre cada una de ellas.</w:t>
      </w:r>
      <w:r w:rsidRPr="00EB1D06">
        <w:t xml:space="preserve"> </w:t>
      </w:r>
    </w:p>
    <w:p w14:paraId="3B8D4E61" w14:textId="34668A14" w:rsidR="0050684B" w:rsidRDefault="0050684B">
      <w:pPr>
        <w:spacing w:before="0" w:after="0"/>
      </w:pPr>
      <w:bookmarkStart w:id="14" w:name="_GoBack"/>
      <w:bookmarkEnd w:id="14"/>
    </w:p>
    <w:p w14:paraId="4B3CA23D" w14:textId="79E5C4C1" w:rsidR="0050684B" w:rsidRDefault="0050684B">
      <w:pPr>
        <w:spacing w:before="0" w:after="0"/>
      </w:pPr>
    </w:p>
    <w:p w14:paraId="7EBA0D35" w14:textId="0D33EC84" w:rsidR="0050684B" w:rsidRDefault="00A61817" w:rsidP="00A61817">
      <w:pPr>
        <w:spacing w:before="0" w:after="0"/>
        <w:jc w:val="center"/>
      </w:pPr>
      <w:r>
        <w:pict w14:anchorId="2121151E">
          <v:shape id="_x0000_i1044" type="#_x0000_t75" style="width:405pt;height:497.25pt;mso-position-horizontal-relative:text;mso-position-vertical-relative:text;mso-width-relative:page;mso-height-relative:page">
            <v:imagedata r:id="rId54" o:title="All Diagram"/>
          </v:shape>
        </w:pict>
      </w:r>
    </w:p>
    <w:p w14:paraId="75978012" w14:textId="1CD1F3C9" w:rsidR="0050684B" w:rsidRDefault="0050684B">
      <w:pPr>
        <w:spacing w:before="0" w:after="0"/>
      </w:pPr>
      <w:r w:rsidRPr="0050684B">
        <w:lastRenderedPageBreak/>
        <w:br w:type="page"/>
      </w:r>
    </w:p>
    <w:p w14:paraId="78483402" w14:textId="77777777" w:rsidR="00EB1D06" w:rsidRDefault="00EB1D06">
      <w:pPr>
        <w:spacing w:before="0" w:after="0"/>
      </w:pPr>
    </w:p>
    <w:p w14:paraId="5431BCB7" w14:textId="4905E0D1" w:rsidR="00EB1D06" w:rsidRDefault="00EB1D06" w:rsidP="00EB1D06">
      <w:r>
        <w:t>En el diagrama hemos podido ver todas las clases de nuestro proyecto, pero para facilitar el entendimiento se irá explicando dividido en partes:</w:t>
      </w:r>
    </w:p>
    <w:p w14:paraId="3321E41F" w14:textId="29B0C229" w:rsidR="00EB1D06" w:rsidRDefault="00EB1D06" w:rsidP="00462C20"/>
    <w:p w14:paraId="7D155F2E" w14:textId="585F6999" w:rsidR="0050684B" w:rsidRDefault="0050684B" w:rsidP="0050684B">
      <w:pPr>
        <w:pStyle w:val="Ttulo3"/>
      </w:pPr>
      <w:r>
        <w:rPr>
          <w:noProof/>
        </w:rPr>
        <w:drawing>
          <wp:anchor distT="0" distB="0" distL="114300" distR="114300" simplePos="0" relativeHeight="251716608" behindDoc="0" locked="0" layoutInCell="1" allowOverlap="1" wp14:anchorId="0286B9C2" wp14:editId="35F1A68D">
            <wp:simplePos x="0" y="0"/>
            <wp:positionH relativeFrom="margin">
              <wp:align>left</wp:align>
            </wp:positionH>
            <wp:positionV relativeFrom="paragraph">
              <wp:posOffset>522401</wp:posOffset>
            </wp:positionV>
            <wp:extent cx="1243373" cy="1155939"/>
            <wp:effectExtent l="0" t="0" r="0" b="635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43373" cy="1155939"/>
                    </a:xfrm>
                    <a:prstGeom prst="rect">
                      <a:avLst/>
                    </a:prstGeom>
                    <a:noFill/>
                    <a:ln>
                      <a:noFill/>
                    </a:ln>
                  </pic:spPr>
                </pic:pic>
              </a:graphicData>
            </a:graphic>
            <wp14:sizeRelH relativeFrom="page">
              <wp14:pctWidth>0</wp14:pctWidth>
            </wp14:sizeRelH>
            <wp14:sizeRelV relativeFrom="page">
              <wp14:pctHeight>0</wp14:pctHeight>
            </wp14:sizeRelV>
          </wp:anchor>
        </w:drawing>
      </w:r>
      <w:r>
        <w:t>Constantes Globales</w:t>
      </w:r>
    </w:p>
    <w:p w14:paraId="5BDDDE95" w14:textId="5F630598" w:rsidR="00EB1D06" w:rsidRDefault="0050684B" w:rsidP="00462C20">
      <w:r>
        <w:rPr>
          <w:noProof/>
        </w:rPr>
        <w:pict w14:anchorId="7AEC721C">
          <v:shape id="_x0000_s1026" type="#_x0000_t75" style="position:absolute;margin-left:63.85pt;margin-top:21.8pt;width:370.85pt;height:360.7pt;z-index:-251600896;mso-position-horizontal-relative:text;mso-position-vertical-relative:text;mso-width-relative:page;mso-height-relative:page" wrapcoords="-44 0 -44 21555 21600 21555 21600 0 -44 0">
            <v:imagedata r:id="rId56" o:title="Constants Diagram"/>
            <w10:wrap type="topAndBottom"/>
          </v:shape>
        </w:pict>
      </w:r>
    </w:p>
    <w:p w14:paraId="00FE172B" w14:textId="5F036120" w:rsidR="0050684B" w:rsidRDefault="0050684B" w:rsidP="00462C20"/>
    <w:p w14:paraId="07FDCDC3" w14:textId="77777777" w:rsidR="0050684B" w:rsidRDefault="0050684B" w:rsidP="00462C20"/>
    <w:p w14:paraId="5D865E3D" w14:textId="77777777" w:rsidR="0050684B" w:rsidRDefault="0050684B" w:rsidP="00462C20"/>
    <w:p w14:paraId="6B36BC51" w14:textId="77777777" w:rsidR="0050684B" w:rsidRDefault="0050684B" w:rsidP="00462C20"/>
    <w:p w14:paraId="62FB41C1" w14:textId="77777777" w:rsidR="0050684B" w:rsidRDefault="0050684B" w:rsidP="00462C20"/>
    <w:p w14:paraId="605DC940" w14:textId="77777777" w:rsidR="0050684B" w:rsidRDefault="0050684B" w:rsidP="00462C20"/>
    <w:p w14:paraId="1D602590" w14:textId="77777777" w:rsidR="0050684B" w:rsidRDefault="0050684B" w:rsidP="00462C20"/>
    <w:p w14:paraId="2EA9FE29" w14:textId="65E500E4" w:rsidR="00462C20" w:rsidRDefault="00462C20" w:rsidP="00462C20">
      <w:r>
        <w:t xml:space="preserve">Tecnologías: Eclipse, </w:t>
      </w:r>
      <w:proofErr w:type="spellStart"/>
      <w:r>
        <w:t>NetBeans</w:t>
      </w:r>
      <w:proofErr w:type="spellEnd"/>
      <w:r>
        <w:t xml:space="preserve">, UML el </w:t>
      </w:r>
      <w:proofErr w:type="spellStart"/>
      <w:r>
        <w:t>GoUML</w:t>
      </w:r>
      <w:proofErr w:type="spellEnd"/>
      <w:r>
        <w:t xml:space="preserve"> o lo que sea para hacer diagramas de clases, la librería del </w:t>
      </w:r>
      <w:proofErr w:type="spellStart"/>
      <w:r>
        <w:t>Neuroph</w:t>
      </w:r>
      <w:proofErr w:type="spellEnd"/>
      <w:r>
        <w:t>, java v8. Lo que tengo que instalar para que funcione todo. Hablar de todas las tecnologías. HABLAR TAMBIÉN DE PYTHON, aunque lo dejara a posteriori.</w:t>
      </w:r>
    </w:p>
    <w:p w14:paraId="4A88379F" w14:textId="77777777" w:rsidR="00462C20" w:rsidRPr="00462C20" w:rsidRDefault="00462C20" w:rsidP="00462C20">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w:t>
      </w:r>
      <w:r w:rsidR="00A335E9">
        <w:t>, quizás algo de pseudocódigo de la búsqueda o algo concreto,</w:t>
      </w:r>
      <w:r w:rsidR="009B73DC">
        <w:t xml:space="preserve"> que sea específico y relevante</w:t>
      </w:r>
      <w:r w:rsidR="00A335E9">
        <w:t>.34:00</w:t>
      </w:r>
      <w:r w:rsidR="00A335E9">
        <w:tab/>
      </w:r>
    </w:p>
    <w:p w14:paraId="66CAA899" w14:textId="77777777" w:rsidR="00E20BFA" w:rsidRDefault="00E20BFA">
      <w:pPr>
        <w:rPr>
          <w:rFonts w:ascii="Garamond" w:hAnsi="Garamond" w:cs="Arial"/>
          <w:b/>
        </w:rPr>
      </w:pPr>
      <w:r>
        <w:br w:type="page"/>
      </w:r>
    </w:p>
    <w:p w14:paraId="07B2ED9F" w14:textId="1E0D5EC1" w:rsidR="00E20BFA" w:rsidRDefault="00E20BFA" w:rsidP="00D84A47">
      <w:pPr>
        <w:pStyle w:val="Ttulo1"/>
      </w:pPr>
      <w:bookmarkStart w:id="15" w:name="_Toc483837305"/>
      <w:r>
        <w:lastRenderedPageBreak/>
        <w:t>EXPERIMENTOS</w:t>
      </w:r>
      <w:r w:rsidR="00462C20">
        <w:t xml:space="preserve"> (&lt;10 </w:t>
      </w:r>
      <w:proofErr w:type="spellStart"/>
      <w:r w:rsidR="00462C20">
        <w:t>págs</w:t>
      </w:r>
      <w:proofErr w:type="spellEnd"/>
      <w:r w:rsidR="00462C20">
        <w:t>)</w:t>
      </w:r>
      <w:bookmarkEnd w:id="15"/>
    </w:p>
    <w:p w14:paraId="76529FC9" w14:textId="77777777" w:rsidR="00462C20" w:rsidRDefault="00462C20" w:rsidP="00462C20">
      <w:r>
        <w:t>Ajuste y estudio de parámetros</w:t>
      </w:r>
      <w:r w:rsidR="00A335E9">
        <w:t>, como afectan sus valores…</w:t>
      </w:r>
      <w:r w:rsidR="00CE292B">
        <w:t xml:space="preserve">Tanto de la red (LR, </w:t>
      </w:r>
      <w:proofErr w:type="spellStart"/>
      <w:r w:rsidR="00CE292B">
        <w:t>Epochs</w:t>
      </w:r>
      <w:proofErr w:type="spellEnd"/>
      <w:r w:rsidR="00CE292B">
        <w:t>)</w:t>
      </w:r>
      <w:r>
        <w:t>,</w:t>
      </w:r>
      <w:r w:rsidR="00CE292B">
        <w:t xml:space="preserve"> como de la meta (</w:t>
      </w:r>
      <w:r w:rsidR="00A335E9">
        <w:t>optimización elegida, iteraciones…</w:t>
      </w:r>
      <w:r w:rsidR="00CE292B">
        <w:t>)</w:t>
      </w:r>
      <w:r>
        <w:t xml:space="preserve"> </w:t>
      </w:r>
      <w:r w:rsidR="00CE292B">
        <w:t>que cosas permiten elegir los mejores parámetros teniendo en cuenta los objetivos (si tarda más o menos o que)</w:t>
      </w:r>
    </w:p>
    <w:p w14:paraId="5AC8D69B" w14:textId="77777777" w:rsidR="00CE292B" w:rsidRDefault="00CE292B" w:rsidP="00462C20">
      <w:r>
        <w:t>TIRAR A PONER GRÁFICOS O FIGURAS, mucho mejor que una tabla.</w:t>
      </w:r>
    </w:p>
    <w:p w14:paraId="65DDEA6C" w14:textId="77777777" w:rsidR="00CE292B" w:rsidRPr="00462C20" w:rsidRDefault="00CE292B" w:rsidP="00462C20">
      <w:r>
        <w:t>Comparar con métodos previos (En la introducción, nombras gente que ha trabajado, es posible que sean comparables con esto de aquí)</w:t>
      </w:r>
    </w:p>
    <w:p w14:paraId="0D772394" w14:textId="77777777" w:rsidR="00E20BFA" w:rsidRDefault="00E20BFA">
      <w:pPr>
        <w:rPr>
          <w:rFonts w:ascii="Garamond" w:hAnsi="Garamond" w:cs="Arial"/>
          <w:b/>
        </w:rPr>
      </w:pPr>
      <w:r>
        <w:br w:type="page"/>
      </w:r>
    </w:p>
    <w:p w14:paraId="2E9C9F49" w14:textId="44E8AD78" w:rsidR="00CE292B" w:rsidRDefault="00E20BFA" w:rsidP="00D84A47">
      <w:pPr>
        <w:pStyle w:val="Ttulo1"/>
      </w:pPr>
      <w:bookmarkStart w:id="16" w:name="_Toc483837306"/>
      <w:r>
        <w:lastRenderedPageBreak/>
        <w:t>CONCLUSIONES Y TRABAJOS FUTUROS</w:t>
      </w:r>
      <w:r w:rsidR="00CE292B">
        <w:t xml:space="preserve"> (2 </w:t>
      </w:r>
      <w:proofErr w:type="spellStart"/>
      <w:r w:rsidR="00CE292B">
        <w:t>págs</w:t>
      </w:r>
      <w:proofErr w:type="spellEnd"/>
      <w:r w:rsidR="00CE292B">
        <w:t>)</w:t>
      </w:r>
      <w:bookmarkEnd w:id="16"/>
    </w:p>
    <w:p w14:paraId="4997880A" w14:textId="77777777" w:rsidR="00CE292B" w:rsidRDefault="00CE292B" w:rsidP="00CE292B">
      <w:r>
        <w:t>Lo de objetivos que iba en presente, ahora en pasado, que he logrado de todo.</w:t>
      </w:r>
    </w:p>
    <w:p w14:paraId="0E67526A" w14:textId="77777777" w:rsidR="009910AA" w:rsidRDefault="00CE292B" w:rsidP="00CE292B">
      <w:r>
        <w:t xml:space="preserve">En futuros, cosas mejorables o que probar. Interfaz gráfica, </w:t>
      </w:r>
      <w:proofErr w:type="spellStart"/>
      <w:r>
        <w:t>paralelización</w:t>
      </w:r>
      <w:proofErr w:type="spellEnd"/>
      <w:r>
        <w:t xml:space="preserve">, redes neuronales Deep </w:t>
      </w:r>
      <w:proofErr w:type="spellStart"/>
      <w:r>
        <w:t>learning</w:t>
      </w:r>
      <w:proofErr w:type="spellEnd"/>
      <w:r>
        <w:t xml:space="preserve">, otra </w:t>
      </w:r>
      <w:proofErr w:type="spellStart"/>
      <w:proofErr w:type="gramStart"/>
      <w:r>
        <w:t>metaheurística</w:t>
      </w:r>
      <w:proofErr w:type="spellEnd"/>
      <w:r>
        <w:t>..</w:t>
      </w:r>
      <w:proofErr w:type="gramEnd"/>
      <w:r>
        <w:t xml:space="preserve"> O que habría hecho si hubiera tenido más tiempo. </w:t>
      </w:r>
      <w:r w:rsidR="007E3602">
        <w:br w:type="page"/>
      </w:r>
    </w:p>
    <w:p w14:paraId="6D638755" w14:textId="77777777" w:rsidR="009910AA" w:rsidRPr="00AB2DA1" w:rsidRDefault="009910AA" w:rsidP="008B5287">
      <w:pPr>
        <w:pStyle w:val="Ttulo2"/>
      </w:pPr>
      <w:bookmarkStart w:id="17" w:name="_Toc483837307"/>
      <w:r w:rsidRPr="00AB2DA1">
        <w:lastRenderedPageBreak/>
        <w:t>1.1 Epígrafe [Garamond 12, negrita, 1.5 líneas, minúsculas, espacio antes 24 puntos]</w:t>
      </w:r>
      <w:bookmarkEnd w:id="17"/>
    </w:p>
    <w:p w14:paraId="1E4BBEF2" w14:textId="77777777" w:rsidR="009910AA" w:rsidRPr="00BA68A1" w:rsidRDefault="009910AA" w:rsidP="009910AA">
      <w:pPr>
        <w:pStyle w:val="Default"/>
        <w:spacing w:after="240" w:line="360" w:lineRule="auto"/>
        <w:ind w:right="584"/>
        <w:jc w:val="both"/>
        <w:rPr>
          <w:rFonts w:ascii="Garamond" w:hAnsi="Garamond"/>
        </w:rPr>
      </w:pPr>
      <w:r>
        <w:rPr>
          <w:rFonts w:ascii="Garamond" w:hAnsi="Garamond"/>
        </w:rPr>
        <w:t>A fin de evitar complicaciones innecesarias se ha pretendido sólo delimitar aquellos aspectos formales básicos, como los márgenes, tipo de letra, interlineado… Aquellos aspectos no recogidos en esta guía pueden resolverse como tutor y alumno acuerden.</w:t>
      </w:r>
    </w:p>
    <w:p w14:paraId="5AE8FAB1" w14:textId="77777777" w:rsidR="009910AA" w:rsidRDefault="009910AA" w:rsidP="009910AA">
      <w:pPr>
        <w:pStyle w:val="Default"/>
        <w:spacing w:line="360" w:lineRule="auto"/>
        <w:ind w:left="993" w:right="584" w:hanging="284"/>
        <w:jc w:val="both"/>
        <w:rPr>
          <w:rFonts w:ascii="Garamond" w:hAnsi="Garamond"/>
        </w:rPr>
      </w:pPr>
      <w:r>
        <w:rPr>
          <w:rFonts w:ascii="Garamond" w:hAnsi="Garamond"/>
        </w:rPr>
        <w:t>1)</w:t>
      </w:r>
      <w:r>
        <w:rPr>
          <w:rFonts w:ascii="Garamond" w:hAnsi="Garamond"/>
        </w:rPr>
        <w:tab/>
        <w:t>Las numeraciones deberían estar sangradas, de modo que faciliten la lectura, tal y como se ejemplifica en este mismo párrafo.</w:t>
      </w:r>
    </w:p>
    <w:p w14:paraId="36E63BA8" w14:textId="77777777" w:rsidR="009910AA" w:rsidRDefault="009910AA" w:rsidP="009910AA">
      <w:pPr>
        <w:pStyle w:val="Default"/>
        <w:spacing w:after="480" w:line="360" w:lineRule="auto"/>
        <w:ind w:left="993" w:right="584" w:hanging="284"/>
        <w:jc w:val="both"/>
        <w:rPr>
          <w:rFonts w:ascii="Garamond" w:hAnsi="Garamond"/>
        </w:rPr>
      </w:pPr>
      <w:r>
        <w:rPr>
          <w:rFonts w:ascii="Garamond" w:hAnsi="Garamond"/>
        </w:rPr>
        <w:t>2)</w:t>
      </w:r>
      <w:r>
        <w:rPr>
          <w:rFonts w:ascii="Garamond" w:hAnsi="Garamond"/>
        </w:rPr>
        <w:tab/>
        <w:t xml:space="preserve">También pueden emplearse boliches o guiones. </w:t>
      </w:r>
    </w:p>
    <w:p w14:paraId="398B7054" w14:textId="77777777" w:rsidR="009910AA" w:rsidRPr="00BB3131" w:rsidRDefault="009910AA" w:rsidP="009910AA">
      <w:pPr>
        <w:pStyle w:val="Default"/>
        <w:spacing w:after="240" w:line="360" w:lineRule="auto"/>
        <w:ind w:right="-1"/>
        <w:jc w:val="both"/>
        <w:rPr>
          <w:rFonts w:ascii="Garamond" w:hAnsi="Garamond"/>
        </w:rPr>
      </w:pPr>
      <w:r>
        <w:rPr>
          <w:rFonts w:ascii="Garamond" w:hAnsi="Garamond"/>
        </w:rPr>
        <w:t xml:space="preserve">Siempre que sea posible es preferible no incluir excesivos </w:t>
      </w:r>
      <w:proofErr w:type="spellStart"/>
      <w:r>
        <w:rPr>
          <w:rFonts w:ascii="Garamond" w:hAnsi="Garamond"/>
        </w:rPr>
        <w:t>subepígrafes</w:t>
      </w:r>
      <w:proofErr w:type="spellEnd"/>
      <w:r>
        <w:rPr>
          <w:rFonts w:ascii="Garamond" w:hAnsi="Garamond"/>
        </w:rPr>
        <w:t>, a fin de que la lectura sea lo más clara posible. No obstante, cada trabajo es particular y puede requerir adaptaciones</w:t>
      </w:r>
      <w:r w:rsidRPr="00BA68A1">
        <w:rPr>
          <w:rFonts w:ascii="Garamond" w:hAnsi="Garamond"/>
        </w:rPr>
        <w:t xml:space="preserve">. </w:t>
      </w:r>
    </w:p>
    <w:p w14:paraId="35610741" w14:textId="77777777" w:rsidR="009910AA" w:rsidRPr="00AB2DA1" w:rsidRDefault="009910AA" w:rsidP="005774FD">
      <w:pPr>
        <w:pStyle w:val="Ttulo3"/>
      </w:pPr>
      <w:r w:rsidRPr="00AB2DA1">
        <w:t xml:space="preserve">1.1.3 </w:t>
      </w:r>
      <w:proofErr w:type="spellStart"/>
      <w:r w:rsidRPr="00AB2DA1">
        <w:t>Subepígrafe</w:t>
      </w:r>
      <w:proofErr w:type="spellEnd"/>
      <w:r w:rsidRPr="00AB2DA1">
        <w:t xml:space="preserve"> [Garamond 12, cursiva, 1.5 líneas, espacio antes 24]</w:t>
      </w:r>
    </w:p>
    <w:p w14:paraId="6660200D" w14:textId="77777777" w:rsidR="009910AA" w:rsidRPr="00BA68A1" w:rsidRDefault="009910AA" w:rsidP="009910AA">
      <w:pPr>
        <w:autoSpaceDE w:val="0"/>
        <w:autoSpaceDN w:val="0"/>
        <w:adjustRightInd w:val="0"/>
        <w:spacing w:line="360" w:lineRule="auto"/>
        <w:jc w:val="both"/>
        <w:rPr>
          <w:rFonts w:ascii="Garamond" w:hAnsi="Garamond" w:cs="Arial"/>
          <w:b/>
        </w:rPr>
      </w:pPr>
      <w:r w:rsidRPr="00BA68A1">
        <w:rPr>
          <w:rFonts w:ascii="Garamond" w:hAnsi="Garamond" w:cs="Arial"/>
          <w:b/>
        </w:rPr>
        <w:t>Citas</w:t>
      </w:r>
    </w:p>
    <w:p w14:paraId="10BA91F4" w14:textId="77777777" w:rsidR="009910AA" w:rsidRDefault="009910AA" w:rsidP="009910AA">
      <w:pPr>
        <w:autoSpaceDE w:val="0"/>
        <w:autoSpaceDN w:val="0"/>
        <w:adjustRightInd w:val="0"/>
        <w:spacing w:after="240" w:line="360" w:lineRule="auto"/>
        <w:jc w:val="both"/>
        <w:rPr>
          <w:rFonts w:ascii="Garamond" w:hAnsi="Garamond" w:cs="Arial"/>
        </w:rPr>
      </w:pPr>
      <w:r>
        <w:rPr>
          <w:rFonts w:ascii="Garamond" w:hAnsi="Garamond" w:cs="Arial"/>
        </w:rPr>
        <w:t xml:space="preserve">Cualquier referencia utilizada, de libro, revista o web, texto o idea, hay que citarla. El plagio supone motivo de suspenso del TFG, con necesidad de nueva matrícula. </w:t>
      </w:r>
    </w:p>
    <w:p w14:paraId="607E0173" w14:textId="77777777" w:rsidR="009910AA" w:rsidRPr="00BA68A1" w:rsidRDefault="009910AA" w:rsidP="009910AA">
      <w:pPr>
        <w:autoSpaceDE w:val="0"/>
        <w:autoSpaceDN w:val="0"/>
        <w:adjustRightInd w:val="0"/>
        <w:spacing w:after="240" w:line="360" w:lineRule="auto"/>
        <w:jc w:val="both"/>
        <w:rPr>
          <w:rFonts w:ascii="Garamond" w:hAnsi="Garamond" w:cs="Arial"/>
        </w:rPr>
      </w:pPr>
      <w:r>
        <w:rPr>
          <w:rFonts w:ascii="Garamond" w:hAnsi="Garamond" w:cs="Arial"/>
        </w:rPr>
        <w:t xml:space="preserve">-Citas literales. Si </w:t>
      </w:r>
      <w:proofErr w:type="gramStart"/>
      <w:r>
        <w:rPr>
          <w:rFonts w:ascii="Garamond" w:hAnsi="Garamond" w:cs="Arial"/>
        </w:rPr>
        <w:t>se  utilizan</w:t>
      </w:r>
      <w:proofErr w:type="gramEnd"/>
      <w:r>
        <w:rPr>
          <w:rFonts w:ascii="Garamond" w:hAnsi="Garamond" w:cs="Arial"/>
        </w:rPr>
        <w:t xml:space="preserve"> palabras explícitas hay que ponerlas entre comillas. </w:t>
      </w:r>
      <w:r w:rsidRPr="00BA68A1">
        <w:rPr>
          <w:rFonts w:ascii="Garamond" w:hAnsi="Garamond" w:cs="Arial"/>
        </w:rPr>
        <w:t>Al término de una cita dentro del texto se indicará siempre el nombre del autor entre paréntesis, junto al año de la publicación citada y la página: (</w:t>
      </w:r>
      <w:proofErr w:type="spellStart"/>
      <w:r w:rsidRPr="00BA68A1">
        <w:rPr>
          <w:rFonts w:ascii="Garamond" w:hAnsi="Garamond" w:cs="Arial"/>
        </w:rPr>
        <w:t>McKee</w:t>
      </w:r>
      <w:proofErr w:type="spellEnd"/>
      <w:r w:rsidRPr="00BA68A1">
        <w:rPr>
          <w:rFonts w:ascii="Garamond" w:hAnsi="Garamond" w:cs="Arial"/>
        </w:rPr>
        <w:t xml:space="preserve">, 2004: 43). Esta referencia remite a los autores citados, recogidos en </w:t>
      </w:r>
      <w:smartTag w:uri="urn:schemas-microsoft-com:office:smarttags" w:element="PersonName">
        <w:smartTagPr>
          <w:attr w:name="ProductID" w:val="la Bibliograf￭a"/>
        </w:smartTagPr>
        <w:r w:rsidRPr="00BA68A1">
          <w:rPr>
            <w:rFonts w:ascii="Garamond" w:hAnsi="Garamond" w:cs="Arial"/>
          </w:rPr>
          <w:t>la Bibliografía</w:t>
        </w:r>
      </w:smartTag>
      <w:r w:rsidRPr="00BA68A1">
        <w:rPr>
          <w:rFonts w:ascii="Garamond" w:hAnsi="Garamond" w:cs="Arial"/>
        </w:rPr>
        <w:t xml:space="preserve"> al final del TFG.</w:t>
      </w:r>
    </w:p>
    <w:p w14:paraId="5D0A8160"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 xml:space="preserve">Las citas se acotarán entre comillas </w:t>
      </w:r>
      <w:r>
        <w:rPr>
          <w:rFonts w:ascii="Garamond" w:hAnsi="Garamond" w:cs="Arial"/>
        </w:rPr>
        <w:t>inglesas</w:t>
      </w:r>
      <w:r w:rsidRPr="00BA68A1">
        <w:rPr>
          <w:rFonts w:ascii="Garamond" w:hAnsi="Garamond" w:cs="Arial"/>
        </w:rPr>
        <w:t xml:space="preserve"> </w:t>
      </w:r>
      <w:r w:rsidRPr="0087705A">
        <w:rPr>
          <w:rFonts w:ascii="Garamond" w:hAnsi="Garamond" w:cs="Arial"/>
        </w:rPr>
        <w:t>(</w:t>
      </w:r>
      <w:r>
        <w:rPr>
          <w:rFonts w:ascii="Garamond" w:hAnsi="Garamond" w:cs="Arial"/>
          <w:b/>
        </w:rPr>
        <w:t>“ ”</w:t>
      </w:r>
      <w:r w:rsidRPr="0087705A">
        <w:rPr>
          <w:rFonts w:ascii="Garamond" w:hAnsi="Garamond" w:cs="Arial"/>
        </w:rPr>
        <w:t>)</w:t>
      </w:r>
      <w:r w:rsidRPr="00BA68A1">
        <w:rPr>
          <w:rFonts w:ascii="Garamond" w:hAnsi="Garamond" w:cs="Arial"/>
        </w:rPr>
        <w:t xml:space="preserve"> y, dentro de </w:t>
      </w:r>
      <w:r>
        <w:rPr>
          <w:rFonts w:ascii="Garamond" w:hAnsi="Garamond" w:cs="Arial"/>
        </w:rPr>
        <w:t>ellas, se emplearán las simples </w:t>
      </w:r>
      <w:r w:rsidRPr="0087705A">
        <w:rPr>
          <w:rFonts w:ascii="Garamond" w:hAnsi="Garamond" w:cs="Arial"/>
        </w:rPr>
        <w:t>(</w:t>
      </w:r>
      <w:r w:rsidRPr="0087705A">
        <w:rPr>
          <w:rFonts w:ascii="Garamond" w:hAnsi="Garamond" w:cs="Arial"/>
          <w:b/>
        </w:rPr>
        <w:t>‘ ’</w:t>
      </w:r>
      <w:r w:rsidRPr="0087705A">
        <w:rPr>
          <w:rFonts w:ascii="Garamond" w:hAnsi="Garamond" w:cs="Arial"/>
        </w:rPr>
        <w:t>)</w:t>
      </w:r>
      <w:r w:rsidRPr="0087705A">
        <w:rPr>
          <w:rFonts w:ascii="Garamond" w:hAnsi="Garamond" w:cs="Arial"/>
          <w:b/>
        </w:rPr>
        <w:t>.</w:t>
      </w:r>
    </w:p>
    <w:p w14:paraId="77122F97"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Si las citas tienen más de cuatro líneas, se escribirá en párrafo aparte sangrado y sin entrecomillar, en</w:t>
      </w:r>
      <w:r>
        <w:rPr>
          <w:rFonts w:ascii="Garamond" w:hAnsi="Garamond" w:cs="Arial"/>
        </w:rPr>
        <w:t xml:space="preserve"> Garamond, tamaño 11 puntos.</w:t>
      </w:r>
    </w:p>
    <w:p w14:paraId="0FB8AD64" w14:textId="77777777" w:rsidR="009910AA" w:rsidRPr="00BA68A1" w:rsidRDefault="009910AA" w:rsidP="009910AA">
      <w:pPr>
        <w:spacing w:line="360" w:lineRule="auto"/>
        <w:ind w:left="708"/>
        <w:jc w:val="both"/>
        <w:rPr>
          <w:rFonts w:ascii="Garamond" w:hAnsi="Garamond" w:cs="Arial"/>
        </w:rPr>
      </w:pPr>
      <w:r>
        <w:rPr>
          <w:rFonts w:ascii="Garamond" w:hAnsi="Garamond" w:cs="Arial"/>
        </w:rPr>
        <w:t>-</w:t>
      </w:r>
      <w:r w:rsidRPr="00BA68A1">
        <w:rPr>
          <w:rFonts w:ascii="Garamond" w:hAnsi="Garamond" w:cs="Arial"/>
        </w:rPr>
        <w:t xml:space="preserve">La supresión de palabras dentro de una cita se indica mediante puntos suspensivos entre corchetes  </w:t>
      </w:r>
      <w:r w:rsidRPr="0087705A">
        <w:rPr>
          <w:rFonts w:ascii="Garamond" w:hAnsi="Garamond" w:cs="Arial"/>
          <w:b/>
        </w:rPr>
        <w:t>[…]</w:t>
      </w:r>
      <w:r w:rsidRPr="00BA68A1">
        <w:rPr>
          <w:rFonts w:ascii="Garamond" w:hAnsi="Garamond" w:cs="Arial"/>
        </w:rPr>
        <w:t>.</w:t>
      </w:r>
    </w:p>
    <w:p w14:paraId="3AE0A0C8" w14:textId="77777777" w:rsidR="009910AA" w:rsidRDefault="009910AA" w:rsidP="009910AA">
      <w:pPr>
        <w:spacing w:line="360" w:lineRule="auto"/>
        <w:ind w:left="708"/>
        <w:jc w:val="both"/>
        <w:rPr>
          <w:rFonts w:ascii="Garamond" w:hAnsi="Garamond" w:cs="Arial"/>
        </w:rPr>
      </w:pPr>
      <w:r>
        <w:rPr>
          <w:rFonts w:ascii="Garamond" w:hAnsi="Garamond" w:cs="Arial"/>
        </w:rPr>
        <w:lastRenderedPageBreak/>
        <w:t>-</w:t>
      </w:r>
      <w:r w:rsidRPr="00BA68A1">
        <w:rPr>
          <w:rFonts w:ascii="Garamond" w:hAnsi="Garamond" w:cs="Arial"/>
        </w:rPr>
        <w:t>Si se desea incluir algún comentario externo dentro de una cita, se realizará entre corchetes.</w:t>
      </w:r>
    </w:p>
    <w:p w14:paraId="5684EF1F" w14:textId="77777777" w:rsidR="009910AA" w:rsidRDefault="009910AA" w:rsidP="009910AA">
      <w:pPr>
        <w:spacing w:line="360" w:lineRule="auto"/>
        <w:jc w:val="both"/>
        <w:rPr>
          <w:rFonts w:ascii="Garamond" w:hAnsi="Garamond" w:cs="Arial"/>
        </w:rPr>
      </w:pPr>
      <w:r>
        <w:rPr>
          <w:rFonts w:ascii="Garamond" w:hAnsi="Garamond" w:cs="Arial"/>
        </w:rPr>
        <w:t xml:space="preserve">- Referencia: si se utiliza una idea, una palabra o un planteamiento teórico de un autor, se puede parafrasear o referenciar siempre y cuando se cita la procedencia indicando la fuente y, como en la anterior ocasión, </w:t>
      </w:r>
      <w:r w:rsidRPr="007E3602">
        <w:rPr>
          <w:rFonts w:ascii="Garamond" w:hAnsi="Garamond" w:cs="Arial"/>
        </w:rPr>
        <w:t>el nombre del autor entre paréntesis, junto al año de la publicación citada</w:t>
      </w:r>
      <w:r>
        <w:rPr>
          <w:rFonts w:ascii="Garamond" w:hAnsi="Garamond" w:cs="Arial"/>
        </w:rPr>
        <w:t xml:space="preserve"> y la página: (</w:t>
      </w:r>
      <w:proofErr w:type="spellStart"/>
      <w:r>
        <w:rPr>
          <w:rFonts w:ascii="Garamond" w:hAnsi="Garamond" w:cs="Arial"/>
        </w:rPr>
        <w:t>McKee</w:t>
      </w:r>
      <w:proofErr w:type="spellEnd"/>
      <w:r>
        <w:rPr>
          <w:rFonts w:ascii="Garamond" w:hAnsi="Garamond" w:cs="Arial"/>
        </w:rPr>
        <w:t>, 2004: 43), remitiendo la referencia en la bibliografía.</w:t>
      </w:r>
    </w:p>
    <w:p w14:paraId="7CCBD410" w14:textId="77777777" w:rsidR="009910AA" w:rsidRDefault="009910AA" w:rsidP="00CE292B"/>
    <w:p w14:paraId="554ABD46" w14:textId="5A1899A9" w:rsidR="00F3620B" w:rsidRPr="00BA68A1" w:rsidRDefault="00F3620B" w:rsidP="00CE292B">
      <w:r w:rsidRPr="00BA68A1">
        <w:t>Bibliografía citada</w:t>
      </w:r>
    </w:p>
    <w:p w14:paraId="2F4C17DF" w14:textId="77777777" w:rsidR="00F3620B" w:rsidRPr="00BA68A1" w:rsidRDefault="00F3620B" w:rsidP="00BA68A1">
      <w:pPr>
        <w:autoSpaceDE w:val="0"/>
        <w:autoSpaceDN w:val="0"/>
        <w:adjustRightInd w:val="0"/>
        <w:spacing w:after="240" w:line="360" w:lineRule="auto"/>
        <w:jc w:val="both"/>
        <w:rPr>
          <w:rFonts w:ascii="Garamond" w:hAnsi="Garamond" w:cs="Arial"/>
        </w:rPr>
      </w:pPr>
      <w:r w:rsidRPr="00BA68A1">
        <w:rPr>
          <w:rFonts w:ascii="Garamond" w:hAnsi="Garamond" w:cs="Arial"/>
        </w:rPr>
        <w:t>En el apartado final del TFG se listará la bibliografía mencionada por orden alfabético: libros, capítulos, revistas, artículos, páginas web, etc.</w:t>
      </w:r>
      <w:r w:rsidR="000363BE">
        <w:rPr>
          <w:rFonts w:ascii="Garamond" w:hAnsi="Garamond" w:cs="Arial"/>
        </w:rPr>
        <w:t xml:space="preserve"> Cuando sea posible, se citará el nombre completo del autor; en caso contrario, las iniciales (siguiendo la tradición anglosajona).</w:t>
      </w:r>
    </w:p>
    <w:p w14:paraId="153CA001" w14:textId="77777777" w:rsidR="00F3620B" w:rsidRPr="0087705A" w:rsidRDefault="00F3620B" w:rsidP="0087705A">
      <w:pPr>
        <w:numPr>
          <w:ilvl w:val="0"/>
          <w:numId w:val="2"/>
        </w:numPr>
        <w:spacing w:line="360" w:lineRule="auto"/>
        <w:ind w:left="714" w:hanging="357"/>
        <w:jc w:val="both"/>
        <w:rPr>
          <w:rFonts w:ascii="Garamond" w:hAnsi="Garamond" w:cs="Arial"/>
          <w:i/>
        </w:rPr>
      </w:pPr>
      <w:r w:rsidRPr="0087705A">
        <w:rPr>
          <w:rFonts w:ascii="Garamond" w:hAnsi="Garamond" w:cs="Arial"/>
          <w:i/>
        </w:rPr>
        <w:t>Autor de libro:</w:t>
      </w:r>
    </w:p>
    <w:p w14:paraId="51D2FF9C" w14:textId="77777777" w:rsidR="00F3620B" w:rsidRPr="00BA68A1" w:rsidRDefault="00F3620B" w:rsidP="00BA68A1">
      <w:pPr>
        <w:spacing w:after="240" w:line="360" w:lineRule="auto"/>
        <w:ind w:left="360"/>
        <w:jc w:val="both"/>
        <w:rPr>
          <w:rFonts w:ascii="Garamond" w:hAnsi="Garamond" w:cs="Arial"/>
        </w:rPr>
      </w:pPr>
      <w:r w:rsidRPr="0087705A">
        <w:rPr>
          <w:rFonts w:ascii="Garamond" w:hAnsi="Garamond" w:cs="Arial"/>
        </w:rPr>
        <w:t xml:space="preserve">Roda Fernández, Rafael (1989): </w:t>
      </w:r>
      <w:r w:rsidRPr="0087705A">
        <w:rPr>
          <w:rFonts w:ascii="Garamond" w:hAnsi="Garamond" w:cs="Arial"/>
          <w:i/>
          <w:iCs/>
        </w:rPr>
        <w:t>Medios de comunicación de masas. Su influencia en la sociedad y en la cultura contemporánea</w:t>
      </w:r>
      <w:r w:rsidRPr="0087705A">
        <w:rPr>
          <w:rFonts w:ascii="Garamond" w:hAnsi="Garamond" w:cs="Arial"/>
        </w:rPr>
        <w:t>. Madrid: Centro de Investigaciones Sociológicas (CIS).</w:t>
      </w:r>
    </w:p>
    <w:p w14:paraId="26A4D4D2" w14:textId="77777777" w:rsidR="00F3620B" w:rsidRPr="00BA68A1" w:rsidRDefault="00F3620B" w:rsidP="000363BE">
      <w:pPr>
        <w:keepNext/>
        <w:numPr>
          <w:ilvl w:val="0"/>
          <w:numId w:val="2"/>
        </w:numPr>
        <w:spacing w:line="360" w:lineRule="auto"/>
        <w:ind w:left="714" w:hanging="357"/>
        <w:jc w:val="both"/>
        <w:rPr>
          <w:rFonts w:ascii="Garamond" w:hAnsi="Garamond" w:cs="Arial"/>
          <w:i/>
        </w:rPr>
      </w:pPr>
      <w:r w:rsidRPr="00BA68A1">
        <w:rPr>
          <w:rFonts w:ascii="Garamond" w:hAnsi="Garamond" w:cs="Arial"/>
          <w:i/>
        </w:rPr>
        <w:t>Dos autores de un libro:</w:t>
      </w:r>
    </w:p>
    <w:p w14:paraId="1C854B44" w14:textId="77777777" w:rsidR="0087705A" w:rsidRDefault="00F3620B" w:rsidP="00BA68A1">
      <w:pPr>
        <w:spacing w:after="240" w:line="360" w:lineRule="auto"/>
        <w:ind w:left="360"/>
        <w:jc w:val="both"/>
        <w:rPr>
          <w:rFonts w:ascii="Garamond" w:hAnsi="Garamond" w:cs="Arial"/>
        </w:rPr>
      </w:pPr>
      <w:r w:rsidRPr="00BA68A1">
        <w:rPr>
          <w:rFonts w:ascii="Garamond" w:hAnsi="Garamond" w:cs="Arial"/>
          <w:lang w:val="en-GB"/>
        </w:rPr>
        <w:t>Shannon, C. Y</w:t>
      </w:r>
      <w:r w:rsidR="000363BE">
        <w:rPr>
          <w:rFonts w:ascii="Garamond" w:hAnsi="Garamond" w:cs="Arial"/>
          <w:lang w:val="en-GB"/>
        </w:rPr>
        <w:t>.;</w:t>
      </w:r>
      <w:r w:rsidRPr="00BA68A1">
        <w:rPr>
          <w:rFonts w:ascii="Garamond" w:hAnsi="Garamond" w:cs="Arial"/>
          <w:lang w:val="en-GB"/>
        </w:rPr>
        <w:t xml:space="preserve"> Weaver, W. (1949): </w:t>
      </w:r>
      <w:r w:rsidRPr="0087705A">
        <w:rPr>
          <w:rFonts w:ascii="Garamond" w:hAnsi="Garamond" w:cs="Arial"/>
          <w:i/>
          <w:lang w:val="en-GB"/>
        </w:rPr>
        <w:t>The mathematical Theory of Communication.</w:t>
      </w:r>
      <w:r w:rsidRPr="00BA68A1">
        <w:rPr>
          <w:rFonts w:ascii="Garamond" w:hAnsi="Garamond" w:cs="Arial"/>
          <w:lang w:val="en-GB"/>
        </w:rPr>
        <w:t xml:space="preserve"> </w:t>
      </w:r>
      <w:r w:rsidRPr="00BA68A1">
        <w:rPr>
          <w:rFonts w:ascii="Garamond" w:hAnsi="Garamond" w:cs="Arial"/>
        </w:rPr>
        <w:t xml:space="preserve">Urbana: </w:t>
      </w:r>
      <w:proofErr w:type="spellStart"/>
      <w:r w:rsidRPr="00BA68A1">
        <w:rPr>
          <w:rFonts w:ascii="Garamond" w:hAnsi="Garamond" w:cs="Arial"/>
        </w:rPr>
        <w:t>The</w:t>
      </w:r>
      <w:proofErr w:type="spellEnd"/>
      <w:r w:rsidRPr="00BA68A1">
        <w:rPr>
          <w:rFonts w:ascii="Garamond" w:hAnsi="Garamond" w:cs="Arial"/>
        </w:rPr>
        <w:t xml:space="preserve"> </w:t>
      </w:r>
      <w:proofErr w:type="spellStart"/>
      <w:r w:rsidRPr="00BA68A1">
        <w:rPr>
          <w:rFonts w:ascii="Garamond" w:hAnsi="Garamond" w:cs="Arial"/>
        </w:rPr>
        <w:t>University</w:t>
      </w:r>
      <w:proofErr w:type="spellEnd"/>
      <w:r w:rsidRPr="00BA68A1">
        <w:rPr>
          <w:rFonts w:ascii="Garamond" w:hAnsi="Garamond" w:cs="Arial"/>
        </w:rPr>
        <w:t xml:space="preserve"> of Illinois </w:t>
      </w:r>
      <w:proofErr w:type="spellStart"/>
      <w:r w:rsidRPr="00BA68A1">
        <w:rPr>
          <w:rFonts w:ascii="Garamond" w:hAnsi="Garamond" w:cs="Arial"/>
        </w:rPr>
        <w:t>Press</w:t>
      </w:r>
      <w:proofErr w:type="spellEnd"/>
      <w:r w:rsidRPr="00BA68A1">
        <w:rPr>
          <w:rFonts w:ascii="Garamond" w:hAnsi="Garamond" w:cs="Arial"/>
        </w:rPr>
        <w:t xml:space="preserve">. </w:t>
      </w:r>
    </w:p>
    <w:p w14:paraId="40A5346A" w14:textId="77777777" w:rsidR="00F3620B" w:rsidRPr="0087705A" w:rsidRDefault="000D7212" w:rsidP="00895F97">
      <w:pPr>
        <w:keepNext/>
        <w:numPr>
          <w:ilvl w:val="0"/>
          <w:numId w:val="2"/>
        </w:numPr>
        <w:tabs>
          <w:tab w:val="clear" w:pos="720"/>
          <w:tab w:val="num" w:pos="567"/>
        </w:tabs>
        <w:spacing w:line="360" w:lineRule="auto"/>
        <w:ind w:left="714" w:hanging="357"/>
        <w:jc w:val="both"/>
        <w:rPr>
          <w:rFonts w:ascii="Garamond" w:hAnsi="Garamond" w:cs="Arial"/>
          <w:i/>
        </w:rPr>
      </w:pPr>
      <w:r>
        <w:rPr>
          <w:rFonts w:ascii="Garamond" w:hAnsi="Garamond" w:cs="Arial"/>
          <w:i/>
        </w:rPr>
        <w:t>Un autor citado varias</w:t>
      </w:r>
      <w:r w:rsidR="00F3620B" w:rsidRPr="0087705A">
        <w:rPr>
          <w:rFonts w:ascii="Garamond" w:hAnsi="Garamond" w:cs="Arial"/>
          <w:i/>
        </w:rPr>
        <w:t xml:space="preserve"> veces:</w:t>
      </w:r>
    </w:p>
    <w:p w14:paraId="1CD88FA4" w14:textId="77777777" w:rsidR="00F3620B" w:rsidRPr="0087705A" w:rsidRDefault="00F3620B" w:rsidP="000D7212">
      <w:pPr>
        <w:keepNext/>
        <w:spacing w:after="240" w:line="360" w:lineRule="auto"/>
        <w:ind w:left="360"/>
        <w:jc w:val="both"/>
        <w:rPr>
          <w:rFonts w:ascii="Garamond" w:hAnsi="Garamond" w:cs="Arial"/>
        </w:rPr>
      </w:pPr>
      <w:r w:rsidRPr="0087705A">
        <w:rPr>
          <w:rFonts w:ascii="Garamond" w:hAnsi="Garamond" w:cs="Arial"/>
        </w:rPr>
        <w:t xml:space="preserve">Wolf, Mauro (1987): </w:t>
      </w:r>
      <w:r w:rsidRPr="0087705A">
        <w:rPr>
          <w:rFonts w:ascii="Garamond" w:hAnsi="Garamond" w:cs="Arial"/>
          <w:i/>
          <w:iCs/>
        </w:rPr>
        <w:t>La investigación de la comunicación de masas. Crítica y perspectivas</w:t>
      </w:r>
      <w:r w:rsidRPr="0087705A">
        <w:rPr>
          <w:rFonts w:ascii="Garamond" w:hAnsi="Garamond" w:cs="Arial"/>
        </w:rPr>
        <w:t>. Barcelona: Paidós.</w:t>
      </w:r>
    </w:p>
    <w:p w14:paraId="3B0B44D8" w14:textId="77777777" w:rsidR="00F3620B" w:rsidRPr="00BA68A1" w:rsidRDefault="00F3620B" w:rsidP="000D7212">
      <w:pPr>
        <w:keepNext/>
        <w:spacing w:after="240" w:line="360" w:lineRule="auto"/>
        <w:ind w:left="360"/>
        <w:jc w:val="both"/>
        <w:rPr>
          <w:rFonts w:ascii="Garamond" w:hAnsi="Garamond" w:cs="Arial"/>
        </w:rPr>
      </w:pPr>
      <w:r w:rsidRPr="0087705A">
        <w:rPr>
          <w:rFonts w:ascii="Garamond" w:hAnsi="Garamond" w:cs="Arial"/>
        </w:rPr>
        <w:t xml:space="preserve">---- (1994): </w:t>
      </w:r>
      <w:r w:rsidRPr="0087705A">
        <w:rPr>
          <w:rFonts w:ascii="Garamond" w:hAnsi="Garamond" w:cs="Arial"/>
          <w:i/>
        </w:rPr>
        <w:t>Los efectos sociales de los media</w:t>
      </w:r>
      <w:r w:rsidRPr="0087705A">
        <w:rPr>
          <w:rFonts w:ascii="Garamond" w:hAnsi="Garamond" w:cs="Arial"/>
        </w:rPr>
        <w:t>. Barcelona: Paidós.</w:t>
      </w:r>
    </w:p>
    <w:p w14:paraId="3A5CEA23" w14:textId="77777777" w:rsidR="00F3620B" w:rsidRPr="0087705A"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87705A">
        <w:rPr>
          <w:rFonts w:ascii="Garamond" w:hAnsi="Garamond" w:cs="Arial"/>
          <w:i/>
        </w:rPr>
        <w:t>Autor de un capítulo en libro colectivo:</w:t>
      </w:r>
    </w:p>
    <w:p w14:paraId="198F0820" w14:textId="77777777" w:rsidR="00F3620B" w:rsidRPr="005F1F7F" w:rsidRDefault="005F1F7F" w:rsidP="00BA68A1">
      <w:pPr>
        <w:spacing w:after="240" w:line="360" w:lineRule="auto"/>
        <w:ind w:left="360"/>
        <w:jc w:val="both"/>
        <w:rPr>
          <w:rFonts w:ascii="Garamond" w:hAnsi="Garamond" w:cs="Arial"/>
          <w:bCs/>
        </w:rPr>
      </w:pPr>
      <w:proofErr w:type="spellStart"/>
      <w:r>
        <w:rPr>
          <w:rFonts w:ascii="Garamond" w:hAnsi="Garamond" w:cs="Arial"/>
          <w:bCs/>
        </w:rPr>
        <w:t>Tuchman</w:t>
      </w:r>
      <w:proofErr w:type="spellEnd"/>
      <w:r>
        <w:rPr>
          <w:rFonts w:ascii="Garamond" w:hAnsi="Garamond" w:cs="Arial"/>
          <w:bCs/>
        </w:rPr>
        <w:t>, Gaye (1993): “</w:t>
      </w:r>
      <w:r w:rsidR="00F3620B" w:rsidRPr="005F1F7F">
        <w:rPr>
          <w:rFonts w:ascii="Garamond" w:hAnsi="Garamond" w:cs="Arial"/>
          <w:bCs/>
        </w:rPr>
        <w:t>Métodos cualitativo</w:t>
      </w:r>
      <w:r>
        <w:rPr>
          <w:rFonts w:ascii="Garamond" w:hAnsi="Garamond" w:cs="Arial"/>
          <w:bCs/>
        </w:rPr>
        <w:t>s en el estudio de las noticias”</w:t>
      </w:r>
      <w:r w:rsidR="00F3620B" w:rsidRPr="005F1F7F">
        <w:rPr>
          <w:rFonts w:ascii="Garamond" w:hAnsi="Garamond" w:cs="Arial"/>
          <w:bCs/>
        </w:rPr>
        <w:t xml:space="preserve">. En K. B. Jensen y N. W. </w:t>
      </w:r>
      <w:proofErr w:type="spellStart"/>
      <w:r w:rsidR="00F3620B" w:rsidRPr="005F1F7F">
        <w:rPr>
          <w:rFonts w:ascii="Garamond" w:hAnsi="Garamond" w:cs="Arial"/>
          <w:bCs/>
        </w:rPr>
        <w:t>Jankowski</w:t>
      </w:r>
      <w:proofErr w:type="spellEnd"/>
      <w:r w:rsidR="00F3620B" w:rsidRPr="005F1F7F">
        <w:rPr>
          <w:rFonts w:ascii="Garamond" w:hAnsi="Garamond" w:cs="Arial"/>
          <w:bCs/>
        </w:rPr>
        <w:t xml:space="preserve"> (eds.), </w:t>
      </w:r>
      <w:r w:rsidR="00F3620B" w:rsidRPr="005F1F7F">
        <w:rPr>
          <w:rFonts w:ascii="Garamond" w:hAnsi="Garamond" w:cs="Arial"/>
          <w:bCs/>
          <w:i/>
          <w:iCs/>
        </w:rPr>
        <w:t>Metodologías cualitativas de investigación en comunicación de masas</w:t>
      </w:r>
      <w:r w:rsidR="00F3620B" w:rsidRPr="005F1F7F">
        <w:rPr>
          <w:rFonts w:ascii="Garamond" w:hAnsi="Garamond" w:cs="Arial"/>
          <w:bCs/>
        </w:rPr>
        <w:t xml:space="preserve"> (pp. 99-115). Barcelona: Bosch. </w:t>
      </w:r>
    </w:p>
    <w:p w14:paraId="1F376B13" w14:textId="77777777" w:rsidR="00F3620B" w:rsidRPr="00BA68A1"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BA68A1">
        <w:rPr>
          <w:rFonts w:ascii="Garamond" w:hAnsi="Garamond" w:cs="Arial"/>
          <w:i/>
        </w:rPr>
        <w:lastRenderedPageBreak/>
        <w:t>Autor de artículo en revista:</w:t>
      </w:r>
    </w:p>
    <w:p w14:paraId="2C137B44" w14:textId="77777777" w:rsidR="00F3620B" w:rsidRPr="00B33902" w:rsidRDefault="00F3620B" w:rsidP="00BA68A1">
      <w:pPr>
        <w:spacing w:after="240" w:line="360" w:lineRule="auto"/>
        <w:ind w:left="360"/>
        <w:jc w:val="both"/>
        <w:rPr>
          <w:rFonts w:ascii="Garamond" w:hAnsi="Garamond" w:cs="Arial"/>
          <w:bCs/>
          <w:lang w:val="en-GB"/>
        </w:rPr>
      </w:pPr>
      <w:proofErr w:type="spellStart"/>
      <w:r w:rsidRPr="00B33902">
        <w:rPr>
          <w:rFonts w:ascii="Garamond" w:hAnsi="Garamond" w:cs="Arial"/>
          <w:bCs/>
          <w:lang w:val="en-GB"/>
        </w:rPr>
        <w:t>Meyrowitz</w:t>
      </w:r>
      <w:proofErr w:type="spellEnd"/>
      <w:r w:rsidRPr="00B33902">
        <w:rPr>
          <w:rFonts w:ascii="Garamond" w:hAnsi="Garamond" w:cs="Arial"/>
          <w:bCs/>
          <w:lang w:val="en-GB"/>
        </w:rPr>
        <w:t>, Joshua (2</w:t>
      </w:r>
      <w:r w:rsidR="000363BE">
        <w:rPr>
          <w:rFonts w:ascii="Garamond" w:hAnsi="Garamond" w:cs="Arial"/>
          <w:bCs/>
          <w:lang w:val="en-GB"/>
        </w:rPr>
        <w:t>008): “</w:t>
      </w:r>
      <w:r w:rsidRPr="00B33902">
        <w:rPr>
          <w:rFonts w:ascii="Garamond" w:hAnsi="Garamond" w:cs="Arial"/>
          <w:bCs/>
          <w:lang w:val="en-GB"/>
        </w:rPr>
        <w:t>Power, pleasure, patterns: Intersectin</w:t>
      </w:r>
      <w:r w:rsidR="000363BE">
        <w:rPr>
          <w:rFonts w:ascii="Garamond" w:hAnsi="Garamond" w:cs="Arial"/>
          <w:bCs/>
          <w:lang w:val="en-GB"/>
        </w:rPr>
        <w:t>g narratives of media influence”</w:t>
      </w:r>
      <w:r w:rsidRPr="00B33902">
        <w:rPr>
          <w:rFonts w:ascii="Garamond" w:hAnsi="Garamond" w:cs="Arial"/>
          <w:bCs/>
          <w:lang w:val="en-GB"/>
        </w:rPr>
        <w:t>.</w:t>
      </w:r>
      <w:r w:rsidR="000363BE">
        <w:rPr>
          <w:rFonts w:ascii="Garamond" w:hAnsi="Garamond" w:cs="Arial"/>
          <w:bCs/>
          <w:lang w:val="en-GB"/>
        </w:rPr>
        <w:t xml:space="preserve"> </w:t>
      </w:r>
      <w:proofErr w:type="spellStart"/>
      <w:r w:rsidR="000363BE">
        <w:rPr>
          <w:rFonts w:ascii="Garamond" w:hAnsi="Garamond" w:cs="Arial"/>
          <w:bCs/>
          <w:lang w:val="en-GB"/>
        </w:rPr>
        <w:t>En</w:t>
      </w:r>
      <w:proofErr w:type="spellEnd"/>
      <w:r w:rsidRPr="00B33902">
        <w:rPr>
          <w:rFonts w:ascii="Garamond" w:hAnsi="Garamond" w:cs="Arial"/>
          <w:bCs/>
          <w:lang w:val="en-GB"/>
        </w:rPr>
        <w:t xml:space="preserve"> </w:t>
      </w:r>
      <w:r w:rsidRPr="00B33902">
        <w:rPr>
          <w:rFonts w:ascii="Garamond" w:hAnsi="Garamond" w:cs="Arial"/>
          <w:bCs/>
          <w:i/>
          <w:iCs/>
          <w:lang w:val="en-GB"/>
        </w:rPr>
        <w:t>Journal of Communication</w:t>
      </w:r>
      <w:r w:rsidRPr="00B33902">
        <w:rPr>
          <w:rFonts w:ascii="Garamond" w:hAnsi="Garamond" w:cs="Arial"/>
          <w:bCs/>
          <w:lang w:val="en-GB"/>
        </w:rPr>
        <w:t>, 58 (4), pp. 641-663</w:t>
      </w:r>
    </w:p>
    <w:p w14:paraId="026C9E7F" w14:textId="77777777" w:rsidR="00F3620B" w:rsidRPr="00BA68A1" w:rsidRDefault="00F3620B" w:rsidP="00895F97">
      <w:pPr>
        <w:numPr>
          <w:ilvl w:val="0"/>
          <w:numId w:val="2"/>
        </w:numPr>
        <w:tabs>
          <w:tab w:val="clear" w:pos="720"/>
          <w:tab w:val="num" w:pos="567"/>
        </w:tabs>
        <w:spacing w:line="360" w:lineRule="auto"/>
        <w:ind w:left="714" w:hanging="357"/>
        <w:jc w:val="both"/>
        <w:rPr>
          <w:rFonts w:ascii="Garamond" w:hAnsi="Garamond" w:cs="Arial"/>
          <w:i/>
        </w:rPr>
      </w:pPr>
      <w:r w:rsidRPr="00BA68A1">
        <w:rPr>
          <w:rFonts w:ascii="Garamond" w:hAnsi="Garamond" w:cs="Arial"/>
          <w:i/>
        </w:rPr>
        <w:t xml:space="preserve">Autor de artículo publicado en un </w:t>
      </w:r>
      <w:proofErr w:type="spellStart"/>
      <w:r w:rsidRPr="00BA68A1">
        <w:rPr>
          <w:rFonts w:ascii="Garamond" w:hAnsi="Garamond" w:cs="Arial"/>
          <w:i/>
        </w:rPr>
        <w:t>sitioweb</w:t>
      </w:r>
      <w:proofErr w:type="spellEnd"/>
      <w:r w:rsidRPr="00BA68A1">
        <w:rPr>
          <w:rFonts w:ascii="Garamond" w:hAnsi="Garamond" w:cs="Arial"/>
          <w:i/>
        </w:rPr>
        <w:t>:</w:t>
      </w:r>
    </w:p>
    <w:p w14:paraId="1C0929DB" w14:textId="77777777" w:rsidR="00F3620B" w:rsidRPr="00BA68A1" w:rsidRDefault="00F3620B" w:rsidP="00BA68A1">
      <w:pPr>
        <w:pStyle w:val="Textonotapie"/>
        <w:spacing w:after="240" w:line="360" w:lineRule="auto"/>
        <w:ind w:left="360"/>
        <w:jc w:val="both"/>
        <w:rPr>
          <w:rFonts w:ascii="Garamond" w:hAnsi="Garamond" w:cs="Arial"/>
          <w:sz w:val="24"/>
          <w:szCs w:val="24"/>
          <w:lang w:val="it-IT"/>
        </w:rPr>
      </w:pPr>
      <w:proofErr w:type="spellStart"/>
      <w:r w:rsidRPr="00BA68A1">
        <w:rPr>
          <w:rFonts w:ascii="Garamond" w:hAnsi="Garamond" w:cs="Arial"/>
          <w:sz w:val="24"/>
          <w:szCs w:val="24"/>
          <w:lang w:val="en-GB"/>
        </w:rPr>
        <w:t>Aames</w:t>
      </w:r>
      <w:proofErr w:type="spellEnd"/>
      <w:r w:rsidRPr="00BA68A1">
        <w:rPr>
          <w:rFonts w:ascii="Garamond" w:hAnsi="Garamond" w:cs="Arial"/>
          <w:sz w:val="24"/>
          <w:szCs w:val="24"/>
          <w:lang w:val="en-GB"/>
        </w:rPr>
        <w:t xml:space="preserve">, Ethan (2005): “Interview: Tom Cruise and Steven Spielberg on </w:t>
      </w:r>
      <w:r w:rsidRPr="00BA68A1">
        <w:rPr>
          <w:rFonts w:ascii="Garamond" w:hAnsi="Garamond" w:cs="Arial"/>
          <w:i/>
          <w:sz w:val="24"/>
          <w:szCs w:val="24"/>
          <w:lang w:val="en-GB"/>
        </w:rPr>
        <w:t xml:space="preserve">War of the </w:t>
      </w:r>
      <w:r w:rsidRPr="006259BD">
        <w:rPr>
          <w:rFonts w:ascii="Garamond" w:hAnsi="Garamond" w:cs="Arial"/>
          <w:i/>
          <w:color w:val="000000"/>
          <w:sz w:val="24"/>
          <w:szCs w:val="24"/>
          <w:lang w:val="en-GB"/>
        </w:rPr>
        <w:t>Worlds</w:t>
      </w:r>
      <w:r w:rsidRPr="006259BD">
        <w:rPr>
          <w:rFonts w:ascii="Garamond" w:hAnsi="Garamond" w:cs="Arial"/>
          <w:color w:val="000000"/>
          <w:sz w:val="24"/>
          <w:szCs w:val="24"/>
          <w:lang w:val="en-GB"/>
        </w:rPr>
        <w:t xml:space="preserve">”. </w:t>
      </w:r>
      <w:r w:rsidR="000D7212" w:rsidRPr="00B10729">
        <w:rPr>
          <w:rFonts w:ascii="Garamond" w:hAnsi="Garamond" w:cs="Arial"/>
          <w:color w:val="000000"/>
          <w:sz w:val="24"/>
          <w:szCs w:val="24"/>
          <w:lang w:val="es-ES_tradnl"/>
        </w:rPr>
        <w:t xml:space="preserve">En </w:t>
      </w:r>
      <w:r w:rsidRPr="006259BD">
        <w:rPr>
          <w:rFonts w:ascii="Garamond" w:hAnsi="Garamond" w:cs="Arial"/>
          <w:i/>
          <w:color w:val="000000"/>
          <w:sz w:val="24"/>
          <w:szCs w:val="24"/>
        </w:rPr>
        <w:t xml:space="preserve">Cinema </w:t>
      </w:r>
      <w:proofErr w:type="spellStart"/>
      <w:r w:rsidRPr="006259BD">
        <w:rPr>
          <w:rFonts w:ascii="Garamond" w:hAnsi="Garamond" w:cs="Arial"/>
          <w:i/>
          <w:color w:val="000000"/>
          <w:sz w:val="24"/>
          <w:szCs w:val="24"/>
        </w:rPr>
        <w:t>Confidential</w:t>
      </w:r>
      <w:proofErr w:type="spellEnd"/>
      <w:r w:rsidRPr="006259BD">
        <w:rPr>
          <w:rFonts w:ascii="Garamond" w:hAnsi="Garamond" w:cs="Arial"/>
          <w:color w:val="000000"/>
          <w:sz w:val="24"/>
          <w:szCs w:val="24"/>
        </w:rPr>
        <w:t xml:space="preserve">, June 28. Consultado el 30 de mayo de 2010 en </w:t>
      </w:r>
      <w:hyperlink r:id="rId57" w:history="1">
        <w:r w:rsidRPr="006259BD">
          <w:rPr>
            <w:rStyle w:val="Hipervnculo"/>
            <w:rFonts w:ascii="Garamond" w:hAnsi="Garamond" w:cs="Arial"/>
            <w:color w:val="000000"/>
            <w:sz w:val="24"/>
            <w:szCs w:val="24"/>
          </w:rPr>
          <w:t>www.cinecon.com/news.php?id=0506281</w:t>
        </w:r>
      </w:hyperlink>
    </w:p>
    <w:p w14:paraId="2697877C" w14:textId="77777777" w:rsidR="00F3620B" w:rsidRPr="006259BD" w:rsidRDefault="00F3620B" w:rsidP="006259BD">
      <w:pPr>
        <w:pStyle w:val="Textonotapie"/>
        <w:spacing w:line="360" w:lineRule="auto"/>
        <w:ind w:left="357"/>
        <w:jc w:val="both"/>
        <w:rPr>
          <w:rFonts w:ascii="Garamond" w:hAnsi="Garamond" w:cs="Arial"/>
          <w:sz w:val="24"/>
          <w:szCs w:val="24"/>
          <w:lang w:val="it-IT"/>
        </w:rPr>
      </w:pPr>
      <w:r w:rsidRPr="006259BD">
        <w:rPr>
          <w:rFonts w:ascii="Garamond" w:hAnsi="Garamond" w:cs="Arial"/>
          <w:sz w:val="24"/>
          <w:szCs w:val="24"/>
          <w:lang w:val="it-IT"/>
        </w:rPr>
        <w:t xml:space="preserve">En el caso de que el recurso electrónico </w:t>
      </w:r>
      <w:r w:rsidR="006259BD" w:rsidRPr="006259BD">
        <w:rPr>
          <w:rFonts w:ascii="Garamond" w:hAnsi="Garamond" w:cs="Arial"/>
          <w:sz w:val="24"/>
          <w:szCs w:val="24"/>
          <w:lang w:val="it-IT"/>
        </w:rPr>
        <w:t>disponga de DOI (Digital Objects Identifier)</w:t>
      </w:r>
      <w:r w:rsidRPr="006259BD">
        <w:rPr>
          <w:rFonts w:ascii="Garamond" w:hAnsi="Garamond" w:cs="Arial"/>
          <w:sz w:val="24"/>
          <w:szCs w:val="24"/>
          <w:lang w:val="it-IT"/>
        </w:rPr>
        <w:t xml:space="preserve">, </w:t>
      </w:r>
      <w:r w:rsidR="006259BD" w:rsidRPr="006259BD">
        <w:rPr>
          <w:rFonts w:ascii="Garamond" w:hAnsi="Garamond" w:cs="Arial"/>
          <w:sz w:val="24"/>
          <w:szCs w:val="24"/>
          <w:lang w:val="it-IT"/>
        </w:rPr>
        <w:t>se debe indicar éste en lugar de</w:t>
      </w:r>
      <w:r w:rsidRPr="006259BD">
        <w:rPr>
          <w:rFonts w:ascii="Garamond" w:hAnsi="Garamond" w:cs="Arial"/>
          <w:sz w:val="24"/>
          <w:szCs w:val="24"/>
          <w:lang w:val="it-IT"/>
        </w:rPr>
        <w:t xml:space="preserve"> la dirección web</w:t>
      </w:r>
      <w:r w:rsidR="006259BD" w:rsidRPr="006259BD">
        <w:rPr>
          <w:rFonts w:ascii="Garamond" w:hAnsi="Garamond" w:cs="Arial"/>
          <w:sz w:val="24"/>
          <w:szCs w:val="24"/>
          <w:lang w:val="it-IT"/>
        </w:rPr>
        <w:t xml:space="preserve">: </w:t>
      </w:r>
    </w:p>
    <w:p w14:paraId="1E35711F" w14:textId="77777777" w:rsidR="00F3620B" w:rsidRPr="006259BD" w:rsidRDefault="00F3620B" w:rsidP="001B2503">
      <w:pPr>
        <w:spacing w:after="240" w:line="360" w:lineRule="auto"/>
        <w:ind w:left="357"/>
        <w:jc w:val="both"/>
        <w:rPr>
          <w:rFonts w:ascii="Garamond" w:hAnsi="Garamond" w:cs="Arial"/>
          <w:bCs/>
          <w:lang w:val="en-GB"/>
        </w:rPr>
      </w:pPr>
      <w:proofErr w:type="spellStart"/>
      <w:r w:rsidRPr="006259BD">
        <w:rPr>
          <w:rFonts w:ascii="Garamond" w:hAnsi="Garamond" w:cs="Arial"/>
          <w:bCs/>
          <w:lang w:val="en-GB"/>
        </w:rPr>
        <w:t>Kozinets</w:t>
      </w:r>
      <w:proofErr w:type="spellEnd"/>
      <w:r w:rsidRPr="006259BD">
        <w:rPr>
          <w:rFonts w:ascii="Garamond" w:hAnsi="Garamond" w:cs="Arial"/>
          <w:bCs/>
          <w:lang w:val="en-GB"/>
        </w:rPr>
        <w:t xml:space="preserve">, R.V., de </w:t>
      </w:r>
      <w:proofErr w:type="spellStart"/>
      <w:r w:rsidRPr="006259BD">
        <w:rPr>
          <w:rFonts w:ascii="Garamond" w:hAnsi="Garamond" w:cs="Arial"/>
          <w:bCs/>
          <w:lang w:val="en-GB"/>
        </w:rPr>
        <w:t>Valck</w:t>
      </w:r>
      <w:proofErr w:type="spellEnd"/>
      <w:r w:rsidRPr="006259BD">
        <w:rPr>
          <w:rFonts w:ascii="Garamond" w:hAnsi="Garamond" w:cs="Arial"/>
          <w:bCs/>
          <w:lang w:val="en-GB"/>
        </w:rPr>
        <w:t xml:space="preserve">, K., Andrea C., </w:t>
      </w:r>
      <w:proofErr w:type="spellStart"/>
      <w:r w:rsidRPr="006259BD">
        <w:rPr>
          <w:rFonts w:ascii="Garamond" w:hAnsi="Garamond" w:cs="Arial"/>
          <w:bCs/>
          <w:lang w:val="en-GB"/>
        </w:rPr>
        <w:t>Wojnicki</w:t>
      </w:r>
      <w:proofErr w:type="spellEnd"/>
      <w:r w:rsidRPr="006259BD">
        <w:rPr>
          <w:rFonts w:ascii="Garamond" w:hAnsi="Garamond" w:cs="Arial"/>
          <w:bCs/>
          <w:lang w:val="en-GB"/>
        </w:rPr>
        <w:t xml:space="preserve">, A.C.  y </w:t>
      </w:r>
      <w:proofErr w:type="spellStart"/>
      <w:r w:rsidRPr="006259BD">
        <w:rPr>
          <w:rFonts w:ascii="Garamond" w:hAnsi="Garamond" w:cs="Arial"/>
          <w:bCs/>
          <w:lang w:val="en-GB"/>
        </w:rPr>
        <w:t>Wilner</w:t>
      </w:r>
      <w:proofErr w:type="spellEnd"/>
      <w:r w:rsidRPr="006259BD">
        <w:rPr>
          <w:rFonts w:ascii="Garamond" w:hAnsi="Garamond" w:cs="Arial"/>
          <w:bCs/>
          <w:lang w:val="en-GB"/>
        </w:rPr>
        <w:t xml:space="preserve">, S.J.S. (2010): “Networked Narratives: Understanding Word-of-Mouth Marketing in Online Communities”. </w:t>
      </w:r>
      <w:r w:rsidRPr="006259BD">
        <w:rPr>
          <w:rFonts w:ascii="Garamond" w:hAnsi="Garamond" w:cs="Arial"/>
          <w:bCs/>
          <w:i/>
          <w:lang w:val="en-GB"/>
        </w:rPr>
        <w:t>Journal of Marketing</w:t>
      </w:r>
      <w:r w:rsidRPr="006259BD">
        <w:rPr>
          <w:rFonts w:ascii="Garamond" w:hAnsi="Garamond" w:cs="Arial"/>
          <w:bCs/>
          <w:lang w:val="en-GB"/>
        </w:rPr>
        <w:t xml:space="preserve">, 74 (2), 71-89. </w:t>
      </w:r>
      <w:proofErr w:type="spellStart"/>
      <w:r w:rsidRPr="006259BD">
        <w:rPr>
          <w:rFonts w:ascii="Garamond" w:hAnsi="Garamond" w:cs="Arial"/>
          <w:bCs/>
          <w:lang w:val="en-GB"/>
        </w:rPr>
        <w:t>doi</w:t>
      </w:r>
      <w:proofErr w:type="spellEnd"/>
      <w:r w:rsidRPr="006259BD">
        <w:rPr>
          <w:rFonts w:ascii="Garamond" w:hAnsi="Garamond" w:cs="Arial"/>
          <w:bCs/>
          <w:lang w:val="en-GB"/>
        </w:rPr>
        <w:t>: 10.1509/jmkg.74.2.71</w:t>
      </w:r>
    </w:p>
    <w:p w14:paraId="03417A46" w14:textId="77777777" w:rsidR="00F3620B" w:rsidRPr="001B2503" w:rsidRDefault="00F3620B" w:rsidP="00895F97">
      <w:pPr>
        <w:numPr>
          <w:ilvl w:val="0"/>
          <w:numId w:val="4"/>
        </w:numPr>
        <w:tabs>
          <w:tab w:val="clear" w:pos="473"/>
          <w:tab w:val="num" w:pos="567"/>
        </w:tabs>
        <w:spacing w:line="360" w:lineRule="auto"/>
        <w:ind w:left="471" w:hanging="187"/>
        <w:jc w:val="both"/>
        <w:rPr>
          <w:rFonts w:ascii="Garamond" w:hAnsi="Garamond" w:cs="Arial"/>
          <w:i/>
          <w:lang w:val="en-GB"/>
        </w:rPr>
      </w:pPr>
      <w:proofErr w:type="spellStart"/>
      <w:r w:rsidRPr="001B2503">
        <w:rPr>
          <w:rFonts w:ascii="Garamond" w:hAnsi="Garamond" w:cs="Arial"/>
          <w:i/>
          <w:lang w:val="en-GB"/>
        </w:rPr>
        <w:t>Películas</w:t>
      </w:r>
      <w:proofErr w:type="spellEnd"/>
    </w:p>
    <w:p w14:paraId="01FC71E7" w14:textId="77777777" w:rsidR="00F3620B" w:rsidRPr="001B2503" w:rsidRDefault="00F3620B" w:rsidP="000363BE">
      <w:pPr>
        <w:autoSpaceDE w:val="0"/>
        <w:autoSpaceDN w:val="0"/>
        <w:adjustRightInd w:val="0"/>
        <w:spacing w:after="240" w:line="360" w:lineRule="auto"/>
        <w:ind w:left="284"/>
        <w:jc w:val="both"/>
        <w:rPr>
          <w:rFonts w:ascii="Garamond" w:hAnsi="Garamond" w:cs="Arial"/>
        </w:rPr>
      </w:pPr>
      <w:r w:rsidRPr="001B2503">
        <w:rPr>
          <w:rFonts w:ascii="Garamond" w:hAnsi="Garamond" w:cs="Arial"/>
        </w:rPr>
        <w:t xml:space="preserve">Nombre del filme en su idioma original. (año de realización) Película dirigida por nombre del director. Lugar de realización, casa productora. [Tipo de medio o soporte] </w:t>
      </w:r>
    </w:p>
    <w:p w14:paraId="4CAA4D50" w14:textId="77777777" w:rsidR="00F3620B" w:rsidRPr="001B2503" w:rsidRDefault="00F3620B" w:rsidP="001B2503">
      <w:pPr>
        <w:autoSpaceDE w:val="0"/>
        <w:autoSpaceDN w:val="0"/>
        <w:adjustRightInd w:val="0"/>
        <w:spacing w:line="360" w:lineRule="auto"/>
        <w:ind w:left="425"/>
        <w:jc w:val="both"/>
        <w:rPr>
          <w:rFonts w:ascii="Garamond" w:hAnsi="Garamond" w:cs="Arial"/>
        </w:rPr>
      </w:pPr>
      <w:r w:rsidRPr="001B2503">
        <w:rPr>
          <w:rFonts w:ascii="Garamond" w:hAnsi="Garamond" w:cs="Arial"/>
        </w:rPr>
        <w:t xml:space="preserve">Ejemplo: </w:t>
      </w:r>
    </w:p>
    <w:p w14:paraId="3C64CED9" w14:textId="77777777" w:rsidR="00F3620B" w:rsidRPr="001B2503" w:rsidRDefault="00F3620B" w:rsidP="00BA68A1">
      <w:pPr>
        <w:spacing w:after="240" w:line="360" w:lineRule="auto"/>
        <w:ind w:left="426"/>
        <w:jc w:val="both"/>
        <w:rPr>
          <w:rFonts w:ascii="Garamond" w:hAnsi="Garamond" w:cs="Arial"/>
        </w:rPr>
      </w:pPr>
      <w:r w:rsidRPr="001B2503">
        <w:rPr>
          <w:rFonts w:ascii="Garamond" w:hAnsi="Garamond" w:cs="Arial"/>
          <w:i/>
        </w:rPr>
        <w:t>Avatar</w:t>
      </w:r>
      <w:r w:rsidRPr="001B2503">
        <w:rPr>
          <w:rFonts w:ascii="Garamond" w:hAnsi="Garamond" w:cs="Arial"/>
        </w:rPr>
        <w:t xml:space="preserve"> (2009) Película dirigida por James Cameron, Estados Unidos / 20th Century Fox / </w:t>
      </w:r>
      <w:proofErr w:type="spellStart"/>
      <w:r w:rsidRPr="001B2503">
        <w:rPr>
          <w:rFonts w:ascii="Garamond" w:hAnsi="Garamond" w:cs="Arial"/>
        </w:rPr>
        <w:t>Lightstorm</w:t>
      </w:r>
      <w:proofErr w:type="spellEnd"/>
      <w:r w:rsidRPr="001B2503">
        <w:rPr>
          <w:rFonts w:ascii="Garamond" w:hAnsi="Garamond" w:cs="Arial"/>
        </w:rPr>
        <w:t xml:space="preserve"> </w:t>
      </w:r>
      <w:proofErr w:type="spellStart"/>
      <w:r w:rsidRPr="001B2503">
        <w:rPr>
          <w:rFonts w:ascii="Garamond" w:hAnsi="Garamond" w:cs="Arial"/>
        </w:rPr>
        <w:t>Entertainment</w:t>
      </w:r>
      <w:proofErr w:type="spellEnd"/>
      <w:r w:rsidRPr="001B2503">
        <w:rPr>
          <w:rFonts w:ascii="Garamond" w:hAnsi="Garamond" w:cs="Arial"/>
        </w:rPr>
        <w:t xml:space="preserve"> / </w:t>
      </w:r>
      <w:proofErr w:type="spellStart"/>
      <w:r w:rsidRPr="001B2503">
        <w:rPr>
          <w:rFonts w:ascii="Garamond" w:hAnsi="Garamond" w:cs="Arial"/>
        </w:rPr>
        <w:t>Giant</w:t>
      </w:r>
      <w:proofErr w:type="spellEnd"/>
      <w:r w:rsidRPr="001B2503">
        <w:rPr>
          <w:rFonts w:ascii="Garamond" w:hAnsi="Garamond" w:cs="Arial"/>
        </w:rPr>
        <w:t xml:space="preserve"> </w:t>
      </w:r>
      <w:proofErr w:type="spellStart"/>
      <w:r w:rsidRPr="001B2503">
        <w:rPr>
          <w:rFonts w:ascii="Garamond" w:hAnsi="Garamond" w:cs="Arial"/>
        </w:rPr>
        <w:t>Studios</w:t>
      </w:r>
      <w:proofErr w:type="spellEnd"/>
      <w:r w:rsidRPr="001B2503">
        <w:rPr>
          <w:rFonts w:ascii="Garamond" w:hAnsi="Garamond" w:cs="Arial"/>
        </w:rPr>
        <w:t xml:space="preserve"> Inc. [DVD]</w:t>
      </w:r>
    </w:p>
    <w:p w14:paraId="02603666" w14:textId="77777777" w:rsidR="00F3620B" w:rsidRPr="001B2503" w:rsidRDefault="00F3620B" w:rsidP="00F1588E">
      <w:pPr>
        <w:numPr>
          <w:ilvl w:val="0"/>
          <w:numId w:val="4"/>
        </w:numPr>
        <w:tabs>
          <w:tab w:val="clear" w:pos="473"/>
          <w:tab w:val="num" w:pos="567"/>
        </w:tabs>
        <w:spacing w:line="360" w:lineRule="auto"/>
        <w:ind w:left="471" w:hanging="187"/>
        <w:jc w:val="both"/>
        <w:rPr>
          <w:rFonts w:ascii="Garamond" w:hAnsi="Garamond" w:cs="Arial"/>
          <w:i/>
          <w:lang w:val="en-GB"/>
        </w:rPr>
      </w:pPr>
      <w:r w:rsidRPr="001B2503">
        <w:rPr>
          <w:rFonts w:ascii="Garamond" w:hAnsi="Garamond" w:cs="Arial"/>
          <w:i/>
          <w:lang w:val="en-GB"/>
        </w:rPr>
        <w:t xml:space="preserve">Series de </w:t>
      </w:r>
      <w:proofErr w:type="spellStart"/>
      <w:r w:rsidRPr="001B2503">
        <w:rPr>
          <w:rFonts w:ascii="Garamond" w:hAnsi="Garamond" w:cs="Arial"/>
          <w:i/>
          <w:lang w:val="en-GB"/>
        </w:rPr>
        <w:t>televisión</w:t>
      </w:r>
      <w:proofErr w:type="spellEnd"/>
    </w:p>
    <w:p w14:paraId="4013992F" w14:textId="77777777" w:rsidR="00F3620B" w:rsidRPr="001B2503" w:rsidRDefault="00F3620B" w:rsidP="000363BE">
      <w:pPr>
        <w:spacing w:after="240" w:line="360" w:lineRule="auto"/>
        <w:ind w:left="284"/>
        <w:jc w:val="both"/>
        <w:rPr>
          <w:rFonts w:ascii="Garamond" w:hAnsi="Garamond" w:cs="Arial"/>
        </w:rPr>
      </w:pPr>
      <w:r w:rsidRPr="001B2503">
        <w:rPr>
          <w:rFonts w:ascii="Garamond" w:hAnsi="Garamond" w:cs="Arial"/>
        </w:rPr>
        <w:t>Nombre de la serie, número de temporada -episodio, Nombre del episodio en cursivas. (año de producción), lugar de realización, casa productora, fecha de transmisión, [Formato del soporte]</w:t>
      </w:r>
    </w:p>
    <w:p w14:paraId="4AE86768" w14:textId="77777777" w:rsidR="00F3620B" w:rsidRPr="001B2503" w:rsidRDefault="00F3620B" w:rsidP="00895F97">
      <w:pPr>
        <w:spacing w:line="360" w:lineRule="auto"/>
        <w:ind w:firstLine="284"/>
        <w:jc w:val="both"/>
        <w:rPr>
          <w:rFonts w:ascii="Garamond" w:hAnsi="Garamond" w:cs="Arial"/>
        </w:rPr>
      </w:pPr>
      <w:r w:rsidRPr="001B2503">
        <w:rPr>
          <w:rFonts w:ascii="Garamond" w:hAnsi="Garamond" w:cs="Arial"/>
        </w:rPr>
        <w:t>Ejemplo:</w:t>
      </w:r>
    </w:p>
    <w:p w14:paraId="50D3EEA0" w14:textId="77777777" w:rsidR="007E3602" w:rsidRPr="007B766A" w:rsidRDefault="00F3620B" w:rsidP="007B766A">
      <w:pPr>
        <w:spacing w:after="240" w:line="360" w:lineRule="auto"/>
        <w:ind w:left="284"/>
        <w:jc w:val="both"/>
        <w:rPr>
          <w:rFonts w:ascii="Garamond" w:hAnsi="Garamond" w:cs="Arial"/>
        </w:rPr>
      </w:pPr>
      <w:r w:rsidRPr="001B2503">
        <w:rPr>
          <w:rFonts w:ascii="Garamond" w:hAnsi="Garamond" w:cs="Arial"/>
        </w:rPr>
        <w:lastRenderedPageBreak/>
        <w:t xml:space="preserve">White Collar, Temporada 1, episodio 3, </w:t>
      </w:r>
      <w:r w:rsidRPr="001B2503">
        <w:rPr>
          <w:rFonts w:ascii="Garamond" w:hAnsi="Garamond" w:cs="Arial"/>
          <w:i/>
        </w:rPr>
        <w:t>El libro de horas</w:t>
      </w:r>
      <w:r w:rsidRPr="001B2503">
        <w:rPr>
          <w:rFonts w:ascii="Garamond" w:hAnsi="Garamond" w:cs="Arial"/>
        </w:rPr>
        <w:t xml:space="preserve"> (2009), Estados Unidos, USA </w:t>
      </w:r>
      <w:r w:rsidR="007E3602" w:rsidRPr="007E3602">
        <w:rPr>
          <w:rFonts w:ascii="Garamond" w:hAnsi="Garamond"/>
        </w:rPr>
        <w:t>Network, [DVD]</w:t>
      </w:r>
    </w:p>
    <w:p w14:paraId="6D7654E7" w14:textId="77777777" w:rsidR="007E3602" w:rsidRPr="007E3602" w:rsidRDefault="007E3602" w:rsidP="007E3602">
      <w:pPr>
        <w:autoSpaceDE w:val="0"/>
        <w:autoSpaceDN w:val="0"/>
        <w:adjustRightInd w:val="0"/>
        <w:spacing w:after="240" w:line="360" w:lineRule="auto"/>
        <w:jc w:val="both"/>
        <w:rPr>
          <w:rFonts w:ascii="Garamond" w:hAnsi="Garamond"/>
          <w:b/>
        </w:rPr>
      </w:pPr>
      <w:r>
        <w:rPr>
          <w:rFonts w:ascii="Garamond" w:hAnsi="Garamond"/>
        </w:rPr>
        <w:br w:type="page"/>
      </w:r>
      <w:r w:rsidRPr="007E3602">
        <w:rPr>
          <w:rFonts w:ascii="Garamond" w:hAnsi="Garamond"/>
          <w:b/>
        </w:rPr>
        <w:lastRenderedPageBreak/>
        <w:t>Notas a pie de página</w:t>
      </w:r>
    </w:p>
    <w:p w14:paraId="6FA40785" w14:textId="77777777" w:rsidR="007E3602" w:rsidRP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 xml:space="preserve">El autor podrá hacer comentarios sobre el texto mediante notas al pie de página, siempre que sean imprescindibles. Para ello se empleará una numeración consecutiva mediante superíndices al término del comentario: </w:t>
      </w:r>
      <w:r w:rsidRPr="007E3602">
        <w:rPr>
          <w:rFonts w:ascii="Garamond" w:hAnsi="Garamond"/>
          <w:vertAlign w:val="superscript"/>
        </w:rPr>
        <w:t>5</w:t>
      </w:r>
      <w:r w:rsidRPr="007E3602">
        <w:rPr>
          <w:rFonts w:ascii="Garamond" w:hAnsi="Garamond"/>
        </w:rPr>
        <w:t>.</w:t>
      </w:r>
    </w:p>
    <w:p w14:paraId="02C15ED9" w14:textId="77777777" w:rsidR="007E3602" w:rsidRPr="007E3602" w:rsidRDefault="007E3602" w:rsidP="007E3602">
      <w:pPr>
        <w:autoSpaceDE w:val="0"/>
        <w:autoSpaceDN w:val="0"/>
        <w:adjustRightInd w:val="0"/>
        <w:spacing w:after="240" w:line="360" w:lineRule="auto"/>
        <w:jc w:val="both"/>
        <w:rPr>
          <w:rFonts w:ascii="Garamond" w:hAnsi="Garamond"/>
        </w:rPr>
      </w:pPr>
    </w:p>
    <w:p w14:paraId="4F60631A" w14:textId="77777777" w:rsidR="007E3602" w:rsidRPr="007E3602" w:rsidRDefault="007E3602" w:rsidP="007E3602">
      <w:pPr>
        <w:autoSpaceDE w:val="0"/>
        <w:autoSpaceDN w:val="0"/>
        <w:adjustRightInd w:val="0"/>
        <w:spacing w:after="240" w:line="360" w:lineRule="auto"/>
        <w:jc w:val="both"/>
        <w:rPr>
          <w:rFonts w:ascii="Garamond" w:hAnsi="Garamond"/>
          <w:b/>
        </w:rPr>
      </w:pPr>
      <w:r w:rsidRPr="007E3602">
        <w:rPr>
          <w:rFonts w:ascii="Garamond" w:hAnsi="Garamond"/>
          <w:b/>
        </w:rPr>
        <w:t>Tablas, cuadros, figuras y gráficos</w:t>
      </w:r>
    </w:p>
    <w:p w14:paraId="3FC6C619" w14:textId="77777777" w:rsidR="007E3602" w:rsidRP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 xml:space="preserve">Las tablas, cuadros, figuras y gráficos empleados en la memoria del TFG (si los hubiera) se incluirán en un anexo al final de la memoria, después de </w:t>
      </w:r>
      <w:smartTag w:uri="urn:schemas-microsoft-com:office:smarttags" w:element="PersonName">
        <w:smartTagPr>
          <w:attr w:name="ProductID" w:val="la Bibliograf￭a"/>
        </w:smartTagPr>
        <w:r w:rsidRPr="007E3602">
          <w:rPr>
            <w:rFonts w:ascii="Garamond" w:hAnsi="Garamond"/>
          </w:rPr>
          <w:t>la Bibliografía</w:t>
        </w:r>
      </w:smartTag>
      <w:r w:rsidR="007B766A">
        <w:rPr>
          <w:rFonts w:ascii="Garamond" w:hAnsi="Garamond"/>
        </w:rPr>
        <w:t>, o bien dentro del texto, siempre citando la fuente.</w:t>
      </w:r>
    </w:p>
    <w:p w14:paraId="47AA7BE8"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Las tablas se emplean para ofrecer datos numéricos</w:t>
      </w:r>
    </w:p>
    <w:p w14:paraId="7260506A"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Los cuadros presentan datos o informaciones textuales</w:t>
      </w:r>
    </w:p>
    <w:p w14:paraId="73F9EA3E"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Las figuras representan ideas mediante algún tipo de diseño gráfico</w:t>
      </w:r>
    </w:p>
    <w:p w14:paraId="559C308D" w14:textId="77777777" w:rsidR="007E3602" w:rsidRPr="007E3602" w:rsidRDefault="007E3602" w:rsidP="007E3602">
      <w:pPr>
        <w:numPr>
          <w:ilvl w:val="0"/>
          <w:numId w:val="2"/>
        </w:numPr>
        <w:autoSpaceDE w:val="0"/>
        <w:autoSpaceDN w:val="0"/>
        <w:adjustRightInd w:val="0"/>
        <w:spacing w:after="240" w:line="360" w:lineRule="auto"/>
        <w:jc w:val="both"/>
        <w:rPr>
          <w:rFonts w:ascii="Garamond" w:hAnsi="Garamond"/>
        </w:rPr>
      </w:pPr>
      <w:r w:rsidRPr="007E3602">
        <w:rPr>
          <w:rFonts w:ascii="Garamond" w:hAnsi="Garamond"/>
        </w:rPr>
        <w:t>Los gráficos representan datos cuantitativos mediante histogramas, diagramas, pictogramas, etc.</w:t>
      </w:r>
    </w:p>
    <w:p w14:paraId="63FF7DF1" w14:textId="77777777" w:rsidR="007E3602" w:rsidRDefault="007E3602" w:rsidP="007E3602">
      <w:pPr>
        <w:autoSpaceDE w:val="0"/>
        <w:autoSpaceDN w:val="0"/>
        <w:adjustRightInd w:val="0"/>
        <w:spacing w:after="240" w:line="360" w:lineRule="auto"/>
        <w:jc w:val="both"/>
        <w:rPr>
          <w:rFonts w:ascii="Garamond" w:hAnsi="Garamond"/>
        </w:rPr>
      </w:pPr>
      <w:r w:rsidRPr="007E3602">
        <w:rPr>
          <w:rFonts w:ascii="Garamond" w:hAnsi="Garamond"/>
        </w:rPr>
        <w:t>Todos ellos se numerarán de acuerdo con el sistema de doble numeración: primer número para el capítulo; el segundo número indicará el orden dentro del capítulo (el siguiente ejemplo se refiere a la tabla 3 del capítulo 5):</w:t>
      </w:r>
    </w:p>
    <w:p w14:paraId="5B8F75E5" w14:textId="77777777" w:rsidR="007B766A" w:rsidRPr="007B766A" w:rsidRDefault="007B766A" w:rsidP="007B766A">
      <w:pPr>
        <w:autoSpaceDE w:val="0"/>
        <w:autoSpaceDN w:val="0"/>
        <w:adjustRightInd w:val="0"/>
        <w:spacing w:after="240" w:line="360" w:lineRule="auto"/>
        <w:jc w:val="both"/>
        <w:rPr>
          <w:rFonts w:ascii="Garamond" w:hAnsi="Garamond"/>
          <w:i/>
        </w:rPr>
      </w:pPr>
      <w:r w:rsidRPr="007B766A">
        <w:rPr>
          <w:rFonts w:ascii="Garamond" w:hAnsi="Garamond"/>
          <w:i/>
        </w:rPr>
        <w:t>Tabla 5.3: Recaudación de la taquilla española en 2011-07-20. Fuente: elaboración propia</w:t>
      </w:r>
    </w:p>
    <w:p w14:paraId="29AAA8E3" w14:textId="77777777" w:rsidR="007B766A" w:rsidRPr="007E3602" w:rsidRDefault="007B766A" w:rsidP="007E3602">
      <w:pPr>
        <w:autoSpaceDE w:val="0"/>
        <w:autoSpaceDN w:val="0"/>
        <w:adjustRightInd w:val="0"/>
        <w:spacing w:after="240" w:line="360" w:lineRule="auto"/>
        <w:jc w:val="both"/>
        <w:rPr>
          <w:rFonts w:ascii="Garamond" w:hAnsi="Garamond"/>
        </w:rPr>
      </w:pPr>
    </w:p>
    <w:p w14:paraId="131DC603" w14:textId="77777777" w:rsidR="00A15880" w:rsidRPr="007B766A" w:rsidRDefault="007B766A" w:rsidP="004F51F7">
      <w:pPr>
        <w:autoSpaceDE w:val="0"/>
        <w:autoSpaceDN w:val="0"/>
        <w:adjustRightInd w:val="0"/>
        <w:spacing w:after="240" w:line="360" w:lineRule="auto"/>
        <w:jc w:val="both"/>
        <w:rPr>
          <w:rFonts w:ascii="Garamond" w:hAnsi="Garamond"/>
          <w:b/>
        </w:rPr>
      </w:pPr>
      <w:r w:rsidRPr="007B766A">
        <w:rPr>
          <w:rFonts w:ascii="Garamond" w:hAnsi="Garamond"/>
          <w:b/>
        </w:rPr>
        <w:t xml:space="preserve">Anexos: </w:t>
      </w:r>
    </w:p>
    <w:p w14:paraId="784227BE" w14:textId="77777777" w:rsidR="007B766A" w:rsidRPr="00BA68A1" w:rsidRDefault="007B766A" w:rsidP="004F51F7">
      <w:pPr>
        <w:autoSpaceDE w:val="0"/>
        <w:autoSpaceDN w:val="0"/>
        <w:adjustRightInd w:val="0"/>
        <w:spacing w:after="240" w:line="360" w:lineRule="auto"/>
        <w:jc w:val="both"/>
        <w:rPr>
          <w:rFonts w:ascii="Garamond" w:hAnsi="Garamond"/>
        </w:rPr>
      </w:pPr>
      <w:r>
        <w:rPr>
          <w:rFonts w:ascii="Garamond" w:hAnsi="Garamond"/>
        </w:rPr>
        <w:t xml:space="preserve">Solamente cuando sean imprescindibles. No hace falta incorporar como anexo el corpus de análisis. </w:t>
      </w:r>
    </w:p>
    <w:sectPr w:rsidR="007B766A" w:rsidRPr="00BA68A1" w:rsidSect="00F675B5">
      <w:pgSz w:w="11906" w:h="16838" w:code="9"/>
      <w:pgMar w:top="1418" w:right="1701" w:bottom="1418" w:left="1701" w:header="426" w:footer="709"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213E1E" w14:textId="77777777" w:rsidR="009A4C22" w:rsidRDefault="009A4C22">
      <w:r>
        <w:separator/>
      </w:r>
    </w:p>
    <w:p w14:paraId="1358BBC0" w14:textId="77777777" w:rsidR="009A4C22" w:rsidRDefault="009A4C22"/>
  </w:endnote>
  <w:endnote w:type="continuationSeparator" w:id="0">
    <w:p w14:paraId="589CCD54" w14:textId="77777777" w:rsidR="009A4C22" w:rsidRDefault="009A4C22">
      <w:r>
        <w:continuationSeparator/>
      </w:r>
    </w:p>
    <w:p w14:paraId="127DEE9A" w14:textId="77777777" w:rsidR="009A4C22" w:rsidRDefault="009A4C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TrebuchetMS">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dvGulliv-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439476"/>
      <w:docPartObj>
        <w:docPartGallery w:val="Page Numbers (Bottom of Page)"/>
        <w:docPartUnique/>
      </w:docPartObj>
    </w:sdtPr>
    <w:sdtContent>
      <w:p w14:paraId="4A41BC8B" w14:textId="3E20DB80" w:rsidR="0050684B" w:rsidRDefault="0050684B" w:rsidP="00A17BCD">
        <w:pPr>
          <w:pStyle w:val="Piedepgina"/>
          <w:jc w:val="center"/>
        </w:pPr>
        <w:r>
          <w:fldChar w:fldCharType="begin"/>
        </w:r>
        <w:r>
          <w:instrText>PAGE   \* MERGEFORMAT</w:instrText>
        </w:r>
        <w:r>
          <w:fldChar w:fldCharType="separate"/>
        </w:r>
        <w:r w:rsidR="00A61817">
          <w:rPr>
            <w:noProof/>
          </w:rPr>
          <w:t>- 23 -</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ECCF0" w14:textId="334530FB" w:rsidR="0050684B" w:rsidRDefault="0050684B" w:rsidP="00A17BCD">
    <w:pPr>
      <w:pStyle w:val="Piedepgina"/>
      <w:jc w:val="center"/>
    </w:pPr>
    <w:sdt>
      <w:sdtPr>
        <w:id w:val="1033298725"/>
        <w:docPartObj>
          <w:docPartGallery w:val="Page Numbers (Bottom of Page)"/>
          <w:docPartUnique/>
        </w:docPartObj>
      </w:sdtPr>
      <w:sdtContent>
        <w:r>
          <w:fldChar w:fldCharType="begin"/>
        </w:r>
        <w:r>
          <w:instrText>PAGE   \* MERGEFORMAT</w:instrText>
        </w:r>
        <w:r>
          <w:fldChar w:fldCharType="separate"/>
        </w:r>
        <w:r w:rsidR="00A61817">
          <w:rPr>
            <w:noProof/>
          </w:rPr>
          <w:t>- 1 -</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4A9D9A" w14:textId="77777777" w:rsidR="009A4C22" w:rsidRDefault="009A4C22">
      <w:r>
        <w:separator/>
      </w:r>
    </w:p>
    <w:p w14:paraId="328D288A" w14:textId="77777777" w:rsidR="009A4C22" w:rsidRDefault="009A4C22"/>
  </w:footnote>
  <w:footnote w:type="continuationSeparator" w:id="0">
    <w:p w14:paraId="2C513CF6" w14:textId="77777777" w:rsidR="009A4C22" w:rsidRDefault="009A4C22">
      <w:r>
        <w:continuationSeparator/>
      </w:r>
    </w:p>
    <w:p w14:paraId="439C8634" w14:textId="77777777" w:rsidR="009A4C22" w:rsidRDefault="009A4C2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0326F" w14:textId="77777777" w:rsidR="0050684B" w:rsidRDefault="0050684B" w:rsidP="0031019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8BB80EC" w14:textId="77777777" w:rsidR="0050684B" w:rsidRDefault="0050684B" w:rsidP="005226AD">
    <w:pPr>
      <w:pStyle w:val="Encabezado"/>
      <w:ind w:right="360"/>
    </w:pPr>
  </w:p>
  <w:p w14:paraId="5C4DCB34" w14:textId="77777777" w:rsidR="0050684B" w:rsidRDefault="0050684B"/>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E95A5" w14:textId="77777777" w:rsidR="0050684B" w:rsidRDefault="0050684B" w:rsidP="005226AD">
    <w:pPr>
      <w:pStyle w:val="Encabezado"/>
      <w:ind w:right="360"/>
      <w:rPr>
        <w:rFonts w:ascii="Arial" w:hAnsi="Arial" w:cs="Arial"/>
        <w:color w:val="333399"/>
        <w:sz w:val="18"/>
        <w:szCs w:val="18"/>
      </w:rPr>
    </w:pPr>
    <w:r>
      <w:rPr>
        <w:rFonts w:ascii="Arial" w:hAnsi="Arial" w:cs="Arial"/>
        <w:noProof/>
        <w:sz w:val="20"/>
        <w:szCs w:val="20"/>
      </w:rPr>
      <w:drawing>
        <wp:inline distT="0" distB="0" distL="0" distR="0" wp14:anchorId="54D46AA0" wp14:editId="740B6E76">
          <wp:extent cx="1704975" cy="685800"/>
          <wp:effectExtent l="0" t="0" r="0" b="0"/>
          <wp:docPr id="13" name="Imagen 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6D5FBE98" w14:textId="77777777" w:rsidR="0050684B" w:rsidRPr="00BB73B6" w:rsidRDefault="0050684B" w:rsidP="006909BB">
    <w:pPr>
      <w:pStyle w:val="Encabezado"/>
      <w:spacing w:before="20"/>
      <w:rPr>
        <w:rFonts w:ascii="Arial" w:hAnsi="Arial" w:cs="Arial"/>
        <w:color w:val="333333"/>
        <w:sz w:val="16"/>
        <w:szCs w:val="16"/>
      </w:rPr>
    </w:pPr>
    <w:r w:rsidRPr="00BB73B6">
      <w:rPr>
        <w:rFonts w:ascii="Arial" w:hAnsi="Arial" w:cs="Arial"/>
        <w:color w:val="333333"/>
        <w:sz w:val="16"/>
        <w:szCs w:val="16"/>
      </w:rPr>
      <w:t>Facultad de Ciencias de la Comunicación</w:t>
    </w:r>
  </w:p>
  <w:p w14:paraId="0D1FBD64" w14:textId="77777777" w:rsidR="0050684B" w:rsidRDefault="0050684B">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7216" behindDoc="0" locked="0" layoutInCell="1" allowOverlap="1" wp14:anchorId="7599AC1C" wp14:editId="236CA922">
              <wp:simplePos x="0" y="0"/>
              <wp:positionH relativeFrom="column">
                <wp:posOffset>1904365</wp:posOffset>
              </wp:positionH>
              <wp:positionV relativeFrom="paragraph">
                <wp:posOffset>8890</wp:posOffset>
              </wp:positionV>
              <wp:extent cx="3467735" cy="370205"/>
              <wp:effectExtent l="3175" t="0" r="0" b="317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C6D68" w14:textId="77777777" w:rsidR="0050684B" w:rsidRDefault="0050684B"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50684B" w:rsidRDefault="0050684B"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50684B" w:rsidRDefault="0050684B" w:rsidP="00AC7AE9">
                          <w:pPr>
                            <w:jc w:val="right"/>
                            <w:rPr>
                              <w:rStyle w:val="Nmerodepgina"/>
                              <w:rFonts w:ascii="Arial Narrow" w:hAnsi="Arial Narrow"/>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99AC1C" id="_x0000_t202" coordsize="21600,21600" o:spt="202" path="m,l,21600r21600,l21600,xe">
              <v:stroke joinstyle="miter"/>
              <v:path gradientshapeok="t" o:connecttype="rect"/>
            </v:shapetype>
            <v:shape id="Text Box 6" o:spid="_x0000_s1056" type="#_x0000_t202" style="position:absolute;margin-left:149.95pt;margin-top:.7pt;width:273.05pt;height:2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2oorQIAAKk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" filled="f" stroked="f">
              <v:textbox inset="0,0,0,0">
                <w:txbxContent>
                  <w:p w14:paraId="67CC6D68" w14:textId="77777777" w:rsidR="0050684B" w:rsidRDefault="0050684B"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50684B" w:rsidRDefault="0050684B"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50684B" w:rsidRDefault="0050684B" w:rsidP="00AC7AE9">
                    <w:pPr>
                      <w:jc w:val="right"/>
                      <w:rPr>
                        <w:rStyle w:val="Nmerodepgina"/>
                        <w:rFonts w:ascii="Arial Narrow" w:hAnsi="Arial Narrow"/>
                        <w:sz w:val="16"/>
                        <w:szCs w:val="16"/>
                      </w:rPr>
                    </w:pPr>
                  </w:p>
                </w:txbxContent>
              </v:textbox>
            </v:shape>
          </w:pict>
        </mc:Fallback>
      </mc:AlternateContent>
    </w:r>
    <w:r>
      <w:rPr>
        <w:rFonts w:ascii="Arial" w:hAnsi="Arial" w:cs="Arial"/>
        <w:color w:val="333333"/>
        <w:sz w:val="16"/>
        <w:szCs w:val="16"/>
      </w:rPr>
      <w:t>Universidad Rey Juan Carlos</w:t>
    </w:r>
  </w:p>
  <w:p w14:paraId="15B155A9" w14:textId="77777777" w:rsidR="0050684B" w:rsidRPr="00AB2DA1" w:rsidRDefault="0050684B">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8240" behindDoc="0" locked="0" layoutInCell="1" allowOverlap="1" wp14:anchorId="1AA133AD" wp14:editId="354841C6">
              <wp:simplePos x="0" y="0"/>
              <wp:positionH relativeFrom="column">
                <wp:posOffset>0</wp:posOffset>
              </wp:positionH>
              <wp:positionV relativeFrom="paragraph">
                <wp:posOffset>9525</wp:posOffset>
              </wp:positionV>
              <wp:extent cx="5372100" cy="0"/>
              <wp:effectExtent l="13335" t="10795" r="5715" b="8255"/>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721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line w14:anchorId="706A562E" id="Line 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2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60GAIAADI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" strokeweight=".25pt"/>
          </w:pict>
        </mc:Fallback>
      </mc:AlternateContent>
    </w:r>
  </w:p>
  <w:p w14:paraId="4F2FEDF0" w14:textId="77777777" w:rsidR="0050684B" w:rsidRDefault="0050684B"/>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761CE" w14:textId="77777777" w:rsidR="0050684B" w:rsidRDefault="0050684B" w:rsidP="005226AD">
    <w:pPr>
      <w:pStyle w:val="Encabezado"/>
      <w:rPr>
        <w:rFonts w:ascii="Arial" w:hAnsi="Arial" w:cs="Arial"/>
        <w:color w:val="333399"/>
        <w:sz w:val="18"/>
        <w:szCs w:val="18"/>
      </w:rPr>
    </w:pPr>
    <w:r>
      <w:rPr>
        <w:rFonts w:ascii="Arial" w:hAnsi="Arial" w:cs="Arial"/>
        <w:noProof/>
        <w:sz w:val="20"/>
        <w:szCs w:val="20"/>
      </w:rPr>
      <w:drawing>
        <wp:inline distT="0" distB="0" distL="0" distR="0" wp14:anchorId="30101F2C" wp14:editId="7588B771">
          <wp:extent cx="1704975" cy="685800"/>
          <wp:effectExtent l="0" t="0" r="0" b="0"/>
          <wp:docPr id="14" name="Imagen 1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76F009C1" w14:textId="77777777" w:rsidR="0050684B" w:rsidRPr="00BB73B6" w:rsidRDefault="0050684B" w:rsidP="005226AD">
    <w:pPr>
      <w:pStyle w:val="Encabezado"/>
      <w:spacing w:before="20"/>
      <w:rPr>
        <w:rFonts w:ascii="Arial" w:hAnsi="Arial" w:cs="Arial"/>
        <w:color w:val="333333"/>
        <w:sz w:val="16"/>
        <w:szCs w:val="16"/>
      </w:rPr>
    </w:pPr>
    <w:r>
      <w:rPr>
        <w:rFonts w:ascii="Arial" w:hAnsi="Arial" w:cs="Arial"/>
        <w:color w:val="333333"/>
        <w:sz w:val="16"/>
        <w:szCs w:val="16"/>
      </w:rPr>
      <w:t>Escuela Técnica Superior de Ingeniería Informática</w:t>
    </w:r>
  </w:p>
  <w:p w14:paraId="71B31CDC" w14:textId="77777777" w:rsidR="0050684B" w:rsidRDefault="0050684B" w:rsidP="005226AD">
    <w:pPr>
      <w:pStyle w:val="Encabezado"/>
      <w:rPr>
        <w:rFonts w:ascii="Arial" w:hAnsi="Arial" w:cs="Arial"/>
        <w:color w:val="333333"/>
        <w:sz w:val="16"/>
        <w:szCs w:val="16"/>
      </w:rPr>
    </w:pPr>
    <w:r>
      <w:rPr>
        <w:rFonts w:ascii="Arial" w:hAnsi="Arial" w:cs="Arial"/>
        <w:color w:val="333333"/>
        <w:sz w:val="16"/>
        <w:szCs w:val="16"/>
      </w:rPr>
      <w:t>Universidad Rey Juan Carlos</w:t>
    </w:r>
  </w:p>
  <w:p w14:paraId="5A736742" w14:textId="1D64C167" w:rsidR="0050684B" w:rsidRDefault="0050684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0C7B7913"/>
    <w:multiLevelType w:val="multilevel"/>
    <w:tmpl w:val="DEC8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0A5D18"/>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B4703C"/>
    <w:multiLevelType w:val="hybridMultilevel"/>
    <w:tmpl w:val="981C09A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51B32A1"/>
    <w:multiLevelType w:val="hybridMultilevel"/>
    <w:tmpl w:val="0F826D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1251B50"/>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3405054"/>
    <w:multiLevelType w:val="multilevel"/>
    <w:tmpl w:val="DC62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BB2CBE"/>
    <w:multiLevelType w:val="hybridMultilevel"/>
    <w:tmpl w:val="463859F2"/>
    <w:lvl w:ilvl="0" w:tplc="7228EDDA">
      <w:start w:val="2"/>
      <w:numFmt w:val="bullet"/>
      <w:lvlText w:val="-"/>
      <w:lvlJc w:val="left"/>
      <w:pPr>
        <w:tabs>
          <w:tab w:val="num" w:pos="720"/>
        </w:tabs>
        <w:ind w:left="720" w:hanging="360"/>
      </w:pPr>
      <w:rPr>
        <w:rFonts w:ascii="Garamond" w:eastAsia="Times New Roman" w:hAnsi="Garamond"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88C1B46"/>
    <w:multiLevelType w:val="hybridMultilevel"/>
    <w:tmpl w:val="177E7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2" w15:restartNumberingAfterBreak="0">
    <w:nsid w:val="471664F6"/>
    <w:multiLevelType w:val="multilevel"/>
    <w:tmpl w:val="A412EE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3946EE"/>
    <w:multiLevelType w:val="hybridMultilevel"/>
    <w:tmpl w:val="9EB65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5" w15:restartNumberingAfterBreak="0">
    <w:nsid w:val="57330819"/>
    <w:multiLevelType w:val="multilevel"/>
    <w:tmpl w:val="AC6C592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9137169"/>
    <w:multiLevelType w:val="hybridMultilevel"/>
    <w:tmpl w:val="1DA6F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634190"/>
    <w:multiLevelType w:val="hybridMultilevel"/>
    <w:tmpl w:val="F39EB3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9" w15:restartNumberingAfterBreak="0">
    <w:nsid w:val="600613A9"/>
    <w:multiLevelType w:val="hybridMultilevel"/>
    <w:tmpl w:val="AAE22A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2C276D6"/>
    <w:multiLevelType w:val="hybridMultilevel"/>
    <w:tmpl w:val="CB1C97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4264F1D"/>
    <w:multiLevelType w:val="multilevel"/>
    <w:tmpl w:val="98F0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3"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4" w15:restartNumberingAfterBreak="0">
    <w:nsid w:val="6D871D75"/>
    <w:multiLevelType w:val="hybridMultilevel"/>
    <w:tmpl w:val="8142438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5"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B5B1CEF"/>
    <w:multiLevelType w:val="hybridMultilevel"/>
    <w:tmpl w:val="6E645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20"/>
  </w:num>
  <w:num w:numId="4">
    <w:abstractNumId w:val="6"/>
  </w:num>
  <w:num w:numId="5">
    <w:abstractNumId w:val="4"/>
  </w:num>
  <w:num w:numId="6">
    <w:abstractNumId w:val="9"/>
  </w:num>
  <w:num w:numId="7">
    <w:abstractNumId w:val="10"/>
  </w:num>
  <w:num w:numId="8">
    <w:abstractNumId w:val="8"/>
  </w:num>
  <w:num w:numId="9">
    <w:abstractNumId w:val="17"/>
  </w:num>
  <w:num w:numId="10">
    <w:abstractNumId w:val="19"/>
  </w:num>
  <w:num w:numId="11">
    <w:abstractNumId w:val="13"/>
  </w:num>
  <w:num w:numId="12">
    <w:abstractNumId w:val="16"/>
  </w:num>
  <w:num w:numId="13">
    <w:abstractNumId w:val="25"/>
  </w:num>
  <w:num w:numId="14">
    <w:abstractNumId w:val="2"/>
  </w:num>
  <w:num w:numId="15">
    <w:abstractNumId w:val="7"/>
  </w:num>
  <w:num w:numId="16">
    <w:abstractNumId w:val="12"/>
  </w:num>
  <w:num w:numId="17">
    <w:abstractNumId w:val="1"/>
  </w:num>
  <w:num w:numId="18">
    <w:abstractNumId w:val="15"/>
  </w:num>
  <w:num w:numId="19">
    <w:abstractNumId w:val="11"/>
  </w:num>
  <w:num w:numId="20">
    <w:abstractNumId w:val="0"/>
  </w:num>
  <w:num w:numId="21">
    <w:abstractNumId w:val="21"/>
  </w:num>
  <w:num w:numId="22">
    <w:abstractNumId w:val="27"/>
  </w:num>
  <w:num w:numId="23">
    <w:abstractNumId w:val="24"/>
  </w:num>
  <w:num w:numId="24">
    <w:abstractNumId w:val="23"/>
  </w:num>
  <w:num w:numId="25">
    <w:abstractNumId w:val="3"/>
  </w:num>
  <w:num w:numId="26">
    <w:abstractNumId w:val="14"/>
  </w:num>
  <w:num w:numId="27">
    <w:abstractNumId w:val="18"/>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ES_tradnl" w:vendorID="64" w:dllVersion="131078" w:nlCheck="1" w:checkStyle="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AE4"/>
    <w:rsid w:val="000168B6"/>
    <w:rsid w:val="000221E4"/>
    <w:rsid w:val="00035B18"/>
    <w:rsid w:val="0003625C"/>
    <w:rsid w:val="000363BE"/>
    <w:rsid w:val="00037862"/>
    <w:rsid w:val="00037C28"/>
    <w:rsid w:val="00044347"/>
    <w:rsid w:val="00054C4F"/>
    <w:rsid w:val="00074E3A"/>
    <w:rsid w:val="00094426"/>
    <w:rsid w:val="0009605F"/>
    <w:rsid w:val="000C149E"/>
    <w:rsid w:val="000C1964"/>
    <w:rsid w:val="000D7212"/>
    <w:rsid w:val="000E0E9B"/>
    <w:rsid w:val="00110D7D"/>
    <w:rsid w:val="0011326A"/>
    <w:rsid w:val="00114D34"/>
    <w:rsid w:val="00115DE7"/>
    <w:rsid w:val="00130F6E"/>
    <w:rsid w:val="00133F98"/>
    <w:rsid w:val="001341F4"/>
    <w:rsid w:val="0013630E"/>
    <w:rsid w:val="00154366"/>
    <w:rsid w:val="0015694A"/>
    <w:rsid w:val="00162AC1"/>
    <w:rsid w:val="001748D5"/>
    <w:rsid w:val="001753CD"/>
    <w:rsid w:val="0018139C"/>
    <w:rsid w:val="0018310A"/>
    <w:rsid w:val="00191633"/>
    <w:rsid w:val="001952EE"/>
    <w:rsid w:val="001A056B"/>
    <w:rsid w:val="001A4553"/>
    <w:rsid w:val="001B2503"/>
    <w:rsid w:val="001C552C"/>
    <w:rsid w:val="001C7F69"/>
    <w:rsid w:val="001D0759"/>
    <w:rsid w:val="001D2FB3"/>
    <w:rsid w:val="001F2F55"/>
    <w:rsid w:val="001F595F"/>
    <w:rsid w:val="00207436"/>
    <w:rsid w:val="0020792D"/>
    <w:rsid w:val="00211963"/>
    <w:rsid w:val="0021334C"/>
    <w:rsid w:val="00220ABE"/>
    <w:rsid w:val="0023104F"/>
    <w:rsid w:val="0023296C"/>
    <w:rsid w:val="002366CB"/>
    <w:rsid w:val="00241EEB"/>
    <w:rsid w:val="00244297"/>
    <w:rsid w:val="002605A8"/>
    <w:rsid w:val="00261AE4"/>
    <w:rsid w:val="00262646"/>
    <w:rsid w:val="00271533"/>
    <w:rsid w:val="00275DE6"/>
    <w:rsid w:val="00281C2C"/>
    <w:rsid w:val="0028622E"/>
    <w:rsid w:val="00290A53"/>
    <w:rsid w:val="00291F6E"/>
    <w:rsid w:val="00293B74"/>
    <w:rsid w:val="00297F3F"/>
    <w:rsid w:val="002B01A2"/>
    <w:rsid w:val="002B6283"/>
    <w:rsid w:val="002D684A"/>
    <w:rsid w:val="002F5C73"/>
    <w:rsid w:val="00310194"/>
    <w:rsid w:val="00310B33"/>
    <w:rsid w:val="0031313B"/>
    <w:rsid w:val="003168EC"/>
    <w:rsid w:val="00330FB2"/>
    <w:rsid w:val="00343CE0"/>
    <w:rsid w:val="00344B76"/>
    <w:rsid w:val="00356837"/>
    <w:rsid w:val="00363FD2"/>
    <w:rsid w:val="00364F1B"/>
    <w:rsid w:val="003712E8"/>
    <w:rsid w:val="003839AB"/>
    <w:rsid w:val="00392A31"/>
    <w:rsid w:val="003D46DD"/>
    <w:rsid w:val="003D69AB"/>
    <w:rsid w:val="003E1219"/>
    <w:rsid w:val="003F3922"/>
    <w:rsid w:val="004007FC"/>
    <w:rsid w:val="004052B3"/>
    <w:rsid w:val="00407D63"/>
    <w:rsid w:val="004228E5"/>
    <w:rsid w:val="0043534D"/>
    <w:rsid w:val="0044608B"/>
    <w:rsid w:val="00455874"/>
    <w:rsid w:val="0045696B"/>
    <w:rsid w:val="004629E4"/>
    <w:rsid w:val="00462C20"/>
    <w:rsid w:val="00465050"/>
    <w:rsid w:val="004670FB"/>
    <w:rsid w:val="004747EF"/>
    <w:rsid w:val="004862BC"/>
    <w:rsid w:val="004865F2"/>
    <w:rsid w:val="00486903"/>
    <w:rsid w:val="00493ECE"/>
    <w:rsid w:val="004D2AF3"/>
    <w:rsid w:val="004D3B4B"/>
    <w:rsid w:val="004F1A79"/>
    <w:rsid w:val="004F51F7"/>
    <w:rsid w:val="0050684B"/>
    <w:rsid w:val="005226AD"/>
    <w:rsid w:val="005437E2"/>
    <w:rsid w:val="00553EE8"/>
    <w:rsid w:val="00553F40"/>
    <w:rsid w:val="0055678E"/>
    <w:rsid w:val="00563A56"/>
    <w:rsid w:val="00572104"/>
    <w:rsid w:val="00575CE3"/>
    <w:rsid w:val="005774FD"/>
    <w:rsid w:val="005777FB"/>
    <w:rsid w:val="005925FA"/>
    <w:rsid w:val="00594D44"/>
    <w:rsid w:val="00595CBA"/>
    <w:rsid w:val="005A0D7C"/>
    <w:rsid w:val="005D210E"/>
    <w:rsid w:val="005D737F"/>
    <w:rsid w:val="005F1F7F"/>
    <w:rsid w:val="00614A3B"/>
    <w:rsid w:val="006259BD"/>
    <w:rsid w:val="00663E4E"/>
    <w:rsid w:val="00670BED"/>
    <w:rsid w:val="006909BB"/>
    <w:rsid w:val="006A0D88"/>
    <w:rsid w:val="006B3AA1"/>
    <w:rsid w:val="006B4B75"/>
    <w:rsid w:val="006B50B2"/>
    <w:rsid w:val="006C1AEE"/>
    <w:rsid w:val="006C76F2"/>
    <w:rsid w:val="006D2110"/>
    <w:rsid w:val="006E0E0D"/>
    <w:rsid w:val="006E1581"/>
    <w:rsid w:val="006E3C8D"/>
    <w:rsid w:val="006F2DA7"/>
    <w:rsid w:val="006F5EA2"/>
    <w:rsid w:val="00705D7A"/>
    <w:rsid w:val="00710C1F"/>
    <w:rsid w:val="0072704D"/>
    <w:rsid w:val="00732EF9"/>
    <w:rsid w:val="00742F99"/>
    <w:rsid w:val="00753A60"/>
    <w:rsid w:val="00756A3C"/>
    <w:rsid w:val="00775DDF"/>
    <w:rsid w:val="007944F7"/>
    <w:rsid w:val="007951A7"/>
    <w:rsid w:val="007B3BA4"/>
    <w:rsid w:val="007B4C8A"/>
    <w:rsid w:val="007B766A"/>
    <w:rsid w:val="007D0370"/>
    <w:rsid w:val="007D7E17"/>
    <w:rsid w:val="007E3602"/>
    <w:rsid w:val="0080220F"/>
    <w:rsid w:val="0081222F"/>
    <w:rsid w:val="00830F02"/>
    <w:rsid w:val="00831B71"/>
    <w:rsid w:val="00835726"/>
    <w:rsid w:val="0083574C"/>
    <w:rsid w:val="00842945"/>
    <w:rsid w:val="008454FD"/>
    <w:rsid w:val="00852511"/>
    <w:rsid w:val="008726FA"/>
    <w:rsid w:val="008741A5"/>
    <w:rsid w:val="008746AF"/>
    <w:rsid w:val="0087705A"/>
    <w:rsid w:val="00895F97"/>
    <w:rsid w:val="008A487D"/>
    <w:rsid w:val="008A7675"/>
    <w:rsid w:val="008B0FB9"/>
    <w:rsid w:val="008B284E"/>
    <w:rsid w:val="008B5287"/>
    <w:rsid w:val="008B5325"/>
    <w:rsid w:val="008C2A89"/>
    <w:rsid w:val="008C5A44"/>
    <w:rsid w:val="008C60AE"/>
    <w:rsid w:val="008C7B5C"/>
    <w:rsid w:val="008D22B9"/>
    <w:rsid w:val="008D242C"/>
    <w:rsid w:val="008E0074"/>
    <w:rsid w:val="008E09CC"/>
    <w:rsid w:val="008E6D7E"/>
    <w:rsid w:val="008E7F80"/>
    <w:rsid w:val="0090039B"/>
    <w:rsid w:val="00906774"/>
    <w:rsid w:val="00937389"/>
    <w:rsid w:val="00940F96"/>
    <w:rsid w:val="00956D83"/>
    <w:rsid w:val="00960A54"/>
    <w:rsid w:val="009627CD"/>
    <w:rsid w:val="00965435"/>
    <w:rsid w:val="009676C7"/>
    <w:rsid w:val="009851DC"/>
    <w:rsid w:val="00990BE7"/>
    <w:rsid w:val="00990C5F"/>
    <w:rsid w:val="009910AA"/>
    <w:rsid w:val="0099334E"/>
    <w:rsid w:val="00996131"/>
    <w:rsid w:val="009A4C22"/>
    <w:rsid w:val="009A597B"/>
    <w:rsid w:val="009A6920"/>
    <w:rsid w:val="009B6834"/>
    <w:rsid w:val="009B73DC"/>
    <w:rsid w:val="009C4589"/>
    <w:rsid w:val="009D33BD"/>
    <w:rsid w:val="009E0DBE"/>
    <w:rsid w:val="009F2274"/>
    <w:rsid w:val="009F384E"/>
    <w:rsid w:val="00A13D4E"/>
    <w:rsid w:val="00A148FB"/>
    <w:rsid w:val="00A15880"/>
    <w:rsid w:val="00A17775"/>
    <w:rsid w:val="00A17BCD"/>
    <w:rsid w:val="00A328AB"/>
    <w:rsid w:val="00A335E9"/>
    <w:rsid w:val="00A405B1"/>
    <w:rsid w:val="00A4314D"/>
    <w:rsid w:val="00A5500B"/>
    <w:rsid w:val="00A61817"/>
    <w:rsid w:val="00A632B7"/>
    <w:rsid w:val="00A65A1A"/>
    <w:rsid w:val="00A67A0E"/>
    <w:rsid w:val="00A72F6F"/>
    <w:rsid w:val="00A860EC"/>
    <w:rsid w:val="00A90134"/>
    <w:rsid w:val="00A94BF1"/>
    <w:rsid w:val="00A95200"/>
    <w:rsid w:val="00AA6E71"/>
    <w:rsid w:val="00AB2DA1"/>
    <w:rsid w:val="00AB4011"/>
    <w:rsid w:val="00AC7AE9"/>
    <w:rsid w:val="00AD76C8"/>
    <w:rsid w:val="00B0003F"/>
    <w:rsid w:val="00B0502E"/>
    <w:rsid w:val="00B0660B"/>
    <w:rsid w:val="00B07AFA"/>
    <w:rsid w:val="00B10729"/>
    <w:rsid w:val="00B1363C"/>
    <w:rsid w:val="00B259AF"/>
    <w:rsid w:val="00B33902"/>
    <w:rsid w:val="00B53487"/>
    <w:rsid w:val="00B85D5A"/>
    <w:rsid w:val="00B92C29"/>
    <w:rsid w:val="00B92C73"/>
    <w:rsid w:val="00BA2427"/>
    <w:rsid w:val="00BA68A1"/>
    <w:rsid w:val="00BB3131"/>
    <w:rsid w:val="00BB73B6"/>
    <w:rsid w:val="00BD3F5C"/>
    <w:rsid w:val="00BE4280"/>
    <w:rsid w:val="00BF48E0"/>
    <w:rsid w:val="00C20D90"/>
    <w:rsid w:val="00C27B79"/>
    <w:rsid w:val="00C35EC2"/>
    <w:rsid w:val="00C35F34"/>
    <w:rsid w:val="00C41029"/>
    <w:rsid w:val="00C47A14"/>
    <w:rsid w:val="00C47D06"/>
    <w:rsid w:val="00C50FD6"/>
    <w:rsid w:val="00C519DD"/>
    <w:rsid w:val="00C562DB"/>
    <w:rsid w:val="00C57DF2"/>
    <w:rsid w:val="00C63F70"/>
    <w:rsid w:val="00C661FA"/>
    <w:rsid w:val="00C71FD1"/>
    <w:rsid w:val="00C77EAC"/>
    <w:rsid w:val="00C807D8"/>
    <w:rsid w:val="00C824E7"/>
    <w:rsid w:val="00C923F1"/>
    <w:rsid w:val="00CA4762"/>
    <w:rsid w:val="00CB6A2A"/>
    <w:rsid w:val="00CC2BED"/>
    <w:rsid w:val="00CC328B"/>
    <w:rsid w:val="00CD5A2F"/>
    <w:rsid w:val="00CE292B"/>
    <w:rsid w:val="00CE34AF"/>
    <w:rsid w:val="00CE5547"/>
    <w:rsid w:val="00D01CC9"/>
    <w:rsid w:val="00D17930"/>
    <w:rsid w:val="00D274C8"/>
    <w:rsid w:val="00D47206"/>
    <w:rsid w:val="00D6303B"/>
    <w:rsid w:val="00D7747C"/>
    <w:rsid w:val="00D807EC"/>
    <w:rsid w:val="00D8284B"/>
    <w:rsid w:val="00D84A47"/>
    <w:rsid w:val="00D878F9"/>
    <w:rsid w:val="00D9031D"/>
    <w:rsid w:val="00DA4759"/>
    <w:rsid w:val="00DB0581"/>
    <w:rsid w:val="00DD6E93"/>
    <w:rsid w:val="00DE4C28"/>
    <w:rsid w:val="00DF25DB"/>
    <w:rsid w:val="00DF3ADA"/>
    <w:rsid w:val="00E01AB5"/>
    <w:rsid w:val="00E04235"/>
    <w:rsid w:val="00E10EB7"/>
    <w:rsid w:val="00E20BFA"/>
    <w:rsid w:val="00E21251"/>
    <w:rsid w:val="00E45D0B"/>
    <w:rsid w:val="00E57965"/>
    <w:rsid w:val="00E641D0"/>
    <w:rsid w:val="00E7175F"/>
    <w:rsid w:val="00E8487B"/>
    <w:rsid w:val="00E97D5C"/>
    <w:rsid w:val="00EA58A7"/>
    <w:rsid w:val="00EB0620"/>
    <w:rsid w:val="00EB1D06"/>
    <w:rsid w:val="00EC049E"/>
    <w:rsid w:val="00EC488A"/>
    <w:rsid w:val="00EE3DF2"/>
    <w:rsid w:val="00EE45CB"/>
    <w:rsid w:val="00EF4C99"/>
    <w:rsid w:val="00F00D14"/>
    <w:rsid w:val="00F04D72"/>
    <w:rsid w:val="00F115F6"/>
    <w:rsid w:val="00F12B1D"/>
    <w:rsid w:val="00F1588E"/>
    <w:rsid w:val="00F3620B"/>
    <w:rsid w:val="00F37276"/>
    <w:rsid w:val="00F46750"/>
    <w:rsid w:val="00F514AF"/>
    <w:rsid w:val="00F6460E"/>
    <w:rsid w:val="00F675B5"/>
    <w:rsid w:val="00F70270"/>
    <w:rsid w:val="00F73646"/>
    <w:rsid w:val="00F73A1A"/>
    <w:rsid w:val="00F82237"/>
    <w:rsid w:val="00F82DD0"/>
    <w:rsid w:val="00F97814"/>
    <w:rsid w:val="00FA174B"/>
    <w:rsid w:val="00FA7880"/>
    <w:rsid w:val="00FB368D"/>
    <w:rsid w:val="00FB632F"/>
    <w:rsid w:val="00FD64A9"/>
    <w:rsid w:val="00FD7D96"/>
    <w:rsid w:val="00FE1B5A"/>
    <w:rsid w:val="00FE50A8"/>
    <w:rsid w:val="00FF06DA"/>
    <w:rsid w:val="00FF49C3"/>
    <w:rsid w:val="00FF7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1B9FCA93"/>
  <w15:chartTrackingRefBased/>
  <w15:docId w15:val="{B8E7657D-B0EF-4DEF-893B-DA6F2825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DA1"/>
    <w:pPr>
      <w:spacing w:before="120" w:after="120"/>
    </w:pPr>
    <w:rPr>
      <w:sz w:val="24"/>
      <w:szCs w:val="24"/>
    </w:rPr>
  </w:style>
  <w:style w:type="paragraph" w:styleId="Ttulo1">
    <w:name w:val="heading 1"/>
    <w:basedOn w:val="Normal"/>
    <w:next w:val="Normal"/>
    <w:link w:val="Ttulo1Car"/>
    <w:uiPriority w:val="9"/>
    <w:qFormat/>
    <w:rsid w:val="00D84A47"/>
    <w:pPr>
      <w:numPr>
        <w:numId w:val="18"/>
      </w:numPr>
      <w:autoSpaceDE w:val="0"/>
      <w:autoSpaceDN w:val="0"/>
      <w:adjustRightInd w:val="0"/>
      <w:spacing w:line="360" w:lineRule="auto"/>
      <w:jc w:val="both"/>
      <w:outlineLvl w:val="0"/>
    </w:pPr>
    <w:rPr>
      <w:rFonts w:ascii="Garamond" w:hAnsi="Garamond" w:cs="Arial"/>
      <w:b/>
    </w:rPr>
  </w:style>
  <w:style w:type="paragraph" w:styleId="Ttulo2">
    <w:name w:val="heading 2"/>
    <w:basedOn w:val="Normal"/>
    <w:next w:val="Normal"/>
    <w:link w:val="Ttulo2Car"/>
    <w:uiPriority w:val="9"/>
    <w:unhideWhenUsed/>
    <w:qFormat/>
    <w:rsid w:val="008B5287"/>
    <w:pPr>
      <w:numPr>
        <w:ilvl w:val="1"/>
        <w:numId w:val="18"/>
      </w:numPr>
      <w:autoSpaceDE w:val="0"/>
      <w:autoSpaceDN w:val="0"/>
      <w:adjustRightInd w:val="0"/>
      <w:spacing w:before="360" w:after="0" w:line="360" w:lineRule="auto"/>
      <w:jc w:val="both"/>
      <w:outlineLvl w:val="1"/>
    </w:pPr>
    <w:rPr>
      <w:rFonts w:ascii="Garamond" w:hAnsi="Garamond" w:cs="Arial"/>
      <w:b/>
    </w:rPr>
  </w:style>
  <w:style w:type="paragraph" w:styleId="Ttulo3">
    <w:name w:val="heading 3"/>
    <w:basedOn w:val="Normal"/>
    <w:next w:val="Normal2"/>
    <w:link w:val="Ttulo3Car"/>
    <w:uiPriority w:val="9"/>
    <w:unhideWhenUsed/>
    <w:qFormat/>
    <w:rsid w:val="00CE5547"/>
    <w:pPr>
      <w:numPr>
        <w:ilvl w:val="2"/>
        <w:numId w:val="18"/>
      </w:numPr>
      <w:autoSpaceDE w:val="0"/>
      <w:autoSpaceDN w:val="0"/>
      <w:adjustRightInd w:val="0"/>
      <w:spacing w:before="360" w:after="0" w:line="360" w:lineRule="auto"/>
      <w:jc w:val="both"/>
      <w:outlineLvl w:val="2"/>
    </w:pPr>
    <w:rPr>
      <w:rFonts w:ascii="Garamond" w:hAnsi="Garamond" w:cs="Arial"/>
      <w:b/>
      <w:i/>
    </w:rPr>
  </w:style>
  <w:style w:type="paragraph" w:styleId="Ttulo4">
    <w:name w:val="heading 4"/>
    <w:basedOn w:val="Normal"/>
    <w:next w:val="Normal"/>
    <w:link w:val="Ttulo4Car"/>
    <w:uiPriority w:val="9"/>
    <w:unhideWhenUsed/>
    <w:rsid w:val="00AB2DA1"/>
    <w:pPr>
      <w:keepNext/>
      <w:keepLines/>
      <w:numPr>
        <w:ilvl w:val="3"/>
        <w:numId w:val="18"/>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rsid w:val="00AB2DA1"/>
    <w:pPr>
      <w:keepNext/>
      <w:keepLines/>
      <w:numPr>
        <w:ilvl w:val="4"/>
        <w:numId w:val="1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84A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73A1A"/>
    <w:pPr>
      <w:tabs>
        <w:tab w:val="center" w:pos="4252"/>
        <w:tab w:val="right" w:pos="8504"/>
      </w:tabs>
    </w:pPr>
  </w:style>
  <w:style w:type="paragraph" w:styleId="Piedepgina">
    <w:name w:val="footer"/>
    <w:basedOn w:val="Normal"/>
    <w:link w:val="PiedepginaCar"/>
    <w:uiPriority w:val="99"/>
    <w:rsid w:val="00F73A1A"/>
    <w:pPr>
      <w:tabs>
        <w:tab w:val="center" w:pos="4252"/>
        <w:tab w:val="right" w:pos="8504"/>
      </w:tabs>
    </w:pPr>
  </w:style>
  <w:style w:type="paragraph" w:customStyle="1" w:styleId="Default">
    <w:name w:val="Default"/>
    <w:rsid w:val="00F3620B"/>
    <w:pPr>
      <w:autoSpaceDE w:val="0"/>
      <w:autoSpaceDN w:val="0"/>
      <w:adjustRightInd w:val="0"/>
    </w:pPr>
    <w:rPr>
      <w:rFonts w:ascii="Calibri" w:hAnsi="Calibri" w:cs="Calibri"/>
      <w:color w:val="000000"/>
      <w:sz w:val="24"/>
      <w:szCs w:val="24"/>
    </w:rPr>
  </w:style>
  <w:style w:type="character" w:styleId="Hipervnculo">
    <w:name w:val="Hyperlink"/>
    <w:uiPriority w:val="99"/>
    <w:rsid w:val="00F3620B"/>
    <w:rPr>
      <w:color w:val="0000FF"/>
      <w:u w:val="single"/>
    </w:rPr>
  </w:style>
  <w:style w:type="paragraph" w:styleId="Textonotapie">
    <w:name w:val="footnote text"/>
    <w:basedOn w:val="Normal"/>
    <w:semiHidden/>
    <w:rsid w:val="00F3620B"/>
    <w:rPr>
      <w:sz w:val="20"/>
      <w:szCs w:val="20"/>
    </w:rPr>
  </w:style>
  <w:style w:type="table" w:styleId="Tablaconcuadrcula">
    <w:name w:val="Table Grid"/>
    <w:basedOn w:val="Tablanormal"/>
    <w:rsid w:val="00FF4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5226AD"/>
  </w:style>
  <w:style w:type="paragraph" w:styleId="Textodeglobo">
    <w:name w:val="Balloon Text"/>
    <w:basedOn w:val="Normal"/>
    <w:link w:val="TextodegloboCar"/>
    <w:uiPriority w:val="99"/>
    <w:semiHidden/>
    <w:unhideWhenUsed/>
    <w:rsid w:val="00C923F1"/>
    <w:rPr>
      <w:rFonts w:ascii="Tahoma" w:hAnsi="Tahoma" w:cs="Tahoma"/>
      <w:sz w:val="16"/>
      <w:szCs w:val="16"/>
    </w:rPr>
  </w:style>
  <w:style w:type="character" w:customStyle="1" w:styleId="TextodegloboCar">
    <w:name w:val="Texto de globo Car"/>
    <w:link w:val="Textodeglobo"/>
    <w:uiPriority w:val="99"/>
    <w:semiHidden/>
    <w:rsid w:val="00C923F1"/>
    <w:rPr>
      <w:rFonts w:ascii="Tahoma" w:hAnsi="Tahoma" w:cs="Tahoma"/>
      <w:sz w:val="16"/>
      <w:szCs w:val="16"/>
    </w:rPr>
  </w:style>
  <w:style w:type="character" w:customStyle="1" w:styleId="Ttulo1Car">
    <w:name w:val="Título 1 Car"/>
    <w:basedOn w:val="Fuentedeprrafopredeter"/>
    <w:link w:val="Ttulo1"/>
    <w:uiPriority w:val="9"/>
    <w:rsid w:val="00D84A47"/>
    <w:rPr>
      <w:rFonts w:ascii="Garamond" w:hAnsi="Garamond" w:cs="Arial"/>
      <w:b/>
      <w:sz w:val="24"/>
      <w:szCs w:val="24"/>
    </w:rPr>
  </w:style>
  <w:style w:type="character" w:customStyle="1" w:styleId="Ttulo2Car">
    <w:name w:val="Título 2 Car"/>
    <w:basedOn w:val="Fuentedeprrafopredeter"/>
    <w:link w:val="Ttulo2"/>
    <w:uiPriority w:val="9"/>
    <w:rsid w:val="008B5287"/>
    <w:rPr>
      <w:rFonts w:ascii="Garamond" w:hAnsi="Garamond" w:cs="Arial"/>
      <w:b/>
      <w:sz w:val="24"/>
      <w:szCs w:val="24"/>
    </w:rPr>
  </w:style>
  <w:style w:type="character" w:customStyle="1" w:styleId="Ttulo3Car">
    <w:name w:val="Título 3 Car"/>
    <w:basedOn w:val="Fuentedeprrafopredeter"/>
    <w:link w:val="Ttulo3"/>
    <w:uiPriority w:val="9"/>
    <w:rsid w:val="00CE5547"/>
    <w:rPr>
      <w:rFonts w:ascii="Garamond" w:hAnsi="Garamond" w:cs="Arial"/>
      <w:b/>
      <w:i/>
      <w:sz w:val="24"/>
      <w:szCs w:val="24"/>
    </w:rPr>
  </w:style>
  <w:style w:type="character" w:customStyle="1" w:styleId="Ttulo4Car">
    <w:name w:val="Título 4 Car"/>
    <w:basedOn w:val="Fuentedeprrafopredeter"/>
    <w:link w:val="Ttulo4"/>
    <w:uiPriority w:val="9"/>
    <w:rsid w:val="00AB2DA1"/>
    <w:rPr>
      <w:rFonts w:asciiTheme="majorHAnsi" w:eastAsiaTheme="majorEastAsia" w:hAnsiTheme="majorHAnsi" w:cstheme="majorBidi"/>
      <w:i/>
      <w:iCs/>
      <w:color w:val="2E74B5" w:themeColor="accent1" w:themeShade="BF"/>
      <w:sz w:val="24"/>
      <w:szCs w:val="24"/>
    </w:rPr>
  </w:style>
  <w:style w:type="character" w:customStyle="1" w:styleId="Ttulo5Car">
    <w:name w:val="Título 5 Car"/>
    <w:basedOn w:val="Fuentedeprrafopredeter"/>
    <w:link w:val="Ttulo5"/>
    <w:uiPriority w:val="9"/>
    <w:rsid w:val="00AB2DA1"/>
    <w:rPr>
      <w:rFonts w:asciiTheme="majorHAnsi" w:eastAsiaTheme="majorEastAsia" w:hAnsiTheme="majorHAnsi" w:cstheme="majorBidi"/>
      <w:color w:val="2E74B5" w:themeColor="accent1" w:themeShade="BF"/>
      <w:sz w:val="24"/>
      <w:szCs w:val="24"/>
    </w:rPr>
  </w:style>
  <w:style w:type="paragraph" w:styleId="Prrafodelista">
    <w:name w:val="List Paragraph"/>
    <w:basedOn w:val="Normal"/>
    <w:uiPriority w:val="34"/>
    <w:qFormat/>
    <w:rsid w:val="00937389"/>
    <w:pPr>
      <w:ind w:left="720"/>
      <w:contextualSpacing/>
    </w:pPr>
  </w:style>
  <w:style w:type="character" w:styleId="nfasis">
    <w:name w:val="Emphasis"/>
    <w:basedOn w:val="Fuentedeprrafopredeter"/>
    <w:uiPriority w:val="20"/>
    <w:qFormat/>
    <w:rsid w:val="00B0502E"/>
    <w:rPr>
      <w:i/>
      <w:iCs/>
    </w:rPr>
  </w:style>
  <w:style w:type="paragraph" w:styleId="NormalWeb">
    <w:name w:val="Normal (Web)"/>
    <w:basedOn w:val="Normal"/>
    <w:uiPriority w:val="99"/>
    <w:semiHidden/>
    <w:unhideWhenUsed/>
    <w:rsid w:val="00B0502E"/>
    <w:pPr>
      <w:spacing w:before="100" w:beforeAutospacing="1" w:after="100" w:afterAutospacing="1"/>
    </w:pPr>
  </w:style>
  <w:style w:type="character" w:customStyle="1" w:styleId="apple-converted-space">
    <w:name w:val="apple-converted-space"/>
    <w:basedOn w:val="Fuentedeprrafopredeter"/>
    <w:rsid w:val="00B0502E"/>
  </w:style>
  <w:style w:type="paragraph" w:styleId="TtuloTDC">
    <w:name w:val="TOC Heading"/>
    <w:basedOn w:val="Ttulo1"/>
    <w:next w:val="Normal"/>
    <w:uiPriority w:val="39"/>
    <w:unhideWhenUsed/>
    <w:qFormat/>
    <w:rsid w:val="00563A56"/>
    <w:pPr>
      <w:keepNext/>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563A56"/>
    <w:pPr>
      <w:spacing w:after="100"/>
    </w:pPr>
  </w:style>
  <w:style w:type="paragraph" w:styleId="TDC2">
    <w:name w:val="toc 2"/>
    <w:basedOn w:val="Normal"/>
    <w:next w:val="Normal"/>
    <w:autoRedefine/>
    <w:uiPriority w:val="39"/>
    <w:unhideWhenUsed/>
    <w:rsid w:val="00563A56"/>
    <w:pPr>
      <w:spacing w:after="100"/>
      <w:ind w:left="240"/>
    </w:pPr>
  </w:style>
  <w:style w:type="paragraph" w:styleId="TDC3">
    <w:name w:val="toc 3"/>
    <w:basedOn w:val="Normal"/>
    <w:next w:val="Normal"/>
    <w:autoRedefine/>
    <w:uiPriority w:val="39"/>
    <w:unhideWhenUsed/>
    <w:rsid w:val="00563A56"/>
    <w:pPr>
      <w:spacing w:after="100"/>
      <w:ind w:left="480"/>
    </w:pPr>
  </w:style>
  <w:style w:type="character" w:styleId="Refdecomentario">
    <w:name w:val="annotation reference"/>
    <w:basedOn w:val="Fuentedeprrafopredeter"/>
    <w:uiPriority w:val="99"/>
    <w:semiHidden/>
    <w:unhideWhenUsed/>
    <w:rsid w:val="00EA58A7"/>
    <w:rPr>
      <w:sz w:val="16"/>
      <w:szCs w:val="16"/>
    </w:rPr>
  </w:style>
  <w:style w:type="paragraph" w:styleId="Textocomentario">
    <w:name w:val="annotation text"/>
    <w:basedOn w:val="Normal"/>
    <w:link w:val="TextocomentarioCar"/>
    <w:uiPriority w:val="99"/>
    <w:semiHidden/>
    <w:unhideWhenUsed/>
    <w:rsid w:val="00EA58A7"/>
    <w:rPr>
      <w:sz w:val="20"/>
      <w:szCs w:val="20"/>
    </w:rPr>
  </w:style>
  <w:style w:type="character" w:customStyle="1" w:styleId="TextocomentarioCar">
    <w:name w:val="Texto comentario Car"/>
    <w:basedOn w:val="Fuentedeprrafopredeter"/>
    <w:link w:val="Textocomentario"/>
    <w:uiPriority w:val="99"/>
    <w:semiHidden/>
    <w:rsid w:val="00EA58A7"/>
  </w:style>
  <w:style w:type="paragraph" w:styleId="Asuntodelcomentario">
    <w:name w:val="annotation subject"/>
    <w:basedOn w:val="Textocomentario"/>
    <w:next w:val="Textocomentario"/>
    <w:link w:val="AsuntodelcomentarioCar"/>
    <w:uiPriority w:val="99"/>
    <w:semiHidden/>
    <w:unhideWhenUsed/>
    <w:rsid w:val="00EA58A7"/>
    <w:rPr>
      <w:b/>
      <w:bCs/>
    </w:rPr>
  </w:style>
  <w:style w:type="character" w:customStyle="1" w:styleId="AsuntodelcomentarioCar">
    <w:name w:val="Asunto del comentario Car"/>
    <w:basedOn w:val="TextocomentarioCar"/>
    <w:link w:val="Asuntodelcomentario"/>
    <w:uiPriority w:val="99"/>
    <w:semiHidden/>
    <w:rsid w:val="00EA58A7"/>
    <w:rPr>
      <w:b/>
      <w:bCs/>
    </w:rPr>
  </w:style>
  <w:style w:type="character" w:styleId="Textodelmarcadordeposicin">
    <w:name w:val="Placeholder Text"/>
    <w:basedOn w:val="Fuentedeprrafopredeter"/>
    <w:uiPriority w:val="99"/>
    <w:semiHidden/>
    <w:rsid w:val="001A4553"/>
    <w:rPr>
      <w:color w:val="808080"/>
    </w:rPr>
  </w:style>
  <w:style w:type="character" w:customStyle="1" w:styleId="PiedepginaCar">
    <w:name w:val="Pie de página Car"/>
    <w:basedOn w:val="Fuentedeprrafopredeter"/>
    <w:link w:val="Piedepgina"/>
    <w:uiPriority w:val="99"/>
    <w:rsid w:val="00A17BCD"/>
    <w:rPr>
      <w:sz w:val="24"/>
      <w:szCs w:val="24"/>
    </w:rPr>
  </w:style>
  <w:style w:type="character" w:customStyle="1" w:styleId="Ttulo6Car">
    <w:name w:val="Título 6 Car"/>
    <w:basedOn w:val="Fuentedeprrafopredeter"/>
    <w:link w:val="Ttulo6"/>
    <w:uiPriority w:val="9"/>
    <w:semiHidden/>
    <w:rsid w:val="00D84A47"/>
    <w:rPr>
      <w:rFonts w:asciiTheme="majorHAnsi" w:eastAsiaTheme="majorEastAsia" w:hAnsiTheme="majorHAnsi" w:cstheme="majorBidi"/>
      <w:color w:val="1F4D78" w:themeColor="accent1" w:themeShade="7F"/>
      <w:sz w:val="24"/>
      <w:szCs w:val="24"/>
    </w:rPr>
  </w:style>
  <w:style w:type="paragraph" w:customStyle="1" w:styleId="Normal2">
    <w:name w:val="Normal 2"/>
    <w:basedOn w:val="Normal"/>
    <w:link w:val="Normal2Car"/>
    <w:qFormat/>
    <w:rsid w:val="00C20D90"/>
    <w:pPr>
      <w:ind w:left="397"/>
    </w:pPr>
  </w:style>
  <w:style w:type="character" w:customStyle="1" w:styleId="Normal2Car">
    <w:name w:val="Normal 2 Car"/>
    <w:basedOn w:val="Fuentedeprrafopredeter"/>
    <w:link w:val="Normal2"/>
    <w:rsid w:val="00C20D90"/>
    <w:rPr>
      <w:sz w:val="24"/>
      <w:szCs w:val="24"/>
    </w:rPr>
  </w:style>
  <w:style w:type="character" w:customStyle="1" w:styleId="important">
    <w:name w:val="important"/>
    <w:basedOn w:val="Fuentedeprrafopredeter"/>
    <w:rsid w:val="004862BC"/>
  </w:style>
  <w:style w:type="character" w:styleId="Hipervnculovisitado">
    <w:name w:val="FollowedHyperlink"/>
    <w:basedOn w:val="Fuentedeprrafopredeter"/>
    <w:uiPriority w:val="99"/>
    <w:semiHidden/>
    <w:unhideWhenUsed/>
    <w:rsid w:val="004862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832193">
      <w:bodyDiv w:val="1"/>
      <w:marLeft w:val="0"/>
      <w:marRight w:val="0"/>
      <w:marTop w:val="0"/>
      <w:marBottom w:val="0"/>
      <w:divBdr>
        <w:top w:val="none" w:sz="0" w:space="0" w:color="auto"/>
        <w:left w:val="none" w:sz="0" w:space="0" w:color="auto"/>
        <w:bottom w:val="none" w:sz="0" w:space="0" w:color="auto"/>
        <w:right w:val="none" w:sz="0" w:space="0" w:color="auto"/>
      </w:divBdr>
    </w:div>
    <w:div w:id="1387491152">
      <w:bodyDiv w:val="1"/>
      <w:marLeft w:val="0"/>
      <w:marRight w:val="0"/>
      <w:marTop w:val="0"/>
      <w:marBottom w:val="0"/>
      <w:divBdr>
        <w:top w:val="none" w:sz="0" w:space="0" w:color="auto"/>
        <w:left w:val="none" w:sz="0" w:space="0" w:color="auto"/>
        <w:bottom w:val="none" w:sz="0" w:space="0" w:color="auto"/>
        <w:right w:val="none" w:sz="0" w:space="0" w:color="auto"/>
      </w:divBdr>
    </w:div>
    <w:div w:id="151776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hyperlink" Target="https://github.com/mila-udem/blocks" TargetMode="External"/><Relationship Id="rId34" Type="http://schemas.openxmlformats.org/officeDocument/2006/relationships/image" Target="media/image21.png"/><Relationship Id="rId42" Type="http://schemas.openxmlformats.org/officeDocument/2006/relationships/hyperlink" Target="https://github.com/uaca/deepy" TargetMode="External"/><Relationship Id="rId47" Type="http://schemas.openxmlformats.org/officeDocument/2006/relationships/image" Target="media/image17.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hyperlink" Target="https://github.com/pybrain/pybrain" TargetMode="External"/><Relationship Id="rId40" Type="http://schemas.openxmlformats.org/officeDocument/2006/relationships/hyperlink" Target="https://github.com/Lasagne/Lasagne" TargetMode="External"/><Relationship Id="rId45" Type="http://schemas.openxmlformats.org/officeDocument/2006/relationships/hyperlink" Target="http://www.apache.org/licenses/LICENSE-2.0.html" TargetMode="External"/><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github.com/dnouri/nolearn" TargetMode="External"/><Relationship Id="rId48" Type="http://schemas.openxmlformats.org/officeDocument/2006/relationships/image" Target="media/image18.png"/><Relationship Id="rId56" Type="http://schemas.openxmlformats.org/officeDocument/2006/relationships/image" Target="media/image28.jpeg"/><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20.png"/><Relationship Id="rId38" Type="http://schemas.openxmlformats.org/officeDocument/2006/relationships/hyperlink" Target="https://github.com/tensorflow/tensorflow" TargetMode="External"/><Relationship Id="rId46" Type="http://schemas.openxmlformats.org/officeDocument/2006/relationships/hyperlink" Target="https://github.com/neuroph/neuroph" TargetMode="External"/><Relationship Id="rId59" Type="http://schemas.openxmlformats.org/officeDocument/2006/relationships/theme" Target="theme/theme1.xml"/><Relationship Id="rId41" Type="http://schemas.openxmlformats.org/officeDocument/2006/relationships/hyperlink" Target="https://github.com/fchollet/keras" TargetMode="External"/><Relationship Id="rId54"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gif"/><Relationship Id="rId36" Type="http://schemas.openxmlformats.org/officeDocument/2006/relationships/hyperlink" Target="https://es.wikipedia.org/wiki/Licencia_BSD" TargetMode="External"/><Relationship Id="rId49" Type="http://schemas.openxmlformats.org/officeDocument/2006/relationships/image" Target="media/image19.gif"/><Relationship Id="rId57" Type="http://schemas.openxmlformats.org/officeDocument/2006/relationships/hyperlink" Target="http://www.cinecon.com/news.php?id=0506281" TargetMode="Externa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https://github.com/itdxer/neupy" TargetMode="External"/><Relationship Id="rId52"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EPARTAMENTO\IMAGEN%20CORPORATIVA\MODELOS%20DE%20PAPEL%20URJC\FAC.CC.COM.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89014-525E-42EF-8185-2DCD61FCA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FAC.CC.COM.dot</Template>
  <TotalTime>7746</TotalTime>
  <Pages>34</Pages>
  <Words>5825</Words>
  <Characters>32043</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Lourdes Martínez</vt:lpstr>
    </vt:vector>
  </TitlesOfParts>
  <Company>URJC</Company>
  <LinksUpToDate>false</LinksUpToDate>
  <CharactersWithSpaces>37793</CharactersWithSpaces>
  <SharedDoc>false</SharedDoc>
  <HLinks>
    <vt:vector size="6" baseType="variant">
      <vt:variant>
        <vt:i4>2228260</vt:i4>
      </vt:variant>
      <vt:variant>
        <vt:i4>0</vt:i4>
      </vt:variant>
      <vt:variant>
        <vt:i4>0</vt:i4>
      </vt:variant>
      <vt:variant>
        <vt:i4>5</vt:i4>
      </vt:variant>
      <vt:variant>
        <vt:lpwstr>http://www.cinecon.com/news.php?id=0506281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Lourdes Martínez</dc:title>
  <dc:subject/>
  <dc:creator>David</dc:creator>
  <cp:keywords/>
  <cp:lastModifiedBy>Cesar</cp:lastModifiedBy>
  <cp:revision>120</cp:revision>
  <cp:lastPrinted>2017-05-30T20:19:00Z</cp:lastPrinted>
  <dcterms:created xsi:type="dcterms:W3CDTF">2016-11-23T12:49:00Z</dcterms:created>
  <dcterms:modified xsi:type="dcterms:W3CDTF">2017-05-30T20:21:00Z</dcterms:modified>
</cp:coreProperties>
</file>