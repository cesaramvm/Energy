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441A6D" w14:textId="77777777" w:rsidR="00AC7AE9" w:rsidRDefault="00A13D4E" w:rsidP="004F51F7">
      <w:pPr>
        <w:autoSpaceDE w:val="0"/>
        <w:autoSpaceDN w:val="0"/>
        <w:adjustRightInd w:val="0"/>
        <w:spacing w:before="2040" w:line="360" w:lineRule="auto"/>
        <w:rPr>
          <w:rFonts w:ascii="Garamond" w:hAnsi="Garamond" w:cs="TrebuchetMS"/>
          <w:b/>
          <w:sz w:val="48"/>
          <w:szCs w:val="48"/>
        </w:rPr>
      </w:pPr>
      <w:r>
        <w:rPr>
          <w:rFonts w:ascii="Garamond" w:hAnsi="Garamond" w:cs="TrebuchetMS"/>
          <w:b/>
          <w:noProof/>
          <w:sz w:val="28"/>
          <w:szCs w:val="28"/>
        </w:rPr>
        <mc:AlternateContent>
          <mc:Choice Requires="wps">
            <w:drawing>
              <wp:anchor distT="0" distB="0" distL="114300" distR="114300" simplePos="0" relativeHeight="251649536" behindDoc="1" locked="0" layoutInCell="1" allowOverlap="1" wp14:anchorId="1CFBAF3E" wp14:editId="7274C3E4">
                <wp:simplePos x="0" y="0"/>
                <wp:positionH relativeFrom="margin">
                  <wp:posOffset>-120650</wp:posOffset>
                </wp:positionH>
                <wp:positionV relativeFrom="margin">
                  <wp:posOffset>3048000</wp:posOffset>
                </wp:positionV>
                <wp:extent cx="5310505" cy="2076450"/>
                <wp:effectExtent l="0" t="3175" r="0" b="0"/>
                <wp:wrapThrough wrapText="bothSides">
                  <wp:wrapPolygon edited="0">
                    <wp:start x="0" y="0"/>
                    <wp:lineTo x="0" y="0"/>
                    <wp:lineTo x="0" y="0"/>
                  </wp:wrapPolygon>
                </wp:wrapThrough>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0505" cy="2076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F26FCD" w14:textId="77777777" w:rsidR="009A2F8A" w:rsidRDefault="009A2F8A" w:rsidP="00AC7AE9">
                            <w:pPr>
                              <w:autoSpaceDE w:val="0"/>
                              <w:autoSpaceDN w:val="0"/>
                              <w:adjustRightInd w:val="0"/>
                              <w:spacing w:line="360" w:lineRule="auto"/>
                              <w:rPr>
                                <w:rFonts w:ascii="Garamond" w:hAnsi="Garamond" w:cs="TrebuchetMS"/>
                                <w:b/>
                                <w:sz w:val="28"/>
                                <w:szCs w:val="28"/>
                              </w:rPr>
                            </w:pPr>
                            <w:r>
                              <w:rPr>
                                <w:rFonts w:ascii="Garamond" w:hAnsi="Garamond" w:cs="TrebuchetMS"/>
                                <w:b/>
                                <w:sz w:val="28"/>
                                <w:szCs w:val="28"/>
                              </w:rPr>
                              <w:t>Resumen:</w:t>
                            </w:r>
                          </w:p>
                          <w:p w14:paraId="27B7C7CB" w14:textId="77777777" w:rsidR="009A2F8A" w:rsidRPr="00AC7AE9" w:rsidRDefault="009A2F8A" w:rsidP="00AC7AE9">
                            <w:r w:rsidRPr="007B3BA4">
                              <w:rPr>
                                <w:rFonts w:ascii="Garamond" w:hAnsi="Garamond" w:cs="TrebuchetMS"/>
                                <w:b/>
                              </w:rPr>
                              <w:t>El resumen contendrá las ideas principales del trabajo realizad</w:t>
                            </w:r>
                            <w:r>
                              <w:rPr>
                                <w:rFonts w:ascii="Garamond" w:hAnsi="Garamond" w:cs="TrebuchetMS"/>
                                <w:b/>
                              </w:rPr>
                              <w:t>o y no superará las seis líneas [</w:t>
                            </w:r>
                            <w:r w:rsidRPr="00C41029">
                              <w:rPr>
                                <w:rFonts w:ascii="Arial Black" w:hAnsi="Arial Black" w:cs="TrebuchetMS"/>
                                <w:b/>
                                <w:sz w:val="16"/>
                                <w:szCs w:val="16"/>
                              </w:rPr>
                              <w:t xml:space="preserve">Garamond 12, negrita, </w:t>
                            </w:r>
                            <w:r>
                              <w:rPr>
                                <w:rFonts w:ascii="Arial Black" w:hAnsi="Arial Black" w:cs="TrebuchetMS"/>
                                <w:b/>
                                <w:sz w:val="16"/>
                                <w:szCs w:val="16"/>
                              </w:rPr>
                              <w:t>interlineado 1.5]</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CFBAF3E" id="_x0000_t202" coordsize="21600,21600" o:spt="202" path="m,l,21600r21600,l21600,xe">
                <v:stroke joinstyle="miter"/>
                <v:path gradientshapeok="t" o:connecttype="rect"/>
              </v:shapetype>
              <v:shape id="Text Box 4" o:spid="_x0000_s1026" type="#_x0000_t202" style="position:absolute;margin-left:-9.5pt;margin-top:240pt;width:418.15pt;height:163.5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" filled="f" stroked="f">
                <v:textbox>
                  <w:txbxContent>
                    <w:p w14:paraId="18F26FCD" w14:textId="77777777" w:rsidR="009A2F8A" w:rsidRDefault="009A2F8A" w:rsidP="00AC7AE9">
                      <w:pPr>
                        <w:autoSpaceDE w:val="0"/>
                        <w:autoSpaceDN w:val="0"/>
                        <w:adjustRightInd w:val="0"/>
                        <w:spacing w:line="360" w:lineRule="auto"/>
                        <w:rPr>
                          <w:rFonts w:ascii="Garamond" w:hAnsi="Garamond" w:cs="TrebuchetMS"/>
                          <w:b/>
                          <w:sz w:val="28"/>
                          <w:szCs w:val="28"/>
                        </w:rPr>
                      </w:pPr>
                      <w:r>
                        <w:rPr>
                          <w:rFonts w:ascii="Garamond" w:hAnsi="Garamond" w:cs="TrebuchetMS"/>
                          <w:b/>
                          <w:sz w:val="28"/>
                          <w:szCs w:val="28"/>
                        </w:rPr>
                        <w:t>Resumen:</w:t>
                      </w:r>
                    </w:p>
                    <w:p w14:paraId="27B7C7CB" w14:textId="77777777" w:rsidR="009A2F8A" w:rsidRPr="00AC7AE9" w:rsidRDefault="009A2F8A" w:rsidP="00AC7AE9">
                      <w:r w:rsidRPr="007B3BA4">
                        <w:rPr>
                          <w:rFonts w:ascii="Garamond" w:hAnsi="Garamond" w:cs="TrebuchetMS"/>
                          <w:b/>
                        </w:rPr>
                        <w:t>El resumen contendrá las ideas principales del trabajo realizad</w:t>
                      </w:r>
                      <w:r>
                        <w:rPr>
                          <w:rFonts w:ascii="Garamond" w:hAnsi="Garamond" w:cs="TrebuchetMS"/>
                          <w:b/>
                        </w:rPr>
                        <w:t>o y no superará las seis líneas [</w:t>
                      </w:r>
                      <w:r w:rsidRPr="00C41029">
                        <w:rPr>
                          <w:rFonts w:ascii="Arial Black" w:hAnsi="Arial Black" w:cs="TrebuchetMS"/>
                          <w:b/>
                          <w:sz w:val="16"/>
                          <w:szCs w:val="16"/>
                        </w:rPr>
                        <w:t xml:space="preserve">Garamond 12, negrita, </w:t>
                      </w:r>
                      <w:r>
                        <w:rPr>
                          <w:rFonts w:ascii="Arial Black" w:hAnsi="Arial Black" w:cs="TrebuchetMS"/>
                          <w:b/>
                          <w:sz w:val="16"/>
                          <w:szCs w:val="16"/>
                        </w:rPr>
                        <w:t>interlineado 1.5]</w:t>
                      </w:r>
                    </w:p>
                  </w:txbxContent>
                </v:textbox>
                <w10:wrap type="through" anchorx="margin" anchory="margin"/>
              </v:shape>
            </w:pict>
          </mc:Fallback>
        </mc:AlternateContent>
      </w:r>
      <w:r w:rsidR="00D807EC">
        <w:rPr>
          <w:rFonts w:ascii="Garamond" w:hAnsi="Garamond" w:cs="TrebuchetMS"/>
          <w:b/>
          <w:sz w:val="48"/>
          <w:szCs w:val="48"/>
        </w:rPr>
        <w:t>Título de</w:t>
      </w:r>
      <w:r w:rsidR="00D878F9">
        <w:rPr>
          <w:rFonts w:ascii="Garamond" w:hAnsi="Garamond" w:cs="TrebuchetMS"/>
          <w:b/>
          <w:sz w:val="48"/>
          <w:szCs w:val="48"/>
        </w:rPr>
        <w:t>l</w:t>
      </w:r>
      <w:r w:rsidR="00DB0581">
        <w:rPr>
          <w:rFonts w:ascii="Garamond" w:hAnsi="Garamond" w:cs="TrebuchetMS"/>
          <w:b/>
          <w:sz w:val="48"/>
          <w:szCs w:val="48"/>
        </w:rPr>
        <w:t xml:space="preserve"> Trabajo </w:t>
      </w:r>
      <w:r w:rsidR="00D807EC">
        <w:rPr>
          <w:rFonts w:ascii="Garamond" w:hAnsi="Garamond" w:cs="TrebuchetMS"/>
          <w:b/>
          <w:sz w:val="48"/>
          <w:szCs w:val="48"/>
        </w:rPr>
        <w:t>Fin de Grado o de la memoria de un trabajo experimental</w:t>
      </w:r>
    </w:p>
    <w:p w14:paraId="0BB6B765" w14:textId="77777777" w:rsidR="00F3620B" w:rsidRDefault="00AC7AE9" w:rsidP="00AC7AE9">
      <w:pPr>
        <w:autoSpaceDE w:val="0"/>
        <w:autoSpaceDN w:val="0"/>
        <w:adjustRightInd w:val="0"/>
        <w:spacing w:line="360" w:lineRule="auto"/>
        <w:rPr>
          <w:rFonts w:ascii="Garamond" w:hAnsi="Garamond" w:cs="TrebuchetMS"/>
          <w:b/>
          <w:sz w:val="48"/>
          <w:szCs w:val="48"/>
        </w:rPr>
      </w:pPr>
      <w:r w:rsidRPr="00AC7AE9">
        <w:rPr>
          <w:rFonts w:ascii="Garamond" w:hAnsi="Garamond" w:cs="TrebuchetMS"/>
          <w:b/>
          <w:sz w:val="36"/>
          <w:szCs w:val="36"/>
        </w:rPr>
        <w:t>Puede contener un subtítulo.</w:t>
      </w:r>
    </w:p>
    <w:p w14:paraId="7BA65177" w14:textId="77777777" w:rsidR="00F3620B" w:rsidRPr="00BA68A1" w:rsidRDefault="00F3620B" w:rsidP="00BA68A1">
      <w:pPr>
        <w:spacing w:line="360" w:lineRule="auto"/>
        <w:rPr>
          <w:rFonts w:ascii="Garamond" w:hAnsi="Garamond" w:cs="TrebuchetMS"/>
        </w:rPr>
      </w:pPr>
    </w:p>
    <w:p w14:paraId="36902FC7" w14:textId="77777777" w:rsidR="00F3620B" w:rsidRPr="00BA68A1" w:rsidRDefault="00F3620B" w:rsidP="00BA68A1">
      <w:pPr>
        <w:spacing w:line="360" w:lineRule="auto"/>
        <w:rPr>
          <w:rFonts w:ascii="Garamond" w:hAnsi="Garamond" w:cs="TrebuchetMS"/>
        </w:rPr>
      </w:pPr>
    </w:p>
    <w:p w14:paraId="5485AE59" w14:textId="77777777" w:rsidR="00F3620B" w:rsidRPr="00BA68A1" w:rsidRDefault="00F3620B" w:rsidP="00BA68A1">
      <w:pPr>
        <w:spacing w:line="360" w:lineRule="auto"/>
        <w:rPr>
          <w:rFonts w:ascii="Garamond" w:hAnsi="Garamond" w:cs="TrebuchetMS"/>
        </w:rPr>
      </w:pPr>
    </w:p>
    <w:p w14:paraId="277E69FF" w14:textId="77777777" w:rsidR="00F3620B" w:rsidRPr="00BA68A1" w:rsidRDefault="00F3620B" w:rsidP="00BA68A1">
      <w:pPr>
        <w:spacing w:line="360" w:lineRule="auto"/>
        <w:rPr>
          <w:rFonts w:ascii="Garamond" w:hAnsi="Garamond" w:cs="TrebuchetMS"/>
        </w:rPr>
      </w:pPr>
    </w:p>
    <w:p w14:paraId="37B51110" w14:textId="77777777" w:rsidR="00F3620B" w:rsidRPr="00BA68A1" w:rsidRDefault="00F3620B" w:rsidP="00BA68A1">
      <w:pPr>
        <w:spacing w:line="360" w:lineRule="auto"/>
        <w:rPr>
          <w:rFonts w:ascii="Garamond" w:hAnsi="Garamond" w:cs="TrebuchetMS"/>
        </w:rPr>
      </w:pPr>
    </w:p>
    <w:p w14:paraId="385C59D8" w14:textId="77777777" w:rsidR="00F3620B" w:rsidRPr="00BA68A1" w:rsidRDefault="00F3620B" w:rsidP="00BA68A1">
      <w:pPr>
        <w:spacing w:line="360" w:lineRule="auto"/>
        <w:rPr>
          <w:rFonts w:ascii="Garamond" w:hAnsi="Garamond" w:cs="TrebuchetMS"/>
        </w:rPr>
      </w:pPr>
    </w:p>
    <w:p w14:paraId="49EF94CD" w14:textId="77777777" w:rsidR="00F3620B" w:rsidRPr="00BA68A1" w:rsidRDefault="00A13D4E" w:rsidP="00BA68A1">
      <w:pPr>
        <w:spacing w:line="360" w:lineRule="auto"/>
        <w:rPr>
          <w:rFonts w:ascii="Garamond" w:hAnsi="Garamond" w:cs="TrebuchetMS"/>
        </w:rPr>
      </w:pPr>
      <w:r w:rsidRPr="00C923F1">
        <w:rPr>
          <w:rFonts w:ascii="Garamond" w:hAnsi="Garamond" w:cs="TrebuchetMS"/>
          <w:b/>
          <w:noProof/>
          <w:sz w:val="28"/>
          <w:szCs w:val="28"/>
        </w:rPr>
        <mc:AlternateContent>
          <mc:Choice Requires="wps">
            <w:drawing>
              <wp:anchor distT="0" distB="0" distL="114300" distR="114300" simplePos="0" relativeHeight="251648512" behindDoc="1" locked="0" layoutInCell="1" allowOverlap="1" wp14:anchorId="5B61DE15" wp14:editId="048BE8A2">
                <wp:simplePos x="0" y="0"/>
                <wp:positionH relativeFrom="margin">
                  <wp:posOffset>-127000</wp:posOffset>
                </wp:positionH>
                <wp:positionV relativeFrom="margin">
                  <wp:posOffset>4309745</wp:posOffset>
                </wp:positionV>
                <wp:extent cx="5310505" cy="3727450"/>
                <wp:effectExtent l="635" t="0" r="3810" b="0"/>
                <wp:wrapThrough wrapText="bothSides">
                  <wp:wrapPolygon edited="0">
                    <wp:start x="0" y="0"/>
                    <wp:lineTo x="0" y="0"/>
                    <wp:lineTo x="0" y="0"/>
                  </wp:wrapPolygon>
                </wp:wrapThrough>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0505" cy="3727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D4AFC4" w14:textId="77777777" w:rsidR="009A2F8A" w:rsidRPr="006C76F2" w:rsidRDefault="009A2F8A" w:rsidP="00835726">
                            <w:pPr>
                              <w:autoSpaceDE w:val="0"/>
                              <w:autoSpaceDN w:val="0"/>
                              <w:adjustRightInd w:val="0"/>
                              <w:spacing w:line="360" w:lineRule="auto"/>
                              <w:rPr>
                                <w:rFonts w:ascii="Garamond" w:hAnsi="Garamond" w:cs="TrebuchetMS"/>
                                <w:b/>
                                <w:sz w:val="20"/>
                                <w:szCs w:val="20"/>
                              </w:rPr>
                            </w:pPr>
                            <w:r>
                              <w:rPr>
                                <w:rFonts w:ascii="Garamond" w:hAnsi="Garamond" w:cs="TrebuchetMS"/>
                                <w:b/>
                                <w:sz w:val="20"/>
                                <w:szCs w:val="20"/>
                              </w:rPr>
                              <w:t>TRABAJO FIN DE GRADO</w:t>
                            </w:r>
                          </w:p>
                          <w:p w14:paraId="7567C645" w14:textId="77777777" w:rsidR="009A2F8A" w:rsidRDefault="009A2F8A" w:rsidP="00835726">
                            <w:pPr>
                              <w:autoSpaceDE w:val="0"/>
                              <w:autoSpaceDN w:val="0"/>
                              <w:adjustRightInd w:val="0"/>
                              <w:spacing w:line="360" w:lineRule="auto"/>
                              <w:jc w:val="both"/>
                              <w:rPr>
                                <w:rFonts w:ascii="Garamond" w:hAnsi="Garamond" w:cs="TrebuchetMS"/>
                                <w:b/>
                                <w:sz w:val="22"/>
                                <w:szCs w:val="22"/>
                              </w:rPr>
                            </w:pPr>
                          </w:p>
                          <w:p w14:paraId="292E3DA1" w14:textId="77777777" w:rsidR="009A2F8A" w:rsidRDefault="009A2F8A" w:rsidP="00835726">
                            <w:pPr>
                              <w:autoSpaceDE w:val="0"/>
                              <w:autoSpaceDN w:val="0"/>
                              <w:adjustRightInd w:val="0"/>
                              <w:spacing w:line="360" w:lineRule="auto"/>
                              <w:jc w:val="both"/>
                              <w:rPr>
                                <w:rFonts w:ascii="Garamond" w:hAnsi="Garamond" w:cs="TrebuchetMS"/>
                                <w:b/>
                                <w:sz w:val="22"/>
                                <w:szCs w:val="22"/>
                              </w:rPr>
                            </w:pPr>
                            <w:r w:rsidRPr="00C923F1">
                              <w:rPr>
                                <w:rFonts w:ascii="Garamond" w:hAnsi="Garamond" w:cs="TrebuchetMS"/>
                                <w:b/>
                                <w:sz w:val="22"/>
                                <w:szCs w:val="22"/>
                              </w:rPr>
                              <w:t>Nombre</w:t>
                            </w:r>
                            <w:r>
                              <w:rPr>
                                <w:rFonts w:ascii="Garamond" w:hAnsi="Garamond" w:cs="TrebuchetMS"/>
                                <w:b/>
                                <w:sz w:val="22"/>
                                <w:szCs w:val="22"/>
                              </w:rPr>
                              <w:t xml:space="preserve">: César </w:t>
                            </w:r>
                          </w:p>
                          <w:p w14:paraId="6DFF0700" w14:textId="77777777" w:rsidR="009A2F8A" w:rsidRDefault="009A2F8A"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A</w:t>
                            </w:r>
                            <w:r w:rsidRPr="00C923F1">
                              <w:rPr>
                                <w:rFonts w:ascii="Garamond" w:hAnsi="Garamond" w:cs="TrebuchetMS"/>
                                <w:b/>
                                <w:sz w:val="22"/>
                                <w:szCs w:val="22"/>
                              </w:rPr>
                              <w:t>pellidos</w:t>
                            </w:r>
                            <w:r>
                              <w:rPr>
                                <w:rFonts w:ascii="Garamond" w:hAnsi="Garamond" w:cs="TrebuchetMS"/>
                                <w:b/>
                                <w:sz w:val="22"/>
                                <w:szCs w:val="22"/>
                              </w:rPr>
                              <w:t>:</w:t>
                            </w:r>
                            <w:r w:rsidRPr="00563A56">
                              <w:rPr>
                                <w:rFonts w:ascii="Garamond" w:hAnsi="Garamond" w:cs="TrebuchetMS"/>
                                <w:b/>
                                <w:sz w:val="22"/>
                                <w:szCs w:val="22"/>
                              </w:rPr>
                              <w:t xml:space="preserve"> </w:t>
                            </w:r>
                            <w:r>
                              <w:rPr>
                                <w:rFonts w:ascii="Garamond" w:hAnsi="Garamond" w:cs="TrebuchetMS"/>
                                <w:b/>
                                <w:sz w:val="22"/>
                                <w:szCs w:val="22"/>
                              </w:rPr>
                              <w:t>Valdés Martínez</w:t>
                            </w:r>
                          </w:p>
                          <w:p w14:paraId="6BBC9012" w14:textId="77777777" w:rsidR="009A2F8A" w:rsidRDefault="009A2F8A"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D.N.I.: 48204413-R</w:t>
                            </w:r>
                          </w:p>
                          <w:p w14:paraId="3BEFF328" w14:textId="77777777" w:rsidR="009A2F8A" w:rsidRDefault="009A2F8A"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Correo electrónico: cesaramvm@gmail.com</w:t>
                            </w:r>
                          </w:p>
                          <w:p w14:paraId="7F501FAB" w14:textId="77777777" w:rsidR="009A2F8A" w:rsidRDefault="009A2F8A" w:rsidP="00835726">
                            <w:pPr>
                              <w:autoSpaceDE w:val="0"/>
                              <w:autoSpaceDN w:val="0"/>
                              <w:adjustRightInd w:val="0"/>
                              <w:spacing w:line="360" w:lineRule="auto"/>
                              <w:jc w:val="both"/>
                              <w:rPr>
                                <w:rFonts w:ascii="Garamond" w:hAnsi="Garamond" w:cs="TrebuchetMS"/>
                                <w:b/>
                                <w:sz w:val="22"/>
                                <w:szCs w:val="22"/>
                              </w:rPr>
                            </w:pPr>
                          </w:p>
                          <w:p w14:paraId="3FDBD0AB" w14:textId="77777777" w:rsidR="009A2F8A" w:rsidRPr="00C923F1" w:rsidRDefault="009A2F8A" w:rsidP="00835726">
                            <w:pPr>
                              <w:autoSpaceDE w:val="0"/>
                              <w:autoSpaceDN w:val="0"/>
                              <w:adjustRightInd w:val="0"/>
                              <w:spacing w:line="360" w:lineRule="auto"/>
                              <w:jc w:val="both"/>
                              <w:rPr>
                                <w:rFonts w:ascii="Garamond" w:hAnsi="Garamond" w:cs="TrebuchetMS"/>
                                <w:b/>
                                <w:sz w:val="22"/>
                                <w:szCs w:val="22"/>
                              </w:rPr>
                            </w:pPr>
                            <w:r w:rsidRPr="00C923F1">
                              <w:rPr>
                                <w:rFonts w:ascii="Garamond" w:hAnsi="Garamond" w:cs="TrebuchetMS"/>
                                <w:b/>
                                <w:sz w:val="22"/>
                                <w:szCs w:val="22"/>
                              </w:rPr>
                              <w:t>Director: Nombre y apellidos del director</w:t>
                            </w:r>
                            <w:r>
                              <w:rPr>
                                <w:rFonts w:ascii="Garamond" w:hAnsi="Garamond" w:cs="TrebuchetMS"/>
                                <w:b/>
                                <w:sz w:val="22"/>
                                <w:szCs w:val="22"/>
                              </w:rPr>
                              <w:t xml:space="preserve"> (imprescindible presentar autorización de defensa firmado) </w:t>
                            </w:r>
                          </w:p>
                          <w:p w14:paraId="6EE0F92C" w14:textId="77777777" w:rsidR="009A2F8A" w:rsidRPr="00C923F1" w:rsidRDefault="009A2F8A" w:rsidP="00835726">
                            <w:pPr>
                              <w:autoSpaceDE w:val="0"/>
                              <w:autoSpaceDN w:val="0"/>
                              <w:adjustRightInd w:val="0"/>
                              <w:spacing w:line="360" w:lineRule="auto"/>
                              <w:jc w:val="both"/>
                              <w:rPr>
                                <w:rFonts w:ascii="Garamond" w:hAnsi="Garamond" w:cs="TrebuchetMS"/>
                                <w:b/>
                                <w:sz w:val="22"/>
                                <w:szCs w:val="22"/>
                              </w:rPr>
                            </w:pPr>
                          </w:p>
                          <w:p w14:paraId="47C41102" w14:textId="77777777" w:rsidR="009A2F8A" w:rsidRDefault="009A2F8A"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Doble Grado en Ingeniería Informática e Ingeniería del Software</w:t>
                            </w:r>
                          </w:p>
                          <w:p w14:paraId="47CD55AA" w14:textId="77777777" w:rsidR="009A2F8A" w:rsidRPr="00835726" w:rsidRDefault="009A2F8A" w:rsidP="00835726">
                            <w:pPr>
                              <w:autoSpaceDE w:val="0"/>
                              <w:autoSpaceDN w:val="0"/>
                              <w:adjustRightInd w:val="0"/>
                              <w:spacing w:line="360" w:lineRule="auto"/>
                              <w:jc w:val="both"/>
                              <w:rPr>
                                <w:rFonts w:ascii="Garamond" w:hAnsi="Garamond" w:cs="TrebuchetMS"/>
                                <w:b/>
                                <w:sz w:val="22"/>
                                <w:szCs w:val="22"/>
                              </w:rPr>
                            </w:pPr>
                            <w:r w:rsidRPr="00C923F1">
                              <w:rPr>
                                <w:rFonts w:ascii="Garamond" w:hAnsi="Garamond" w:cs="TrebuchetMS"/>
                                <w:b/>
                                <w:sz w:val="22"/>
                                <w:szCs w:val="22"/>
                              </w:rPr>
                              <w:t>Curso: 201</w:t>
                            </w:r>
                            <w:r>
                              <w:rPr>
                                <w:rFonts w:ascii="Garamond" w:hAnsi="Garamond" w:cs="TrebuchetMS"/>
                                <w:b/>
                                <w:sz w:val="22"/>
                                <w:szCs w:val="22"/>
                              </w:rPr>
                              <w:t>6</w:t>
                            </w:r>
                            <w:r w:rsidRPr="00C923F1">
                              <w:rPr>
                                <w:rFonts w:ascii="Garamond" w:hAnsi="Garamond" w:cs="TrebuchetMS"/>
                                <w:b/>
                                <w:sz w:val="22"/>
                                <w:szCs w:val="22"/>
                              </w:rPr>
                              <w:t>/201</w:t>
                            </w:r>
                            <w:r>
                              <w:rPr>
                                <w:rFonts w:ascii="Garamond" w:hAnsi="Garamond" w:cs="TrebuchetMS"/>
                                <w:b/>
                                <w:sz w:val="22"/>
                                <w:szCs w:val="22"/>
                              </w:rPr>
                              <w:t>7</w:t>
                            </w:r>
                            <w:r w:rsidRPr="00C923F1">
                              <w:rPr>
                                <w:rFonts w:ascii="Garamond" w:hAnsi="Garamond" w:cs="TrebuchetMS"/>
                                <w:b/>
                                <w:sz w:val="22"/>
                                <w:szCs w:val="22"/>
                              </w:rPr>
                              <w:t xml:space="preserve"> – convocatoria: nov</w:t>
                            </w:r>
                            <w:r>
                              <w:rPr>
                                <w:rFonts w:ascii="Garamond" w:hAnsi="Garamond" w:cs="TrebuchetMS"/>
                                <w:b/>
                                <w:sz w:val="22"/>
                                <w:szCs w:val="22"/>
                              </w:rPr>
                              <w:t>iembre/marzo/junio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B61DE15" id="Text Box 3" o:spid="_x0000_s1027" type="#_x0000_t202" style="position:absolute;margin-left:-10pt;margin-top:339.35pt;width:418.15pt;height:293.5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" filled="f" stroked="f">
                <v:textbox>
                  <w:txbxContent>
                    <w:p w14:paraId="37D4AFC4" w14:textId="77777777" w:rsidR="009A2F8A" w:rsidRPr="006C76F2" w:rsidRDefault="009A2F8A" w:rsidP="00835726">
                      <w:pPr>
                        <w:autoSpaceDE w:val="0"/>
                        <w:autoSpaceDN w:val="0"/>
                        <w:adjustRightInd w:val="0"/>
                        <w:spacing w:line="360" w:lineRule="auto"/>
                        <w:rPr>
                          <w:rFonts w:ascii="Garamond" w:hAnsi="Garamond" w:cs="TrebuchetMS"/>
                          <w:b/>
                          <w:sz w:val="20"/>
                          <w:szCs w:val="20"/>
                        </w:rPr>
                      </w:pPr>
                      <w:r>
                        <w:rPr>
                          <w:rFonts w:ascii="Garamond" w:hAnsi="Garamond" w:cs="TrebuchetMS"/>
                          <w:b/>
                          <w:sz w:val="20"/>
                          <w:szCs w:val="20"/>
                        </w:rPr>
                        <w:t>TRABAJO FIN DE GRADO</w:t>
                      </w:r>
                    </w:p>
                    <w:p w14:paraId="7567C645" w14:textId="77777777" w:rsidR="009A2F8A" w:rsidRDefault="009A2F8A" w:rsidP="00835726">
                      <w:pPr>
                        <w:autoSpaceDE w:val="0"/>
                        <w:autoSpaceDN w:val="0"/>
                        <w:adjustRightInd w:val="0"/>
                        <w:spacing w:line="360" w:lineRule="auto"/>
                        <w:jc w:val="both"/>
                        <w:rPr>
                          <w:rFonts w:ascii="Garamond" w:hAnsi="Garamond" w:cs="TrebuchetMS"/>
                          <w:b/>
                          <w:sz w:val="22"/>
                          <w:szCs w:val="22"/>
                        </w:rPr>
                      </w:pPr>
                    </w:p>
                    <w:p w14:paraId="292E3DA1" w14:textId="77777777" w:rsidR="009A2F8A" w:rsidRDefault="009A2F8A" w:rsidP="00835726">
                      <w:pPr>
                        <w:autoSpaceDE w:val="0"/>
                        <w:autoSpaceDN w:val="0"/>
                        <w:adjustRightInd w:val="0"/>
                        <w:spacing w:line="360" w:lineRule="auto"/>
                        <w:jc w:val="both"/>
                        <w:rPr>
                          <w:rFonts w:ascii="Garamond" w:hAnsi="Garamond" w:cs="TrebuchetMS"/>
                          <w:b/>
                          <w:sz w:val="22"/>
                          <w:szCs w:val="22"/>
                        </w:rPr>
                      </w:pPr>
                      <w:r w:rsidRPr="00C923F1">
                        <w:rPr>
                          <w:rFonts w:ascii="Garamond" w:hAnsi="Garamond" w:cs="TrebuchetMS"/>
                          <w:b/>
                          <w:sz w:val="22"/>
                          <w:szCs w:val="22"/>
                        </w:rPr>
                        <w:t>Nombre</w:t>
                      </w:r>
                      <w:r>
                        <w:rPr>
                          <w:rFonts w:ascii="Garamond" w:hAnsi="Garamond" w:cs="TrebuchetMS"/>
                          <w:b/>
                          <w:sz w:val="22"/>
                          <w:szCs w:val="22"/>
                        </w:rPr>
                        <w:t xml:space="preserve">: César </w:t>
                      </w:r>
                    </w:p>
                    <w:p w14:paraId="6DFF0700" w14:textId="77777777" w:rsidR="009A2F8A" w:rsidRDefault="009A2F8A"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A</w:t>
                      </w:r>
                      <w:r w:rsidRPr="00C923F1">
                        <w:rPr>
                          <w:rFonts w:ascii="Garamond" w:hAnsi="Garamond" w:cs="TrebuchetMS"/>
                          <w:b/>
                          <w:sz w:val="22"/>
                          <w:szCs w:val="22"/>
                        </w:rPr>
                        <w:t>pellidos</w:t>
                      </w:r>
                      <w:r>
                        <w:rPr>
                          <w:rFonts w:ascii="Garamond" w:hAnsi="Garamond" w:cs="TrebuchetMS"/>
                          <w:b/>
                          <w:sz w:val="22"/>
                          <w:szCs w:val="22"/>
                        </w:rPr>
                        <w:t>:</w:t>
                      </w:r>
                      <w:r w:rsidRPr="00563A56">
                        <w:rPr>
                          <w:rFonts w:ascii="Garamond" w:hAnsi="Garamond" w:cs="TrebuchetMS"/>
                          <w:b/>
                          <w:sz w:val="22"/>
                          <w:szCs w:val="22"/>
                        </w:rPr>
                        <w:t xml:space="preserve"> </w:t>
                      </w:r>
                      <w:r>
                        <w:rPr>
                          <w:rFonts w:ascii="Garamond" w:hAnsi="Garamond" w:cs="TrebuchetMS"/>
                          <w:b/>
                          <w:sz w:val="22"/>
                          <w:szCs w:val="22"/>
                        </w:rPr>
                        <w:t>Valdés Martínez</w:t>
                      </w:r>
                    </w:p>
                    <w:p w14:paraId="6BBC9012" w14:textId="77777777" w:rsidR="009A2F8A" w:rsidRDefault="009A2F8A"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D.N.I.: 48204413-R</w:t>
                      </w:r>
                    </w:p>
                    <w:p w14:paraId="3BEFF328" w14:textId="77777777" w:rsidR="009A2F8A" w:rsidRDefault="009A2F8A"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Correo electrónico: cesaramvm@gmail.com</w:t>
                      </w:r>
                    </w:p>
                    <w:p w14:paraId="7F501FAB" w14:textId="77777777" w:rsidR="009A2F8A" w:rsidRDefault="009A2F8A" w:rsidP="00835726">
                      <w:pPr>
                        <w:autoSpaceDE w:val="0"/>
                        <w:autoSpaceDN w:val="0"/>
                        <w:adjustRightInd w:val="0"/>
                        <w:spacing w:line="360" w:lineRule="auto"/>
                        <w:jc w:val="both"/>
                        <w:rPr>
                          <w:rFonts w:ascii="Garamond" w:hAnsi="Garamond" w:cs="TrebuchetMS"/>
                          <w:b/>
                          <w:sz w:val="22"/>
                          <w:szCs w:val="22"/>
                        </w:rPr>
                      </w:pPr>
                    </w:p>
                    <w:p w14:paraId="3FDBD0AB" w14:textId="77777777" w:rsidR="009A2F8A" w:rsidRPr="00C923F1" w:rsidRDefault="009A2F8A" w:rsidP="00835726">
                      <w:pPr>
                        <w:autoSpaceDE w:val="0"/>
                        <w:autoSpaceDN w:val="0"/>
                        <w:adjustRightInd w:val="0"/>
                        <w:spacing w:line="360" w:lineRule="auto"/>
                        <w:jc w:val="both"/>
                        <w:rPr>
                          <w:rFonts w:ascii="Garamond" w:hAnsi="Garamond" w:cs="TrebuchetMS"/>
                          <w:b/>
                          <w:sz w:val="22"/>
                          <w:szCs w:val="22"/>
                        </w:rPr>
                      </w:pPr>
                      <w:r w:rsidRPr="00C923F1">
                        <w:rPr>
                          <w:rFonts w:ascii="Garamond" w:hAnsi="Garamond" w:cs="TrebuchetMS"/>
                          <w:b/>
                          <w:sz w:val="22"/>
                          <w:szCs w:val="22"/>
                        </w:rPr>
                        <w:t>Director: Nombre y apellidos del director</w:t>
                      </w:r>
                      <w:r>
                        <w:rPr>
                          <w:rFonts w:ascii="Garamond" w:hAnsi="Garamond" w:cs="TrebuchetMS"/>
                          <w:b/>
                          <w:sz w:val="22"/>
                          <w:szCs w:val="22"/>
                        </w:rPr>
                        <w:t xml:space="preserve"> (imprescindible presentar autorización de defensa firmado) </w:t>
                      </w:r>
                    </w:p>
                    <w:p w14:paraId="6EE0F92C" w14:textId="77777777" w:rsidR="009A2F8A" w:rsidRPr="00C923F1" w:rsidRDefault="009A2F8A" w:rsidP="00835726">
                      <w:pPr>
                        <w:autoSpaceDE w:val="0"/>
                        <w:autoSpaceDN w:val="0"/>
                        <w:adjustRightInd w:val="0"/>
                        <w:spacing w:line="360" w:lineRule="auto"/>
                        <w:jc w:val="both"/>
                        <w:rPr>
                          <w:rFonts w:ascii="Garamond" w:hAnsi="Garamond" w:cs="TrebuchetMS"/>
                          <w:b/>
                          <w:sz w:val="22"/>
                          <w:szCs w:val="22"/>
                        </w:rPr>
                      </w:pPr>
                    </w:p>
                    <w:p w14:paraId="47C41102" w14:textId="77777777" w:rsidR="009A2F8A" w:rsidRDefault="009A2F8A"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Doble Grado en Ingeniería Informática e Ingeniería del Software</w:t>
                      </w:r>
                    </w:p>
                    <w:p w14:paraId="47CD55AA" w14:textId="77777777" w:rsidR="009A2F8A" w:rsidRPr="00835726" w:rsidRDefault="009A2F8A" w:rsidP="00835726">
                      <w:pPr>
                        <w:autoSpaceDE w:val="0"/>
                        <w:autoSpaceDN w:val="0"/>
                        <w:adjustRightInd w:val="0"/>
                        <w:spacing w:line="360" w:lineRule="auto"/>
                        <w:jc w:val="both"/>
                        <w:rPr>
                          <w:rFonts w:ascii="Garamond" w:hAnsi="Garamond" w:cs="TrebuchetMS"/>
                          <w:b/>
                          <w:sz w:val="22"/>
                          <w:szCs w:val="22"/>
                        </w:rPr>
                      </w:pPr>
                      <w:r w:rsidRPr="00C923F1">
                        <w:rPr>
                          <w:rFonts w:ascii="Garamond" w:hAnsi="Garamond" w:cs="TrebuchetMS"/>
                          <w:b/>
                          <w:sz w:val="22"/>
                          <w:szCs w:val="22"/>
                        </w:rPr>
                        <w:t>Curso: 201</w:t>
                      </w:r>
                      <w:r>
                        <w:rPr>
                          <w:rFonts w:ascii="Garamond" w:hAnsi="Garamond" w:cs="TrebuchetMS"/>
                          <w:b/>
                          <w:sz w:val="22"/>
                          <w:szCs w:val="22"/>
                        </w:rPr>
                        <w:t>6</w:t>
                      </w:r>
                      <w:r w:rsidRPr="00C923F1">
                        <w:rPr>
                          <w:rFonts w:ascii="Garamond" w:hAnsi="Garamond" w:cs="TrebuchetMS"/>
                          <w:b/>
                          <w:sz w:val="22"/>
                          <w:szCs w:val="22"/>
                        </w:rPr>
                        <w:t>/201</w:t>
                      </w:r>
                      <w:r>
                        <w:rPr>
                          <w:rFonts w:ascii="Garamond" w:hAnsi="Garamond" w:cs="TrebuchetMS"/>
                          <w:b/>
                          <w:sz w:val="22"/>
                          <w:szCs w:val="22"/>
                        </w:rPr>
                        <w:t>7</w:t>
                      </w:r>
                      <w:r w:rsidRPr="00C923F1">
                        <w:rPr>
                          <w:rFonts w:ascii="Garamond" w:hAnsi="Garamond" w:cs="TrebuchetMS"/>
                          <w:b/>
                          <w:sz w:val="22"/>
                          <w:szCs w:val="22"/>
                        </w:rPr>
                        <w:t xml:space="preserve"> – convocatoria: nov</w:t>
                      </w:r>
                      <w:r>
                        <w:rPr>
                          <w:rFonts w:ascii="Garamond" w:hAnsi="Garamond" w:cs="TrebuchetMS"/>
                          <w:b/>
                          <w:sz w:val="22"/>
                          <w:szCs w:val="22"/>
                        </w:rPr>
                        <w:t>iembre/marzo/junio</w:t>
                      </w:r>
                    </w:p>
                  </w:txbxContent>
                </v:textbox>
                <w10:wrap type="through" anchorx="margin" anchory="margin"/>
              </v:shape>
            </w:pict>
          </mc:Fallback>
        </mc:AlternateContent>
      </w:r>
    </w:p>
    <w:p w14:paraId="072C5471" w14:textId="77777777" w:rsidR="00F3620B" w:rsidRPr="00BA68A1" w:rsidRDefault="00F3620B" w:rsidP="00BA68A1">
      <w:pPr>
        <w:spacing w:line="360" w:lineRule="auto"/>
        <w:rPr>
          <w:rFonts w:ascii="Garamond" w:hAnsi="Garamond" w:cs="TrebuchetMS"/>
        </w:rPr>
      </w:pPr>
    </w:p>
    <w:p w14:paraId="4AB02FF8" w14:textId="77777777" w:rsidR="008C2A89" w:rsidRPr="00BA68A1" w:rsidRDefault="00AC7AE9" w:rsidP="008C2A89">
      <w:pPr>
        <w:autoSpaceDE w:val="0"/>
        <w:autoSpaceDN w:val="0"/>
        <w:adjustRightInd w:val="0"/>
        <w:spacing w:line="360" w:lineRule="auto"/>
        <w:jc w:val="both"/>
        <w:rPr>
          <w:rFonts w:ascii="Garamond" w:hAnsi="Garamond" w:cs="Arial"/>
          <w:b/>
          <w:sz w:val="28"/>
          <w:szCs w:val="28"/>
        </w:rPr>
      </w:pPr>
      <w:r>
        <w:rPr>
          <w:rFonts w:ascii="Garamond" w:hAnsi="Garamond" w:cs="Arial"/>
          <w:b/>
          <w:sz w:val="28"/>
          <w:szCs w:val="28"/>
        </w:rPr>
        <w:br w:type="page"/>
      </w:r>
      <w:r w:rsidR="008C2A89" w:rsidRPr="00BA68A1">
        <w:rPr>
          <w:rFonts w:ascii="Garamond" w:hAnsi="Garamond" w:cs="Arial"/>
          <w:b/>
          <w:sz w:val="28"/>
          <w:szCs w:val="28"/>
        </w:rPr>
        <w:lastRenderedPageBreak/>
        <w:t>ÍNDICE</w:t>
      </w:r>
    </w:p>
    <w:sdt>
      <w:sdtPr>
        <w:rPr>
          <w:rFonts w:ascii="Times New Roman" w:eastAsia="Times New Roman" w:hAnsi="Times New Roman" w:cs="Times New Roman"/>
          <w:color w:val="auto"/>
          <w:sz w:val="24"/>
          <w:szCs w:val="24"/>
        </w:rPr>
        <w:id w:val="-2131628709"/>
        <w:docPartObj>
          <w:docPartGallery w:val="Table of Contents"/>
          <w:docPartUnique/>
        </w:docPartObj>
      </w:sdtPr>
      <w:sdtEndPr>
        <w:rPr>
          <w:b/>
          <w:bCs/>
        </w:rPr>
      </w:sdtEndPr>
      <w:sdtContent>
        <w:p w14:paraId="642D0A6B" w14:textId="77777777" w:rsidR="00563A56" w:rsidRDefault="00563A56" w:rsidP="00D84A47">
          <w:pPr>
            <w:pStyle w:val="TtuloTDC"/>
          </w:pPr>
        </w:p>
        <w:p w14:paraId="0AA24C9A" w14:textId="2A388920" w:rsidR="00BD3F5C" w:rsidRDefault="00BD3F5C">
          <w:pPr>
            <w:pStyle w:val="TDC1"/>
            <w:tabs>
              <w:tab w:val="left" w:pos="480"/>
              <w:tab w:val="right" w:leader="dot" w:pos="8494"/>
            </w:tabs>
            <w:rPr>
              <w:rFonts w:asciiTheme="minorHAnsi" w:eastAsiaTheme="minorEastAsia" w:hAnsiTheme="minorHAnsi" w:cstheme="minorBidi"/>
              <w:noProof/>
              <w:sz w:val="22"/>
              <w:szCs w:val="22"/>
            </w:rPr>
          </w:pPr>
          <w:r>
            <w:fldChar w:fldCharType="begin"/>
          </w:r>
          <w:r>
            <w:instrText xml:space="preserve"> TOC \o "1-2" \h \z \u </w:instrText>
          </w:r>
          <w:r>
            <w:fldChar w:fldCharType="separate"/>
          </w:r>
          <w:hyperlink w:anchor="_Toc483837294" w:history="1">
            <w:r w:rsidRPr="00AF23CE">
              <w:rPr>
                <w:rStyle w:val="Hipervnculo"/>
                <w:noProof/>
              </w:rPr>
              <w:t>1.</w:t>
            </w:r>
            <w:r>
              <w:rPr>
                <w:rFonts w:asciiTheme="minorHAnsi" w:eastAsiaTheme="minorEastAsia" w:hAnsiTheme="minorHAnsi" w:cstheme="minorBidi"/>
                <w:noProof/>
                <w:sz w:val="22"/>
                <w:szCs w:val="22"/>
              </w:rPr>
              <w:tab/>
            </w:r>
            <w:r w:rsidRPr="00AF23CE">
              <w:rPr>
                <w:rStyle w:val="Hipervnculo"/>
                <w:noProof/>
              </w:rPr>
              <w:t>INTRODUCCIÓN (&lt;10 págs)</w:t>
            </w:r>
            <w:r>
              <w:rPr>
                <w:noProof/>
                <w:webHidden/>
              </w:rPr>
              <w:tab/>
            </w:r>
            <w:r>
              <w:rPr>
                <w:noProof/>
                <w:webHidden/>
              </w:rPr>
              <w:fldChar w:fldCharType="begin"/>
            </w:r>
            <w:r>
              <w:rPr>
                <w:noProof/>
                <w:webHidden/>
              </w:rPr>
              <w:instrText xml:space="preserve"> PAGEREF _Toc483837294 \h </w:instrText>
            </w:r>
            <w:r>
              <w:rPr>
                <w:noProof/>
                <w:webHidden/>
              </w:rPr>
            </w:r>
            <w:r>
              <w:rPr>
                <w:noProof/>
                <w:webHidden/>
              </w:rPr>
              <w:fldChar w:fldCharType="separate"/>
            </w:r>
            <w:r w:rsidR="00345F4B">
              <w:rPr>
                <w:noProof/>
                <w:webHidden/>
              </w:rPr>
              <w:t>- 1 -</w:t>
            </w:r>
            <w:r>
              <w:rPr>
                <w:noProof/>
                <w:webHidden/>
              </w:rPr>
              <w:fldChar w:fldCharType="end"/>
            </w:r>
          </w:hyperlink>
        </w:p>
        <w:p w14:paraId="0F616C6A" w14:textId="42065AA0" w:rsidR="00BD3F5C" w:rsidRDefault="00206A54">
          <w:pPr>
            <w:pStyle w:val="TDC1"/>
            <w:tabs>
              <w:tab w:val="left" w:pos="480"/>
              <w:tab w:val="right" w:leader="dot" w:pos="8494"/>
            </w:tabs>
            <w:rPr>
              <w:rFonts w:asciiTheme="minorHAnsi" w:eastAsiaTheme="minorEastAsia" w:hAnsiTheme="minorHAnsi" w:cstheme="minorBidi"/>
              <w:noProof/>
              <w:sz w:val="22"/>
              <w:szCs w:val="22"/>
            </w:rPr>
          </w:pPr>
          <w:hyperlink w:anchor="_Toc483837295" w:history="1">
            <w:r w:rsidR="00BD3F5C" w:rsidRPr="00AF23CE">
              <w:rPr>
                <w:rStyle w:val="Hipervnculo"/>
                <w:noProof/>
              </w:rPr>
              <w:t>2.</w:t>
            </w:r>
            <w:r w:rsidR="00BD3F5C">
              <w:rPr>
                <w:rFonts w:asciiTheme="minorHAnsi" w:eastAsiaTheme="minorEastAsia" w:hAnsiTheme="minorHAnsi" w:cstheme="minorBidi"/>
                <w:noProof/>
                <w:sz w:val="22"/>
                <w:szCs w:val="22"/>
              </w:rPr>
              <w:tab/>
            </w:r>
            <w:r w:rsidR="00BD3F5C" w:rsidRPr="00AF23CE">
              <w:rPr>
                <w:rStyle w:val="Hipervnculo"/>
                <w:noProof/>
              </w:rPr>
              <w:t>OBJETIVOS (&lt;1 pág)</w:t>
            </w:r>
            <w:r w:rsidR="00BD3F5C">
              <w:rPr>
                <w:noProof/>
                <w:webHidden/>
              </w:rPr>
              <w:tab/>
            </w:r>
            <w:r w:rsidR="00BD3F5C">
              <w:rPr>
                <w:noProof/>
                <w:webHidden/>
              </w:rPr>
              <w:fldChar w:fldCharType="begin"/>
            </w:r>
            <w:r w:rsidR="00BD3F5C">
              <w:rPr>
                <w:noProof/>
                <w:webHidden/>
              </w:rPr>
              <w:instrText xml:space="preserve"> PAGEREF _Toc483837295 \h </w:instrText>
            </w:r>
            <w:r w:rsidR="00BD3F5C">
              <w:rPr>
                <w:noProof/>
                <w:webHidden/>
              </w:rPr>
            </w:r>
            <w:r w:rsidR="00BD3F5C">
              <w:rPr>
                <w:noProof/>
                <w:webHidden/>
              </w:rPr>
              <w:fldChar w:fldCharType="separate"/>
            </w:r>
            <w:r w:rsidR="00345F4B">
              <w:rPr>
                <w:noProof/>
                <w:webHidden/>
              </w:rPr>
              <w:t>- 7 -</w:t>
            </w:r>
            <w:r w:rsidR="00BD3F5C">
              <w:rPr>
                <w:noProof/>
                <w:webHidden/>
              </w:rPr>
              <w:fldChar w:fldCharType="end"/>
            </w:r>
          </w:hyperlink>
        </w:p>
        <w:p w14:paraId="2788E864" w14:textId="19734783" w:rsidR="00BD3F5C" w:rsidRDefault="00206A54">
          <w:pPr>
            <w:pStyle w:val="TDC1"/>
            <w:tabs>
              <w:tab w:val="left" w:pos="480"/>
              <w:tab w:val="right" w:leader="dot" w:pos="8494"/>
            </w:tabs>
            <w:rPr>
              <w:rFonts w:asciiTheme="minorHAnsi" w:eastAsiaTheme="minorEastAsia" w:hAnsiTheme="minorHAnsi" w:cstheme="minorBidi"/>
              <w:noProof/>
              <w:sz w:val="22"/>
              <w:szCs w:val="22"/>
            </w:rPr>
          </w:pPr>
          <w:hyperlink w:anchor="_Toc483837296" w:history="1">
            <w:r w:rsidR="00BD3F5C" w:rsidRPr="00AF23CE">
              <w:rPr>
                <w:rStyle w:val="Hipervnculo"/>
                <w:noProof/>
              </w:rPr>
              <w:t>3.</w:t>
            </w:r>
            <w:r w:rsidR="00BD3F5C">
              <w:rPr>
                <w:rFonts w:asciiTheme="minorHAnsi" w:eastAsiaTheme="minorEastAsia" w:hAnsiTheme="minorHAnsi" w:cstheme="minorBidi"/>
                <w:noProof/>
                <w:sz w:val="22"/>
                <w:szCs w:val="22"/>
              </w:rPr>
              <w:tab/>
            </w:r>
            <w:r w:rsidR="00BD3F5C" w:rsidRPr="00AF23CE">
              <w:rPr>
                <w:rStyle w:val="Hipervnculo"/>
                <w:noProof/>
              </w:rPr>
              <w:t>DESCRIPCIÓN ALGORÍTMICA (&lt;15 págs. 7-8 para cada cosa)</w:t>
            </w:r>
            <w:r w:rsidR="00BD3F5C">
              <w:rPr>
                <w:noProof/>
                <w:webHidden/>
              </w:rPr>
              <w:tab/>
            </w:r>
            <w:r w:rsidR="00BD3F5C">
              <w:rPr>
                <w:noProof/>
                <w:webHidden/>
              </w:rPr>
              <w:fldChar w:fldCharType="begin"/>
            </w:r>
            <w:r w:rsidR="00BD3F5C">
              <w:rPr>
                <w:noProof/>
                <w:webHidden/>
              </w:rPr>
              <w:instrText xml:space="preserve"> PAGEREF _Toc483837296 \h </w:instrText>
            </w:r>
            <w:r w:rsidR="00BD3F5C">
              <w:rPr>
                <w:noProof/>
                <w:webHidden/>
              </w:rPr>
            </w:r>
            <w:r w:rsidR="00BD3F5C">
              <w:rPr>
                <w:noProof/>
                <w:webHidden/>
              </w:rPr>
              <w:fldChar w:fldCharType="separate"/>
            </w:r>
            <w:r w:rsidR="00345F4B">
              <w:rPr>
                <w:noProof/>
                <w:webHidden/>
              </w:rPr>
              <w:t>- 8 -</w:t>
            </w:r>
            <w:r w:rsidR="00BD3F5C">
              <w:rPr>
                <w:noProof/>
                <w:webHidden/>
              </w:rPr>
              <w:fldChar w:fldCharType="end"/>
            </w:r>
          </w:hyperlink>
        </w:p>
        <w:p w14:paraId="4A47FB8D" w14:textId="55289D84" w:rsidR="00BD3F5C" w:rsidRDefault="00206A54">
          <w:pPr>
            <w:pStyle w:val="TDC2"/>
            <w:tabs>
              <w:tab w:val="left" w:pos="880"/>
              <w:tab w:val="right" w:leader="dot" w:pos="8494"/>
            </w:tabs>
            <w:rPr>
              <w:rFonts w:asciiTheme="minorHAnsi" w:eastAsiaTheme="minorEastAsia" w:hAnsiTheme="minorHAnsi" w:cstheme="minorBidi"/>
              <w:noProof/>
              <w:sz w:val="22"/>
              <w:szCs w:val="22"/>
            </w:rPr>
          </w:pPr>
          <w:hyperlink w:anchor="_Toc483837297" w:history="1">
            <w:r w:rsidR="00BD3F5C" w:rsidRPr="00AF23CE">
              <w:rPr>
                <w:rStyle w:val="Hipervnculo"/>
                <w:noProof/>
              </w:rPr>
              <w:t>3.1.</w:t>
            </w:r>
            <w:r w:rsidR="00BD3F5C">
              <w:rPr>
                <w:rFonts w:asciiTheme="minorHAnsi" w:eastAsiaTheme="minorEastAsia" w:hAnsiTheme="minorHAnsi" w:cstheme="minorBidi"/>
                <w:noProof/>
                <w:sz w:val="22"/>
                <w:szCs w:val="22"/>
              </w:rPr>
              <w:tab/>
            </w:r>
            <w:r w:rsidR="00BD3F5C" w:rsidRPr="00AF23CE">
              <w:rPr>
                <w:rStyle w:val="Hipervnculo"/>
                <w:noProof/>
              </w:rPr>
              <w:t>Redes neuronales</w:t>
            </w:r>
            <w:r w:rsidR="00BD3F5C">
              <w:rPr>
                <w:noProof/>
                <w:webHidden/>
              </w:rPr>
              <w:tab/>
            </w:r>
            <w:r w:rsidR="00BD3F5C">
              <w:rPr>
                <w:noProof/>
                <w:webHidden/>
              </w:rPr>
              <w:fldChar w:fldCharType="begin"/>
            </w:r>
            <w:r w:rsidR="00BD3F5C">
              <w:rPr>
                <w:noProof/>
                <w:webHidden/>
              </w:rPr>
              <w:instrText xml:space="preserve"> PAGEREF _Toc483837297 \h </w:instrText>
            </w:r>
            <w:r w:rsidR="00BD3F5C">
              <w:rPr>
                <w:noProof/>
                <w:webHidden/>
              </w:rPr>
            </w:r>
            <w:r w:rsidR="00BD3F5C">
              <w:rPr>
                <w:noProof/>
                <w:webHidden/>
              </w:rPr>
              <w:fldChar w:fldCharType="separate"/>
            </w:r>
            <w:r w:rsidR="00345F4B">
              <w:rPr>
                <w:noProof/>
                <w:webHidden/>
              </w:rPr>
              <w:t>- 8 -</w:t>
            </w:r>
            <w:r w:rsidR="00BD3F5C">
              <w:rPr>
                <w:noProof/>
                <w:webHidden/>
              </w:rPr>
              <w:fldChar w:fldCharType="end"/>
            </w:r>
          </w:hyperlink>
        </w:p>
        <w:p w14:paraId="468A250B" w14:textId="4A7B76A0" w:rsidR="00BD3F5C" w:rsidRDefault="00206A54">
          <w:pPr>
            <w:pStyle w:val="TDC2"/>
            <w:tabs>
              <w:tab w:val="left" w:pos="880"/>
              <w:tab w:val="right" w:leader="dot" w:pos="8494"/>
            </w:tabs>
            <w:rPr>
              <w:rFonts w:asciiTheme="minorHAnsi" w:eastAsiaTheme="minorEastAsia" w:hAnsiTheme="minorHAnsi" w:cstheme="minorBidi"/>
              <w:noProof/>
              <w:sz w:val="22"/>
              <w:szCs w:val="22"/>
            </w:rPr>
          </w:pPr>
          <w:hyperlink w:anchor="_Toc483837298" w:history="1">
            <w:r w:rsidR="00BD3F5C" w:rsidRPr="00AF23CE">
              <w:rPr>
                <w:rStyle w:val="Hipervnculo"/>
                <w:noProof/>
              </w:rPr>
              <w:t>3.2.</w:t>
            </w:r>
            <w:r w:rsidR="00BD3F5C">
              <w:rPr>
                <w:rFonts w:asciiTheme="minorHAnsi" w:eastAsiaTheme="minorEastAsia" w:hAnsiTheme="minorHAnsi" w:cstheme="minorBidi"/>
                <w:noProof/>
                <w:sz w:val="22"/>
                <w:szCs w:val="22"/>
              </w:rPr>
              <w:tab/>
            </w:r>
            <w:r w:rsidR="00BD3F5C" w:rsidRPr="00AF23CE">
              <w:rPr>
                <w:rStyle w:val="Hipervnculo"/>
                <w:noProof/>
              </w:rPr>
              <w:t>Metaheurística</w:t>
            </w:r>
            <w:r w:rsidR="00BD3F5C">
              <w:rPr>
                <w:noProof/>
                <w:webHidden/>
              </w:rPr>
              <w:tab/>
            </w:r>
            <w:r w:rsidR="00BD3F5C">
              <w:rPr>
                <w:noProof/>
                <w:webHidden/>
              </w:rPr>
              <w:fldChar w:fldCharType="begin"/>
            </w:r>
            <w:r w:rsidR="00BD3F5C">
              <w:rPr>
                <w:noProof/>
                <w:webHidden/>
              </w:rPr>
              <w:instrText xml:space="preserve"> PAGEREF _Toc483837298 \h </w:instrText>
            </w:r>
            <w:r w:rsidR="00BD3F5C">
              <w:rPr>
                <w:noProof/>
                <w:webHidden/>
              </w:rPr>
            </w:r>
            <w:r w:rsidR="00BD3F5C">
              <w:rPr>
                <w:noProof/>
                <w:webHidden/>
              </w:rPr>
              <w:fldChar w:fldCharType="separate"/>
            </w:r>
            <w:r w:rsidR="00345F4B">
              <w:rPr>
                <w:noProof/>
                <w:webHidden/>
              </w:rPr>
              <w:t>- 11 -</w:t>
            </w:r>
            <w:r w:rsidR="00BD3F5C">
              <w:rPr>
                <w:noProof/>
                <w:webHidden/>
              </w:rPr>
              <w:fldChar w:fldCharType="end"/>
            </w:r>
          </w:hyperlink>
        </w:p>
        <w:p w14:paraId="3CBBE226" w14:textId="1820775B" w:rsidR="00BD3F5C" w:rsidRDefault="00206A54">
          <w:pPr>
            <w:pStyle w:val="TDC1"/>
            <w:tabs>
              <w:tab w:val="left" w:pos="480"/>
              <w:tab w:val="right" w:leader="dot" w:pos="8494"/>
            </w:tabs>
            <w:rPr>
              <w:rFonts w:asciiTheme="minorHAnsi" w:eastAsiaTheme="minorEastAsia" w:hAnsiTheme="minorHAnsi" w:cstheme="minorBidi"/>
              <w:noProof/>
              <w:sz w:val="22"/>
              <w:szCs w:val="22"/>
            </w:rPr>
          </w:pPr>
          <w:hyperlink w:anchor="_Toc483837299" w:history="1">
            <w:r w:rsidR="00BD3F5C" w:rsidRPr="00AF23CE">
              <w:rPr>
                <w:rStyle w:val="Hipervnculo"/>
                <w:noProof/>
              </w:rPr>
              <w:t>4.</w:t>
            </w:r>
            <w:r w:rsidR="00BD3F5C">
              <w:rPr>
                <w:rFonts w:asciiTheme="minorHAnsi" w:eastAsiaTheme="minorEastAsia" w:hAnsiTheme="minorHAnsi" w:cstheme="minorBidi"/>
                <w:noProof/>
                <w:sz w:val="22"/>
                <w:szCs w:val="22"/>
              </w:rPr>
              <w:tab/>
            </w:r>
            <w:r w:rsidR="00BD3F5C" w:rsidRPr="00AF23CE">
              <w:rPr>
                <w:rStyle w:val="Hipervnculo"/>
                <w:noProof/>
              </w:rPr>
              <w:t>DESCRIPCIÓN INFORMÁTICA (&lt;15 págs)</w:t>
            </w:r>
            <w:r w:rsidR="00BD3F5C">
              <w:rPr>
                <w:noProof/>
                <w:webHidden/>
              </w:rPr>
              <w:tab/>
            </w:r>
            <w:r w:rsidR="00BD3F5C">
              <w:rPr>
                <w:noProof/>
                <w:webHidden/>
              </w:rPr>
              <w:fldChar w:fldCharType="begin"/>
            </w:r>
            <w:r w:rsidR="00BD3F5C">
              <w:rPr>
                <w:noProof/>
                <w:webHidden/>
              </w:rPr>
              <w:instrText xml:space="preserve"> PAGEREF _Toc483837299 \h </w:instrText>
            </w:r>
            <w:r w:rsidR="00BD3F5C">
              <w:rPr>
                <w:noProof/>
                <w:webHidden/>
              </w:rPr>
            </w:r>
            <w:r w:rsidR="00BD3F5C">
              <w:rPr>
                <w:noProof/>
                <w:webHidden/>
              </w:rPr>
              <w:fldChar w:fldCharType="separate"/>
            </w:r>
            <w:r w:rsidR="00345F4B">
              <w:rPr>
                <w:noProof/>
                <w:webHidden/>
              </w:rPr>
              <w:t>- 12 -</w:t>
            </w:r>
            <w:r w:rsidR="00BD3F5C">
              <w:rPr>
                <w:noProof/>
                <w:webHidden/>
              </w:rPr>
              <w:fldChar w:fldCharType="end"/>
            </w:r>
          </w:hyperlink>
        </w:p>
        <w:p w14:paraId="0EDFACC4" w14:textId="110DEC94" w:rsidR="00BD3F5C" w:rsidRDefault="00206A54">
          <w:pPr>
            <w:pStyle w:val="TDC2"/>
            <w:tabs>
              <w:tab w:val="left" w:pos="880"/>
              <w:tab w:val="right" w:leader="dot" w:pos="8494"/>
            </w:tabs>
            <w:rPr>
              <w:rFonts w:asciiTheme="minorHAnsi" w:eastAsiaTheme="minorEastAsia" w:hAnsiTheme="minorHAnsi" w:cstheme="minorBidi"/>
              <w:noProof/>
              <w:sz w:val="22"/>
              <w:szCs w:val="22"/>
            </w:rPr>
          </w:pPr>
          <w:hyperlink w:anchor="_Toc483837300" w:history="1">
            <w:r w:rsidR="00BD3F5C" w:rsidRPr="00AF23CE">
              <w:rPr>
                <w:rStyle w:val="Hipervnculo"/>
                <w:noProof/>
              </w:rPr>
              <w:t>4.1.</w:t>
            </w:r>
            <w:r w:rsidR="00BD3F5C">
              <w:rPr>
                <w:rFonts w:asciiTheme="minorHAnsi" w:eastAsiaTheme="minorEastAsia" w:hAnsiTheme="minorHAnsi" w:cstheme="minorBidi"/>
                <w:noProof/>
                <w:sz w:val="22"/>
                <w:szCs w:val="22"/>
              </w:rPr>
              <w:tab/>
            </w:r>
            <w:r w:rsidR="00BD3F5C" w:rsidRPr="00AF23CE">
              <w:rPr>
                <w:rStyle w:val="Hipervnculo"/>
                <w:noProof/>
              </w:rPr>
              <w:t>Lenguajes y programas.</w:t>
            </w:r>
            <w:r w:rsidR="00BD3F5C">
              <w:rPr>
                <w:noProof/>
                <w:webHidden/>
              </w:rPr>
              <w:tab/>
            </w:r>
            <w:r w:rsidR="00BD3F5C">
              <w:rPr>
                <w:noProof/>
                <w:webHidden/>
              </w:rPr>
              <w:fldChar w:fldCharType="begin"/>
            </w:r>
            <w:r w:rsidR="00BD3F5C">
              <w:rPr>
                <w:noProof/>
                <w:webHidden/>
              </w:rPr>
              <w:instrText xml:space="preserve"> PAGEREF _Toc483837300 \h </w:instrText>
            </w:r>
            <w:r w:rsidR="00BD3F5C">
              <w:rPr>
                <w:noProof/>
                <w:webHidden/>
              </w:rPr>
            </w:r>
            <w:r w:rsidR="00BD3F5C">
              <w:rPr>
                <w:noProof/>
                <w:webHidden/>
              </w:rPr>
              <w:fldChar w:fldCharType="separate"/>
            </w:r>
            <w:r w:rsidR="00345F4B">
              <w:rPr>
                <w:noProof/>
                <w:webHidden/>
              </w:rPr>
              <w:t>- 12 -</w:t>
            </w:r>
            <w:r w:rsidR="00BD3F5C">
              <w:rPr>
                <w:noProof/>
                <w:webHidden/>
              </w:rPr>
              <w:fldChar w:fldCharType="end"/>
            </w:r>
          </w:hyperlink>
        </w:p>
        <w:p w14:paraId="35F39054" w14:textId="6637C3D4" w:rsidR="00BD3F5C" w:rsidRDefault="00206A54">
          <w:pPr>
            <w:pStyle w:val="TDC2"/>
            <w:tabs>
              <w:tab w:val="left" w:pos="880"/>
              <w:tab w:val="right" w:leader="dot" w:pos="8494"/>
            </w:tabs>
            <w:rPr>
              <w:rFonts w:asciiTheme="minorHAnsi" w:eastAsiaTheme="minorEastAsia" w:hAnsiTheme="minorHAnsi" w:cstheme="minorBidi"/>
              <w:noProof/>
              <w:sz w:val="22"/>
              <w:szCs w:val="22"/>
            </w:rPr>
          </w:pPr>
          <w:hyperlink w:anchor="_Toc483837301" w:history="1">
            <w:r w:rsidR="00BD3F5C" w:rsidRPr="00AF23CE">
              <w:rPr>
                <w:rStyle w:val="Hipervnculo"/>
                <w:noProof/>
              </w:rPr>
              <w:t>4.2.</w:t>
            </w:r>
            <w:r w:rsidR="00BD3F5C">
              <w:rPr>
                <w:rFonts w:asciiTheme="minorHAnsi" w:eastAsiaTheme="minorEastAsia" w:hAnsiTheme="minorHAnsi" w:cstheme="minorBidi"/>
                <w:noProof/>
                <w:sz w:val="22"/>
                <w:szCs w:val="22"/>
              </w:rPr>
              <w:tab/>
            </w:r>
            <w:r w:rsidR="00BD3F5C" w:rsidRPr="00AF23CE">
              <w:rPr>
                <w:rStyle w:val="Hipervnculo"/>
                <w:noProof/>
              </w:rPr>
              <w:t>Librerías y herramientas</w:t>
            </w:r>
            <w:r w:rsidR="00BD3F5C">
              <w:rPr>
                <w:noProof/>
                <w:webHidden/>
              </w:rPr>
              <w:tab/>
            </w:r>
            <w:r w:rsidR="00BD3F5C">
              <w:rPr>
                <w:noProof/>
                <w:webHidden/>
              </w:rPr>
              <w:fldChar w:fldCharType="begin"/>
            </w:r>
            <w:r w:rsidR="00BD3F5C">
              <w:rPr>
                <w:noProof/>
                <w:webHidden/>
              </w:rPr>
              <w:instrText xml:space="preserve"> PAGEREF _Toc483837301 \h </w:instrText>
            </w:r>
            <w:r w:rsidR="00BD3F5C">
              <w:rPr>
                <w:noProof/>
                <w:webHidden/>
              </w:rPr>
            </w:r>
            <w:r w:rsidR="00BD3F5C">
              <w:rPr>
                <w:noProof/>
                <w:webHidden/>
              </w:rPr>
              <w:fldChar w:fldCharType="separate"/>
            </w:r>
            <w:r w:rsidR="00345F4B">
              <w:rPr>
                <w:noProof/>
                <w:webHidden/>
              </w:rPr>
              <w:t>- 15 -</w:t>
            </w:r>
            <w:r w:rsidR="00BD3F5C">
              <w:rPr>
                <w:noProof/>
                <w:webHidden/>
              </w:rPr>
              <w:fldChar w:fldCharType="end"/>
            </w:r>
          </w:hyperlink>
        </w:p>
        <w:p w14:paraId="5BF4B809" w14:textId="05289221" w:rsidR="00BD3F5C" w:rsidRDefault="00206A54">
          <w:pPr>
            <w:pStyle w:val="TDC2"/>
            <w:tabs>
              <w:tab w:val="left" w:pos="880"/>
              <w:tab w:val="right" w:leader="dot" w:pos="8494"/>
            </w:tabs>
            <w:rPr>
              <w:rFonts w:asciiTheme="minorHAnsi" w:eastAsiaTheme="minorEastAsia" w:hAnsiTheme="minorHAnsi" w:cstheme="minorBidi"/>
              <w:noProof/>
              <w:sz w:val="22"/>
              <w:szCs w:val="22"/>
            </w:rPr>
          </w:pPr>
          <w:hyperlink w:anchor="_Toc483837302" w:history="1">
            <w:r w:rsidR="00BD3F5C" w:rsidRPr="00AF23CE">
              <w:rPr>
                <w:rStyle w:val="Hipervnculo"/>
                <w:noProof/>
              </w:rPr>
              <w:t>4.3.</w:t>
            </w:r>
            <w:r w:rsidR="00BD3F5C">
              <w:rPr>
                <w:rFonts w:asciiTheme="minorHAnsi" w:eastAsiaTheme="minorEastAsia" w:hAnsiTheme="minorHAnsi" w:cstheme="minorBidi"/>
                <w:noProof/>
                <w:sz w:val="22"/>
                <w:szCs w:val="22"/>
              </w:rPr>
              <w:tab/>
            </w:r>
            <w:r w:rsidR="00BD3F5C" w:rsidRPr="00AF23CE">
              <w:rPr>
                <w:rStyle w:val="Hipervnculo"/>
                <w:noProof/>
              </w:rPr>
              <w:t>Especificación de requisitos</w:t>
            </w:r>
            <w:r w:rsidR="00BD3F5C">
              <w:rPr>
                <w:noProof/>
                <w:webHidden/>
              </w:rPr>
              <w:tab/>
            </w:r>
            <w:r w:rsidR="00BD3F5C">
              <w:rPr>
                <w:noProof/>
                <w:webHidden/>
              </w:rPr>
              <w:fldChar w:fldCharType="begin"/>
            </w:r>
            <w:r w:rsidR="00BD3F5C">
              <w:rPr>
                <w:noProof/>
                <w:webHidden/>
              </w:rPr>
              <w:instrText xml:space="preserve"> PAGEREF _Toc483837302 \h </w:instrText>
            </w:r>
            <w:r w:rsidR="00BD3F5C">
              <w:rPr>
                <w:noProof/>
                <w:webHidden/>
              </w:rPr>
            </w:r>
            <w:r w:rsidR="00BD3F5C">
              <w:rPr>
                <w:noProof/>
                <w:webHidden/>
              </w:rPr>
              <w:fldChar w:fldCharType="separate"/>
            </w:r>
            <w:r w:rsidR="00345F4B">
              <w:rPr>
                <w:noProof/>
                <w:webHidden/>
              </w:rPr>
              <w:t>- 17 -</w:t>
            </w:r>
            <w:r w:rsidR="00BD3F5C">
              <w:rPr>
                <w:noProof/>
                <w:webHidden/>
              </w:rPr>
              <w:fldChar w:fldCharType="end"/>
            </w:r>
          </w:hyperlink>
        </w:p>
        <w:p w14:paraId="56452316" w14:textId="0EFC8745" w:rsidR="00BD3F5C" w:rsidRDefault="00206A54">
          <w:pPr>
            <w:pStyle w:val="TDC2"/>
            <w:tabs>
              <w:tab w:val="left" w:pos="880"/>
              <w:tab w:val="right" w:leader="dot" w:pos="8494"/>
            </w:tabs>
            <w:rPr>
              <w:rFonts w:asciiTheme="minorHAnsi" w:eastAsiaTheme="minorEastAsia" w:hAnsiTheme="minorHAnsi" w:cstheme="minorBidi"/>
              <w:noProof/>
              <w:sz w:val="22"/>
              <w:szCs w:val="22"/>
            </w:rPr>
          </w:pPr>
          <w:hyperlink w:anchor="_Toc483837303" w:history="1">
            <w:r w:rsidR="00BD3F5C" w:rsidRPr="00AF23CE">
              <w:rPr>
                <w:rStyle w:val="Hipervnculo"/>
                <w:noProof/>
              </w:rPr>
              <w:t>4.4.</w:t>
            </w:r>
            <w:r w:rsidR="00BD3F5C">
              <w:rPr>
                <w:rFonts w:asciiTheme="minorHAnsi" w:eastAsiaTheme="minorEastAsia" w:hAnsiTheme="minorHAnsi" w:cstheme="minorBidi"/>
                <w:noProof/>
                <w:sz w:val="22"/>
                <w:szCs w:val="22"/>
              </w:rPr>
              <w:tab/>
            </w:r>
            <w:r w:rsidR="00BD3F5C" w:rsidRPr="00AF23CE">
              <w:rPr>
                <w:rStyle w:val="Hipervnculo"/>
                <w:noProof/>
              </w:rPr>
              <w:t>Metodología de Desarrollo</w:t>
            </w:r>
            <w:r w:rsidR="00BD3F5C">
              <w:rPr>
                <w:noProof/>
                <w:webHidden/>
              </w:rPr>
              <w:tab/>
            </w:r>
            <w:r w:rsidR="00BD3F5C">
              <w:rPr>
                <w:noProof/>
                <w:webHidden/>
              </w:rPr>
              <w:fldChar w:fldCharType="begin"/>
            </w:r>
            <w:r w:rsidR="00BD3F5C">
              <w:rPr>
                <w:noProof/>
                <w:webHidden/>
              </w:rPr>
              <w:instrText xml:space="preserve"> PAGEREF _Toc483837303 \h </w:instrText>
            </w:r>
            <w:r w:rsidR="00BD3F5C">
              <w:rPr>
                <w:noProof/>
                <w:webHidden/>
              </w:rPr>
            </w:r>
            <w:r w:rsidR="00BD3F5C">
              <w:rPr>
                <w:noProof/>
                <w:webHidden/>
              </w:rPr>
              <w:fldChar w:fldCharType="separate"/>
            </w:r>
            <w:r w:rsidR="00345F4B">
              <w:rPr>
                <w:b/>
                <w:bCs/>
                <w:noProof/>
                <w:webHidden/>
              </w:rPr>
              <w:t>¡Error! Marcador no definido.</w:t>
            </w:r>
            <w:r w:rsidR="00BD3F5C">
              <w:rPr>
                <w:noProof/>
                <w:webHidden/>
              </w:rPr>
              <w:fldChar w:fldCharType="end"/>
            </w:r>
          </w:hyperlink>
        </w:p>
        <w:p w14:paraId="355FD976" w14:textId="4BED1BA8" w:rsidR="00BD3F5C" w:rsidRDefault="00206A54">
          <w:pPr>
            <w:pStyle w:val="TDC2"/>
            <w:tabs>
              <w:tab w:val="left" w:pos="880"/>
              <w:tab w:val="right" w:leader="dot" w:pos="8494"/>
            </w:tabs>
            <w:rPr>
              <w:rFonts w:asciiTheme="minorHAnsi" w:eastAsiaTheme="minorEastAsia" w:hAnsiTheme="minorHAnsi" w:cstheme="minorBidi"/>
              <w:noProof/>
              <w:sz w:val="22"/>
              <w:szCs w:val="22"/>
            </w:rPr>
          </w:pPr>
          <w:hyperlink w:anchor="_Toc483837304" w:history="1">
            <w:r w:rsidR="00BD3F5C" w:rsidRPr="00AF23CE">
              <w:rPr>
                <w:rStyle w:val="Hipervnculo"/>
                <w:noProof/>
              </w:rPr>
              <w:t>4.5.</w:t>
            </w:r>
            <w:r w:rsidR="00BD3F5C">
              <w:rPr>
                <w:rFonts w:asciiTheme="minorHAnsi" w:eastAsiaTheme="minorEastAsia" w:hAnsiTheme="minorHAnsi" w:cstheme="minorBidi"/>
                <w:noProof/>
                <w:sz w:val="22"/>
                <w:szCs w:val="22"/>
              </w:rPr>
              <w:tab/>
            </w:r>
            <w:r w:rsidR="00BD3F5C" w:rsidRPr="00AF23CE">
              <w:rPr>
                <w:rStyle w:val="Hipervnculo"/>
                <w:noProof/>
              </w:rPr>
              <w:t>Estructura del software</w:t>
            </w:r>
            <w:r w:rsidR="00BD3F5C">
              <w:rPr>
                <w:noProof/>
                <w:webHidden/>
              </w:rPr>
              <w:tab/>
            </w:r>
            <w:r w:rsidR="00BD3F5C">
              <w:rPr>
                <w:noProof/>
                <w:webHidden/>
              </w:rPr>
              <w:fldChar w:fldCharType="begin"/>
            </w:r>
            <w:r w:rsidR="00BD3F5C">
              <w:rPr>
                <w:noProof/>
                <w:webHidden/>
              </w:rPr>
              <w:instrText xml:space="preserve"> PAGEREF _Toc483837304 \h </w:instrText>
            </w:r>
            <w:r w:rsidR="00BD3F5C">
              <w:rPr>
                <w:noProof/>
                <w:webHidden/>
              </w:rPr>
            </w:r>
            <w:r w:rsidR="00BD3F5C">
              <w:rPr>
                <w:noProof/>
                <w:webHidden/>
              </w:rPr>
              <w:fldChar w:fldCharType="separate"/>
            </w:r>
            <w:r w:rsidR="00345F4B">
              <w:rPr>
                <w:noProof/>
                <w:webHidden/>
              </w:rPr>
              <w:t>- 21 -</w:t>
            </w:r>
            <w:r w:rsidR="00BD3F5C">
              <w:rPr>
                <w:noProof/>
                <w:webHidden/>
              </w:rPr>
              <w:fldChar w:fldCharType="end"/>
            </w:r>
          </w:hyperlink>
        </w:p>
        <w:p w14:paraId="39264EDF" w14:textId="6E71215C" w:rsidR="00BD3F5C" w:rsidRDefault="00206A54">
          <w:pPr>
            <w:pStyle w:val="TDC1"/>
            <w:tabs>
              <w:tab w:val="left" w:pos="480"/>
              <w:tab w:val="right" w:leader="dot" w:pos="8494"/>
            </w:tabs>
            <w:rPr>
              <w:rFonts w:asciiTheme="minorHAnsi" w:eastAsiaTheme="minorEastAsia" w:hAnsiTheme="minorHAnsi" w:cstheme="minorBidi"/>
              <w:noProof/>
              <w:sz w:val="22"/>
              <w:szCs w:val="22"/>
            </w:rPr>
          </w:pPr>
          <w:hyperlink w:anchor="_Toc483837305" w:history="1">
            <w:r w:rsidR="00BD3F5C" w:rsidRPr="00AF23CE">
              <w:rPr>
                <w:rStyle w:val="Hipervnculo"/>
                <w:noProof/>
              </w:rPr>
              <w:t>5.</w:t>
            </w:r>
            <w:r w:rsidR="00BD3F5C">
              <w:rPr>
                <w:rFonts w:asciiTheme="minorHAnsi" w:eastAsiaTheme="minorEastAsia" w:hAnsiTheme="minorHAnsi" w:cstheme="minorBidi"/>
                <w:noProof/>
                <w:sz w:val="22"/>
                <w:szCs w:val="22"/>
              </w:rPr>
              <w:tab/>
            </w:r>
            <w:r w:rsidR="00BD3F5C" w:rsidRPr="00AF23CE">
              <w:rPr>
                <w:rStyle w:val="Hipervnculo"/>
                <w:noProof/>
              </w:rPr>
              <w:t>EXPERIMENTOS (&lt;10 págs)</w:t>
            </w:r>
            <w:r w:rsidR="00BD3F5C">
              <w:rPr>
                <w:noProof/>
                <w:webHidden/>
              </w:rPr>
              <w:tab/>
            </w:r>
            <w:r w:rsidR="00BD3F5C">
              <w:rPr>
                <w:noProof/>
                <w:webHidden/>
              </w:rPr>
              <w:fldChar w:fldCharType="begin"/>
            </w:r>
            <w:r w:rsidR="00BD3F5C">
              <w:rPr>
                <w:noProof/>
                <w:webHidden/>
              </w:rPr>
              <w:instrText xml:space="preserve"> PAGEREF _Toc483837305 \h </w:instrText>
            </w:r>
            <w:r w:rsidR="00BD3F5C">
              <w:rPr>
                <w:noProof/>
                <w:webHidden/>
              </w:rPr>
            </w:r>
            <w:r w:rsidR="00BD3F5C">
              <w:rPr>
                <w:noProof/>
                <w:webHidden/>
              </w:rPr>
              <w:fldChar w:fldCharType="separate"/>
            </w:r>
            <w:r w:rsidR="00345F4B">
              <w:rPr>
                <w:noProof/>
                <w:webHidden/>
              </w:rPr>
              <w:t>- 30 -</w:t>
            </w:r>
            <w:r w:rsidR="00BD3F5C">
              <w:rPr>
                <w:noProof/>
                <w:webHidden/>
              </w:rPr>
              <w:fldChar w:fldCharType="end"/>
            </w:r>
          </w:hyperlink>
        </w:p>
        <w:p w14:paraId="0DAC9409" w14:textId="45CF3D5D" w:rsidR="00BD3F5C" w:rsidRDefault="00206A54">
          <w:pPr>
            <w:pStyle w:val="TDC1"/>
            <w:tabs>
              <w:tab w:val="left" w:pos="480"/>
              <w:tab w:val="right" w:leader="dot" w:pos="8494"/>
            </w:tabs>
            <w:rPr>
              <w:rFonts w:asciiTheme="minorHAnsi" w:eastAsiaTheme="minorEastAsia" w:hAnsiTheme="minorHAnsi" w:cstheme="minorBidi"/>
              <w:noProof/>
              <w:sz w:val="22"/>
              <w:szCs w:val="22"/>
            </w:rPr>
          </w:pPr>
          <w:hyperlink w:anchor="_Toc483837306" w:history="1">
            <w:r w:rsidR="00BD3F5C" w:rsidRPr="00AF23CE">
              <w:rPr>
                <w:rStyle w:val="Hipervnculo"/>
                <w:noProof/>
              </w:rPr>
              <w:t>6.</w:t>
            </w:r>
            <w:r w:rsidR="00BD3F5C">
              <w:rPr>
                <w:rFonts w:asciiTheme="minorHAnsi" w:eastAsiaTheme="minorEastAsia" w:hAnsiTheme="minorHAnsi" w:cstheme="minorBidi"/>
                <w:noProof/>
                <w:sz w:val="22"/>
                <w:szCs w:val="22"/>
              </w:rPr>
              <w:tab/>
            </w:r>
            <w:r w:rsidR="00BD3F5C" w:rsidRPr="00AF23CE">
              <w:rPr>
                <w:rStyle w:val="Hipervnculo"/>
                <w:noProof/>
              </w:rPr>
              <w:t>CONCLUSIONES Y TRABAJOS FUTUROS (2 págs)</w:t>
            </w:r>
            <w:r w:rsidR="00BD3F5C">
              <w:rPr>
                <w:noProof/>
                <w:webHidden/>
              </w:rPr>
              <w:tab/>
            </w:r>
            <w:r w:rsidR="00BD3F5C">
              <w:rPr>
                <w:noProof/>
                <w:webHidden/>
              </w:rPr>
              <w:fldChar w:fldCharType="begin"/>
            </w:r>
            <w:r w:rsidR="00BD3F5C">
              <w:rPr>
                <w:noProof/>
                <w:webHidden/>
              </w:rPr>
              <w:instrText xml:space="preserve"> PAGEREF _Toc483837306 \h </w:instrText>
            </w:r>
            <w:r w:rsidR="00BD3F5C">
              <w:rPr>
                <w:noProof/>
                <w:webHidden/>
              </w:rPr>
            </w:r>
            <w:r w:rsidR="00BD3F5C">
              <w:rPr>
                <w:noProof/>
                <w:webHidden/>
              </w:rPr>
              <w:fldChar w:fldCharType="separate"/>
            </w:r>
            <w:r w:rsidR="00345F4B">
              <w:rPr>
                <w:noProof/>
                <w:webHidden/>
              </w:rPr>
              <w:t>- 31 -</w:t>
            </w:r>
            <w:r w:rsidR="00BD3F5C">
              <w:rPr>
                <w:noProof/>
                <w:webHidden/>
              </w:rPr>
              <w:fldChar w:fldCharType="end"/>
            </w:r>
          </w:hyperlink>
        </w:p>
        <w:p w14:paraId="30B7DAA3" w14:textId="3DC0F4F7" w:rsidR="00BD3F5C" w:rsidRDefault="00206A54">
          <w:pPr>
            <w:pStyle w:val="TDC2"/>
            <w:tabs>
              <w:tab w:val="left" w:pos="880"/>
              <w:tab w:val="right" w:leader="dot" w:pos="8494"/>
            </w:tabs>
            <w:rPr>
              <w:rFonts w:asciiTheme="minorHAnsi" w:eastAsiaTheme="minorEastAsia" w:hAnsiTheme="minorHAnsi" w:cstheme="minorBidi"/>
              <w:noProof/>
              <w:sz w:val="22"/>
              <w:szCs w:val="22"/>
            </w:rPr>
          </w:pPr>
          <w:hyperlink w:anchor="_Toc483837307" w:history="1">
            <w:r w:rsidR="00BD3F5C" w:rsidRPr="00AF23CE">
              <w:rPr>
                <w:rStyle w:val="Hipervnculo"/>
                <w:noProof/>
              </w:rPr>
              <w:t>6.1.</w:t>
            </w:r>
            <w:r w:rsidR="00BD3F5C">
              <w:rPr>
                <w:rFonts w:asciiTheme="minorHAnsi" w:eastAsiaTheme="minorEastAsia" w:hAnsiTheme="minorHAnsi" w:cstheme="minorBidi"/>
                <w:noProof/>
                <w:sz w:val="22"/>
                <w:szCs w:val="22"/>
              </w:rPr>
              <w:tab/>
            </w:r>
            <w:r w:rsidR="00BD3F5C" w:rsidRPr="00AF23CE">
              <w:rPr>
                <w:rStyle w:val="Hipervnculo"/>
                <w:noProof/>
              </w:rPr>
              <w:t>1.1 Epígrafe [Garamond 12, negrita, 1.5 líneas, minúsculas, espacio antes 24 puntos]</w:t>
            </w:r>
            <w:r w:rsidR="00BD3F5C">
              <w:rPr>
                <w:noProof/>
                <w:webHidden/>
              </w:rPr>
              <w:tab/>
            </w:r>
            <w:r w:rsidR="00BD3F5C">
              <w:rPr>
                <w:noProof/>
                <w:webHidden/>
              </w:rPr>
              <w:fldChar w:fldCharType="begin"/>
            </w:r>
            <w:r w:rsidR="00BD3F5C">
              <w:rPr>
                <w:noProof/>
                <w:webHidden/>
              </w:rPr>
              <w:instrText xml:space="preserve"> PAGEREF _Toc483837307 \h </w:instrText>
            </w:r>
            <w:r w:rsidR="00BD3F5C">
              <w:rPr>
                <w:noProof/>
                <w:webHidden/>
              </w:rPr>
            </w:r>
            <w:r w:rsidR="00BD3F5C">
              <w:rPr>
                <w:noProof/>
                <w:webHidden/>
              </w:rPr>
              <w:fldChar w:fldCharType="separate"/>
            </w:r>
            <w:r w:rsidR="00345F4B">
              <w:rPr>
                <w:noProof/>
                <w:webHidden/>
              </w:rPr>
              <w:t>- 32 -</w:t>
            </w:r>
            <w:r w:rsidR="00BD3F5C">
              <w:rPr>
                <w:noProof/>
                <w:webHidden/>
              </w:rPr>
              <w:fldChar w:fldCharType="end"/>
            </w:r>
          </w:hyperlink>
        </w:p>
        <w:p w14:paraId="614E67D1" w14:textId="5AEB310B" w:rsidR="00563A56" w:rsidRDefault="00BD3F5C">
          <w:r>
            <w:fldChar w:fldCharType="end"/>
          </w:r>
        </w:p>
      </w:sdtContent>
    </w:sdt>
    <w:p w14:paraId="17F1956B" w14:textId="77777777" w:rsidR="008C2A89" w:rsidRPr="00BA68A1" w:rsidRDefault="008C2A89" w:rsidP="008C2A89">
      <w:pPr>
        <w:autoSpaceDE w:val="0"/>
        <w:autoSpaceDN w:val="0"/>
        <w:adjustRightInd w:val="0"/>
        <w:spacing w:line="360" w:lineRule="auto"/>
        <w:ind w:left="708" w:hanging="708"/>
        <w:jc w:val="both"/>
        <w:rPr>
          <w:rFonts w:ascii="Garamond" w:hAnsi="Garamond" w:cs="Arial"/>
          <w:b/>
        </w:rPr>
      </w:pPr>
    </w:p>
    <w:p w14:paraId="529A028B" w14:textId="77777777" w:rsidR="00A17BCD" w:rsidRDefault="00E20BFA">
      <w:pPr>
        <w:rPr>
          <w:rFonts w:ascii="Garamond" w:hAnsi="Garamond" w:cs="Arial"/>
          <w:b/>
        </w:rPr>
        <w:sectPr w:rsidR="00A17BCD" w:rsidSect="005226AD">
          <w:headerReference w:type="even" r:id="rId8"/>
          <w:headerReference w:type="default" r:id="rId9"/>
          <w:footerReference w:type="default" r:id="rId10"/>
          <w:headerReference w:type="first" r:id="rId11"/>
          <w:footerReference w:type="first" r:id="rId12"/>
          <w:pgSz w:w="11906" w:h="16838" w:code="9"/>
          <w:pgMar w:top="1418" w:right="1701" w:bottom="1418" w:left="1701" w:header="709" w:footer="709" w:gutter="0"/>
          <w:cols w:space="708"/>
          <w:titlePg/>
          <w:docGrid w:linePitch="360"/>
        </w:sectPr>
      </w:pPr>
      <w:r>
        <w:rPr>
          <w:rFonts w:ascii="Garamond" w:hAnsi="Garamond" w:cs="Arial"/>
          <w:b/>
        </w:rPr>
        <w:br w:type="page"/>
      </w:r>
    </w:p>
    <w:p w14:paraId="1497408C" w14:textId="71EA3A42" w:rsidR="00D84A47" w:rsidRPr="00D84A47" w:rsidRDefault="00E20BFA" w:rsidP="00D84A47">
      <w:pPr>
        <w:pStyle w:val="Ttulo1"/>
      </w:pPr>
      <w:bookmarkStart w:id="0" w:name="_Toc483837294"/>
      <w:r w:rsidRPr="00D84A47">
        <w:lastRenderedPageBreak/>
        <w:t>INTRODUCCIÓN</w:t>
      </w:r>
      <w:r w:rsidR="00162AC1" w:rsidRPr="00D84A47">
        <w:t xml:space="preserve"> (</w:t>
      </w:r>
      <w:r w:rsidR="00462C20" w:rsidRPr="00D84A47">
        <w:t>&lt;10 pá</w:t>
      </w:r>
      <w:r w:rsidR="00162AC1" w:rsidRPr="00D84A47">
        <w:t>gs)</w:t>
      </w:r>
      <w:bookmarkEnd w:id="0"/>
    </w:p>
    <w:p w14:paraId="43DCA9C7" w14:textId="77777777" w:rsidR="00EC488A" w:rsidRDefault="00553F40" w:rsidP="00553F40">
      <w:r>
        <w:t>Hoy en día vivimos en un mundo globalizado, en el que la población aumenta de manera exponencial y sustentado en una industrialización feroz. Estos fenómenos inducen un aumento también exponencial del consumo energético mundial, que está en clara confrontación con la propia naturaleza de nuestro planeta y su funcionamiento, pudiendo comprometer seriamente los años venideros.</w:t>
      </w:r>
      <w:r w:rsidR="00EC488A">
        <w:t xml:space="preserve"> </w:t>
      </w:r>
    </w:p>
    <w:p w14:paraId="036A1C13" w14:textId="77777777" w:rsidR="00C77EAC" w:rsidRDefault="00C77EAC" w:rsidP="00553F40"/>
    <w:p w14:paraId="18C3C425" w14:textId="77777777" w:rsidR="00AB4011" w:rsidRDefault="00C77EAC" w:rsidP="00553F40">
      <w:r>
        <w:rPr>
          <w:noProof/>
        </w:rPr>
        <w:drawing>
          <wp:anchor distT="0" distB="0" distL="114300" distR="114300" simplePos="0" relativeHeight="251650560" behindDoc="0" locked="0" layoutInCell="1" allowOverlap="1" wp14:anchorId="7212C370" wp14:editId="06684A6C">
            <wp:simplePos x="0" y="0"/>
            <wp:positionH relativeFrom="margin">
              <wp:posOffset>152400</wp:posOffset>
            </wp:positionH>
            <wp:positionV relativeFrom="margin">
              <wp:posOffset>1414409</wp:posOffset>
            </wp:positionV>
            <wp:extent cx="2096135" cy="2665730"/>
            <wp:effectExtent l="152400" t="152400" r="361315" b="363220"/>
            <wp:wrapSquare wrapText="bothSides"/>
            <wp:docPr id="10" name="Imagen 10" descr="http://www.bp.com/content/bp-country/es_es/spain/prensa/notas-de-prensa/2015/bp-presenta-bp-statistical-review-2015/jcr:content/article_dropzone/article_dropzone/textandimage_1.img.full.high.jpg/1436957617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bp.com/content/bp-country/es_es/spain/prensa/notas-de-prensa/2015/bp-presenta-bp-statistical-review-2015/jcr:content/article_dropzone/article_dropzone/textandimage_1.img.full.high.jpg/143695761755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6135" cy="2665730"/>
                    </a:xfrm>
                    <a:prstGeom prst="rect">
                      <a:avLst/>
                    </a:prstGeom>
                    <a:ln>
                      <a:noFill/>
                    </a:ln>
                    <a:effectLst>
                      <a:outerShdw blurRad="292100" dist="139700" dir="2700000" algn="tl" rotWithShape="0">
                        <a:srgbClr val="333333">
                          <a:alpha val="65000"/>
                        </a:srgbClr>
                      </a:outerShdw>
                    </a:effectLst>
                  </pic:spPr>
                </pic:pic>
              </a:graphicData>
            </a:graphic>
          </wp:anchor>
        </w:drawing>
      </w:r>
      <w:r>
        <w:t>Como podemos ver en el gráfico, en el año 2014</w:t>
      </w:r>
      <w:r w:rsidR="00553F40">
        <w:t xml:space="preserve"> el consumo energético era cubierto en un 80% por energías no renovables</w:t>
      </w:r>
      <w:r w:rsidR="00EC488A">
        <w:t xml:space="preserve"> </w:t>
      </w:r>
      <w:r>
        <w:t>(principalmente</w:t>
      </w:r>
      <w:r w:rsidR="00EC488A">
        <w:t xml:space="preserve"> carbón, petróleo o gas</w:t>
      </w:r>
      <w:r>
        <w:t>)</w:t>
      </w:r>
      <w:r w:rsidR="00EC488A">
        <w:t xml:space="preserve"> y este indicador es aún mayor en países en vías de desarrollo. </w:t>
      </w:r>
    </w:p>
    <w:p w14:paraId="29487E9C" w14:textId="77777777" w:rsidR="00AB4011" w:rsidRDefault="00AB4011" w:rsidP="00AB4011">
      <w:pPr>
        <w:jc w:val="center"/>
      </w:pPr>
    </w:p>
    <w:p w14:paraId="5D2DDEDE" w14:textId="77777777" w:rsidR="00AB4011" w:rsidRDefault="00EC488A" w:rsidP="00553F40">
      <w:r>
        <w:t xml:space="preserve">Además, las actividades industriales están detrás del 50% de la demanda energética mundial, y, por ende, países con mayor crecimiento económico tienden a tener mayor demanda de energía que otros con </w:t>
      </w:r>
      <w:r w:rsidR="00C77EAC">
        <w:t>económi</w:t>
      </w:r>
      <w:r>
        <w:t xml:space="preserve">as </w:t>
      </w:r>
      <w:r w:rsidR="00C77EAC">
        <w:t>basada</w:t>
      </w:r>
      <w:r>
        <w:t>s en sectores alternativos.</w:t>
      </w:r>
    </w:p>
    <w:p w14:paraId="43CBCD54" w14:textId="77777777" w:rsidR="00EC488A" w:rsidRDefault="00EC488A" w:rsidP="00AB4011"/>
    <w:p w14:paraId="7C90F1D1" w14:textId="77777777" w:rsidR="00C77EAC" w:rsidRDefault="00C77EAC" w:rsidP="00AB4011"/>
    <w:p w14:paraId="5F99EB1D" w14:textId="77777777" w:rsidR="00EC488A" w:rsidRDefault="00AB4011" w:rsidP="00553F40">
      <w:r>
        <w:t xml:space="preserve">Por todo ello, la administración a medio y largo plazo de la demanda </w:t>
      </w:r>
      <w:r w:rsidR="00C77EAC">
        <w:t xml:space="preserve">energética, así como </w:t>
      </w:r>
      <w:r w:rsidR="00663E4E">
        <w:t>el crecimiento</w:t>
      </w:r>
      <w:r w:rsidR="00C77EAC">
        <w:t xml:space="preserve"> de centrales basadas en renovables</w:t>
      </w:r>
      <w:r>
        <w:t xml:space="preserve"> se ha convertido en un problema clave con un gran impacto en todas las economías y naciones en desarrollo.</w:t>
      </w:r>
      <w:r w:rsidR="00EC488A">
        <w:t xml:space="preserve"> </w:t>
      </w:r>
    </w:p>
    <w:p w14:paraId="2EDDB20B" w14:textId="77777777" w:rsidR="00663E4E" w:rsidRDefault="00663E4E" w:rsidP="00553F40">
      <w:r>
        <w:t>De hecho, ya hay estudios que afirman que para el año 2050 el 90% de la energía provendrá de fuentes renovables:</w:t>
      </w:r>
    </w:p>
    <w:p w14:paraId="0A04292A" w14:textId="3353BEBD" w:rsidR="00553F40" w:rsidRDefault="00C77EAC" w:rsidP="00663E4E">
      <w:pPr>
        <w:jc w:val="center"/>
      </w:pPr>
      <w:r>
        <w:rPr>
          <w:noProof/>
        </w:rPr>
        <w:drawing>
          <wp:inline distT="0" distB="0" distL="0" distR="0" wp14:anchorId="4446AEE9" wp14:editId="69FBD438">
            <wp:extent cx="2703732" cy="1923691"/>
            <wp:effectExtent l="0" t="0" r="1905" b="635"/>
            <wp:docPr id="11" name="Imagen 11" descr="http://www.suelosolar.es/images/71743513global-energy-supply_o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uelosolar.es/images/71743513global-energy-supply_op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22643" cy="1937146"/>
                    </a:xfrm>
                    <a:prstGeom prst="rect">
                      <a:avLst/>
                    </a:prstGeom>
                    <a:noFill/>
                    <a:ln>
                      <a:noFill/>
                    </a:ln>
                  </pic:spPr>
                </pic:pic>
              </a:graphicData>
            </a:graphic>
          </wp:inline>
        </w:drawing>
      </w:r>
    </w:p>
    <w:p w14:paraId="5CABE994" w14:textId="1821FEFE" w:rsidR="00553F40" w:rsidRDefault="00663E4E" w:rsidP="00663E4E">
      <w:r>
        <w:t>Hace unos años se predijo un incremento de la demanda de energía mundial de más de un 50% en los s</w:t>
      </w:r>
      <w:r w:rsidR="009910AA">
        <w:t>iguientes 20 años, en lo que pa</w:t>
      </w:r>
      <w:r w:rsidR="0023104F">
        <w:t>rec</w:t>
      </w:r>
      <w:r>
        <w:t>ía un proceso imparable.</w:t>
      </w:r>
    </w:p>
    <w:p w14:paraId="4A2CAAE2" w14:textId="77777777" w:rsidR="00663E4E" w:rsidRDefault="00663E4E" w:rsidP="00663E4E">
      <w:r>
        <w:lastRenderedPageBreak/>
        <w:t>Sin embargo, todas esas predicciones fallaron cuando surgió la crisis mundial del 2008.</w:t>
      </w:r>
    </w:p>
    <w:p w14:paraId="2EA46AF5" w14:textId="77777777" w:rsidR="00663E4E" w:rsidRDefault="00663E4E" w:rsidP="00663E4E">
      <w:r>
        <w:t>El problema principal en la estimación de la demanda energética a un nivel nacional es que dicha estimación depende directamente de una serie de variables macroeconómicas que se calculan anualmente en la mayoría de los casos. Por este motivo, generalmente se disponen de muy pocos datos para construir un modelo predictivo consistente.</w:t>
      </w:r>
    </w:p>
    <w:p w14:paraId="74A7FE16" w14:textId="2DA875E9" w:rsidR="00EC488A" w:rsidRDefault="00990C5F" w:rsidP="00EC488A">
      <w:r>
        <w:t>Para más inri, la naturaleza de un país va cambiando a lo largo del tiempo</w:t>
      </w:r>
      <w:r w:rsidR="009910AA">
        <w:t>.</w:t>
      </w:r>
      <w:r>
        <w:t xml:space="preserve"> </w:t>
      </w:r>
      <w:r w:rsidR="009910AA">
        <w:t>S</w:t>
      </w:r>
      <w:r>
        <w:t xml:space="preserve">i observamos su economía hace 30 años </w:t>
      </w:r>
      <w:r w:rsidR="009910AA">
        <w:t xml:space="preserve">y la comparamos </w:t>
      </w:r>
      <w:r w:rsidR="0023104F">
        <w:t>con</w:t>
      </w:r>
      <w:r w:rsidR="009910AA">
        <w:t xml:space="preserve"> la que puede tener hoy día es muy probable que encontremos diferencias sustanciales</w:t>
      </w:r>
      <w:r>
        <w:t>, lo que restringe aún más la variedad de indicadores históricos macroeconómicos que se pueden considerar para la estimación.</w:t>
      </w:r>
    </w:p>
    <w:p w14:paraId="6BCB7DF6" w14:textId="6D41C50E" w:rsidR="00EA58A7" w:rsidRDefault="00EA58A7" w:rsidP="00EC488A"/>
    <w:p w14:paraId="0F319889" w14:textId="7AB27C8A" w:rsidR="004D2AF3" w:rsidRDefault="004D2AF3" w:rsidP="004D2AF3">
      <w:r>
        <w:t>Dicho esto, la primera aproximación que se propuso para “combatir” el problema se propone en [3], donde un algoritmo genético se usó para obtener los parámetros de un modelo de predición exponencial.  Específicamente las entradas del modelo son 4 variables macroeconómicas (Gross Domestic Product or GDP, population, import size</w:t>
      </w:r>
      <w:r w:rsidR="0023104F">
        <w:t xml:space="preserve"> </w:t>
      </w:r>
      <w:r>
        <w:t>and export size) para Turquía, con datos desde los</w:t>
      </w:r>
      <w:r w:rsidR="009910AA">
        <w:t xml:space="preserve"> </w:t>
      </w:r>
      <w:r>
        <w:t>80 has</w:t>
      </w:r>
      <w:r w:rsidR="0023104F">
        <w:t>ta los primeros</w:t>
      </w:r>
      <w:r>
        <w:t xml:space="preserve"> años de los 2000. La predición de la demanda de energía se hizo para el mismo año que las variables de entrada</w:t>
      </w:r>
      <w:r w:rsidR="0023104F">
        <w:t xml:space="preserve"> y s</w:t>
      </w:r>
      <w:r>
        <w:t xml:space="preserve">e consideraron modelos tanto lineales como exponenciales, </w:t>
      </w:r>
      <w:r w:rsidRPr="004D2AF3">
        <w:rPr>
          <w:u w:val="single"/>
        </w:rPr>
        <w:t>whereas the GA was proposed to be a basic binary algorithm, with standard crossover, flip mutation, and a tournament selection</w:t>
      </w:r>
      <w:r>
        <w:t>. La funcion objetivo era una medición del error medio cuadrático entre el dato real y el resultado del modelo, obtenido sobre los datos de entremaniento (una fracción de todos los datos disponibles). Con los modelos obtenidos, se probó que la demanda de energía del futuro podía ser estimada mediante la proyección de variaciones en los parámetros de entrada. En este ca</w:t>
      </w:r>
      <w:r w:rsidR="0023104F">
        <w:t>s</w:t>
      </w:r>
      <w:r>
        <w:t>o, estas proyecciones predijeron un incremento continuo de la demanda de energía en turquía por los proximos 20 años.</w:t>
      </w:r>
    </w:p>
    <w:p w14:paraId="3EEEBDCB" w14:textId="751D27BD" w:rsidR="004D2AF3" w:rsidRDefault="004D2AF3" w:rsidP="004D2AF3">
      <w:r>
        <w:t xml:space="preserve">La mayoría de los siguientes trabajos se han centrado en probar el rendimiento de los diferentes algoritmos evolutivos cuando son aplicados a este problema, tales como Particle Swarm Optimization (PSO) [4,5]) o algunas aproximaciones hibridas basadas en PSO y Ant Colony Optimizacion (ACO) [7]. Otro acercamiento hibrido fusionando PSO y GA ha sido reportado recientemente en [6,8,10] para la estimación de demanda energética en China. Otros acercamientos se han elaborado en modelos de predicción con un acercamiento distinto que las exponenciales usadas en [3]. Así, en [11], diversos nuevos modelos han </w:t>
      </w:r>
      <w:r w:rsidR="00EB0620">
        <w:t xml:space="preserve">estado </w:t>
      </w:r>
      <w:r>
        <w:t>basados en funciones alternativas exponenciales y logar</w:t>
      </w:r>
      <w:r w:rsidR="00EB0620">
        <w:t>ítmicas, optimizados por un algoritmo genético en tiempo real.</w:t>
      </w:r>
    </w:p>
    <w:p w14:paraId="26C9ABC5" w14:textId="77777777" w:rsidR="001A4553" w:rsidRDefault="001A4553">
      <w:pPr>
        <w:spacing w:before="0" w:after="0"/>
      </w:pPr>
      <w:r>
        <w:br w:type="page"/>
      </w:r>
    </w:p>
    <w:p w14:paraId="2010E9D9" w14:textId="15B426B6" w:rsidR="00EB0620" w:rsidRDefault="00EB0620" w:rsidP="004D2AF3">
      <w:r>
        <w:lastRenderedPageBreak/>
        <w:t>En todas estas aproximaciones se considera un numero reducido de factores (variables de entradas o características) a partir de los que las projecciones muestran un incremento sostenido de la demanda energética en los proximos años. En todos los casos los años de entrenamiento no incluyen da</w:t>
      </w:r>
      <w:r w:rsidR="0023104F">
        <w:t>tos de más allá del año 2005, por</w:t>
      </w:r>
      <w:r>
        <w:t xml:space="preserve"> lo que se están perdiendo eventos importantes que tiene</w:t>
      </w:r>
      <w:r w:rsidR="0023104F">
        <w:t>n</w:t>
      </w:r>
      <w:r>
        <w:t xml:space="preserve"> un impacto directo en la calidad de la predicción calculada (por ejemplo, la crisis del año 2008).</w:t>
      </w:r>
    </w:p>
    <w:p w14:paraId="4D6E56BA" w14:textId="3088FF18" w:rsidR="00EB0620" w:rsidRDefault="00EB0620" w:rsidP="004D2AF3"/>
    <w:p w14:paraId="12AF0527" w14:textId="0F0E285D" w:rsidR="00EB0620" w:rsidRDefault="00344B76" w:rsidP="004D2AF3">
      <w:r>
        <w:t>E</w:t>
      </w:r>
      <w:r w:rsidR="00EB0620">
        <w:t>ste estudio</w:t>
      </w:r>
      <w:r>
        <w:t xml:space="preserve"> se aborda desde otra novedosa perspectiva, que combina “</w:t>
      </w:r>
      <w:r>
        <w:rPr>
          <w:b/>
        </w:rPr>
        <w:t>evolutionary solvers”</w:t>
      </w:r>
      <w:r>
        <w:t xml:space="preserve"> y computación neuronal para construir una metodología eficiente que nos ayude a resolver el problema.</w:t>
      </w:r>
    </w:p>
    <w:p w14:paraId="2D2F2F3C" w14:textId="05A1A67D" w:rsidR="00344B76" w:rsidRDefault="001952EE" w:rsidP="004D2AF3">
      <w:r>
        <w:rPr>
          <w:noProof/>
        </w:rPr>
        <mc:AlternateContent>
          <mc:Choice Requires="wps">
            <w:drawing>
              <wp:anchor distT="45720" distB="45720" distL="114300" distR="114300" simplePos="0" relativeHeight="251664896" behindDoc="0" locked="0" layoutInCell="1" allowOverlap="1" wp14:anchorId="3BF675F9" wp14:editId="36973A72">
                <wp:simplePos x="0" y="0"/>
                <wp:positionH relativeFrom="margin">
                  <wp:align>left</wp:align>
                </wp:positionH>
                <wp:positionV relativeFrom="paragraph">
                  <wp:posOffset>1007745</wp:posOffset>
                </wp:positionV>
                <wp:extent cx="5539740" cy="1074420"/>
                <wp:effectExtent l="0" t="0" r="22860" b="11430"/>
                <wp:wrapSquare wrapText="bothSides"/>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9740" cy="1074420"/>
                        </a:xfrm>
                        <a:prstGeom prst="rect">
                          <a:avLst/>
                        </a:prstGeom>
                        <a:solidFill>
                          <a:srgbClr val="FFFFFF"/>
                        </a:solidFill>
                        <a:ln w="9525">
                          <a:solidFill>
                            <a:srgbClr val="000000"/>
                          </a:solidFill>
                          <a:miter lim="800000"/>
                          <a:headEnd/>
                          <a:tailEnd/>
                        </a:ln>
                      </wps:spPr>
                      <wps:txbx>
                        <w:txbxContent>
                          <w:p w14:paraId="477950D0" w14:textId="1E6600D0" w:rsidR="009A2F8A" w:rsidRDefault="009A2F8A" w:rsidP="001952EE">
                            <w:pPr>
                              <w:autoSpaceDE w:val="0"/>
                              <w:autoSpaceDN w:val="0"/>
                              <w:adjustRightInd w:val="0"/>
                              <w:spacing w:before="0" w:after="0"/>
                            </w:pPr>
                            <w:r>
                              <w:rPr>
                                <w:rFonts w:ascii="AdvGulliv-R" w:hAnsi="AdvGulliv-R" w:cs="AdvGulliv-R"/>
                                <w:color w:val="000000"/>
                                <w:sz w:val="16"/>
                                <w:szCs w:val="16"/>
                              </w:rPr>
                              <w:t xml:space="preserve">with a feature selection procedure to yield the best set of input variables that must be considered for the predictive model. On this purpose we propose to use the Harmony Search (HS) algorithm </w:t>
                            </w:r>
                            <w:r>
                              <w:rPr>
                                <w:rFonts w:ascii="AdvGulliv-R" w:hAnsi="AdvGulliv-R" w:cs="AdvGulliv-R"/>
                                <w:color w:val="0080AE"/>
                                <w:sz w:val="16"/>
                                <w:szCs w:val="16"/>
                              </w:rPr>
                              <w:t xml:space="preserve">[12] </w:t>
                            </w:r>
                            <w:r>
                              <w:rPr>
                                <w:rFonts w:ascii="AdvGulliv-R" w:hAnsi="AdvGulliv-R" w:cs="AdvGulliv-R"/>
                                <w:color w:val="000000"/>
                                <w:sz w:val="16"/>
                                <w:szCs w:val="16"/>
                              </w:rPr>
                              <w:t xml:space="preserve">– a recent evolutionary optimization approach based on mimicking the music generation and improvisation processes – which has obtained very good results in a number of applications </w:t>
                            </w:r>
                            <w:r>
                              <w:rPr>
                                <w:rFonts w:ascii="AdvGulliv-R" w:hAnsi="AdvGulliv-R" w:cs="AdvGulliv-R"/>
                                <w:color w:val="0080AE"/>
                                <w:sz w:val="16"/>
                                <w:szCs w:val="16"/>
                              </w:rPr>
                              <w:t>[13]</w:t>
                            </w:r>
                            <w:r>
                              <w:rPr>
                                <w:rFonts w:ascii="AdvGulliv-R" w:hAnsi="AdvGulliv-R" w:cs="AdvGulliv-R"/>
                                <w:color w:val="000000"/>
                                <w:sz w:val="16"/>
                                <w:szCs w:val="16"/>
                              </w:rPr>
                              <w:t>. The manuscript describes the proposed approach thoroughly and analyzes its performance when applied with an exponential prediction model to the one-year-ahead energy demand forecast in Spain. The study is further extended by considering a novel neural computation approach – Extreme Learning Machine (ELM) – as the predictive model, which is applied to the complete spectrum of available input variables, as well as to the best set of features obtained by the HS feature selection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F675F9" id="Cuadro de texto 2" o:spid="_x0000_s1028" type="#_x0000_t202" style="position:absolute;margin-left:0;margin-top:79.35pt;width:436.2pt;height:84.6pt;z-index:2516648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">
                <v:textbox>
                  <w:txbxContent>
                    <w:p w14:paraId="477950D0" w14:textId="1E6600D0" w:rsidR="009A2F8A" w:rsidRDefault="009A2F8A" w:rsidP="001952EE">
                      <w:pPr>
                        <w:autoSpaceDE w:val="0"/>
                        <w:autoSpaceDN w:val="0"/>
                        <w:adjustRightInd w:val="0"/>
                        <w:spacing w:before="0" w:after="0"/>
                      </w:pPr>
                      <w:r>
                        <w:rPr>
                          <w:rFonts w:ascii="AdvGulliv-R" w:hAnsi="AdvGulliv-R" w:cs="AdvGulliv-R"/>
                          <w:color w:val="000000"/>
                          <w:sz w:val="16"/>
                          <w:szCs w:val="16"/>
                        </w:rPr>
                        <w:t xml:space="preserve">with a feature selection procedure to yield the best set of input variables that must be considered for the predictive model. On this purpose we propose to use the Harmony Search (HS) algorithm </w:t>
                      </w:r>
                      <w:r>
                        <w:rPr>
                          <w:rFonts w:ascii="AdvGulliv-R" w:hAnsi="AdvGulliv-R" w:cs="AdvGulliv-R"/>
                          <w:color w:val="0080AE"/>
                          <w:sz w:val="16"/>
                          <w:szCs w:val="16"/>
                        </w:rPr>
                        <w:t xml:space="preserve">[12] </w:t>
                      </w:r>
                      <w:r>
                        <w:rPr>
                          <w:rFonts w:ascii="AdvGulliv-R" w:hAnsi="AdvGulliv-R" w:cs="AdvGulliv-R"/>
                          <w:color w:val="000000"/>
                          <w:sz w:val="16"/>
                          <w:szCs w:val="16"/>
                        </w:rPr>
                        <w:t xml:space="preserve">– a recent evolutionary optimization approach based on mimicking the music generation and improvisation processes – which has obtained very good results in a number of applications </w:t>
                      </w:r>
                      <w:r>
                        <w:rPr>
                          <w:rFonts w:ascii="AdvGulliv-R" w:hAnsi="AdvGulliv-R" w:cs="AdvGulliv-R"/>
                          <w:color w:val="0080AE"/>
                          <w:sz w:val="16"/>
                          <w:szCs w:val="16"/>
                        </w:rPr>
                        <w:t>[13]</w:t>
                      </w:r>
                      <w:r>
                        <w:rPr>
                          <w:rFonts w:ascii="AdvGulliv-R" w:hAnsi="AdvGulliv-R" w:cs="AdvGulliv-R"/>
                          <w:color w:val="000000"/>
                          <w:sz w:val="16"/>
                          <w:szCs w:val="16"/>
                        </w:rPr>
                        <w:t>. The manuscript describes the proposed approach thoroughly and analyzes its performance when applied with an exponential prediction model to the one-year-ahead energy demand forecast in Spain. The study is further extended by considering a novel neural computation approach – Extreme Learning Machine (ELM) – as the predictive model, which is applied to the complete spectrum of available input variables, as well as to the best set of features obtained by the HS feature selection</w:t>
                      </w:r>
                    </w:p>
                  </w:txbxContent>
                </v:textbox>
                <w10:wrap type="square" anchorx="margin"/>
              </v:shape>
            </w:pict>
          </mc:Fallback>
        </mc:AlternateContent>
      </w:r>
      <w:r w:rsidR="00344B76">
        <w:t xml:space="preserve">En primer lugar, nos centramos en una estimación con un año de antelación. Esto es una gran diferencia </w:t>
      </w:r>
      <w:r w:rsidR="004F1A79">
        <w:t>con respecto a los otros enfoques donde los parámetros de entrada y demanda de energía se tomaban del mismo año. Como añadido, se consideran un numero más grande de variables predicitivas que en estudios anteriores</w:t>
      </w:r>
      <w:r w:rsidR="00AD76C8">
        <w:t xml:space="preserve"> para dotar de más información al modelo predictivo.</w:t>
      </w:r>
    </w:p>
    <w:p w14:paraId="275A3244" w14:textId="0798A293" w:rsidR="001952EE" w:rsidRDefault="001952EE" w:rsidP="004D2AF3"/>
    <w:p w14:paraId="240B0BB7" w14:textId="5578F783" w:rsidR="001952EE" w:rsidRDefault="001952EE" w:rsidP="004D2AF3"/>
    <w:p w14:paraId="6E2A5BA0" w14:textId="21EB50EB" w:rsidR="001952EE" w:rsidRDefault="001952EE" w:rsidP="004D2AF3"/>
    <w:p w14:paraId="66ABBCDC" w14:textId="4B6B8F52" w:rsidR="001952EE" w:rsidRDefault="001952EE" w:rsidP="004D2AF3"/>
    <w:p w14:paraId="5F765807" w14:textId="6E25ED8F" w:rsidR="001952EE" w:rsidRPr="00AD76C8" w:rsidRDefault="001952EE" w:rsidP="004D2AF3"/>
    <w:p w14:paraId="245C8A6B" w14:textId="101B6061" w:rsidR="001C552C" w:rsidRPr="00AD76C8" w:rsidRDefault="001C552C" w:rsidP="001C552C">
      <w:pPr>
        <w:autoSpaceDE w:val="0"/>
        <w:autoSpaceDN w:val="0"/>
        <w:adjustRightInd w:val="0"/>
        <w:spacing w:before="0" w:after="0"/>
        <w:rPr>
          <w:b/>
        </w:rPr>
      </w:pPr>
      <w:r w:rsidRPr="00AD76C8">
        <w:rPr>
          <w:rFonts w:ascii="AdvGulliv-R" w:hAnsi="AdvGulliv-R" w:cs="AdvGulliv-R"/>
          <w:b/>
          <w:color w:val="000000"/>
          <w:sz w:val="16"/>
          <w:szCs w:val="16"/>
        </w:rPr>
        <w:t xml:space="preserve">The rest of the paper is structured as follows: Section </w:t>
      </w:r>
      <w:r w:rsidRPr="00AD76C8">
        <w:rPr>
          <w:rFonts w:ascii="AdvGulliv-R" w:hAnsi="AdvGulliv-R" w:cs="AdvGulliv-R"/>
          <w:b/>
          <w:color w:val="0080AE"/>
          <w:sz w:val="16"/>
          <w:szCs w:val="16"/>
        </w:rPr>
        <w:t xml:space="preserve">2 </w:t>
      </w:r>
      <w:r w:rsidRPr="00AD76C8">
        <w:rPr>
          <w:rFonts w:ascii="AdvGulliv-R" w:hAnsi="AdvGulliv-R" w:cs="AdvGulliv-R"/>
          <w:b/>
          <w:color w:val="000000"/>
          <w:sz w:val="16"/>
          <w:szCs w:val="16"/>
        </w:rPr>
        <w:t xml:space="preserve">formally describes the problem under consideration, with specific remarks made on the importance of feature selection in prediction problems tackled by means of computational intelligence algorithms. Next, Section </w:t>
      </w:r>
      <w:r w:rsidRPr="00AD76C8">
        <w:rPr>
          <w:rFonts w:ascii="AdvGulliv-R" w:hAnsi="AdvGulliv-R" w:cs="AdvGulliv-R"/>
          <w:b/>
          <w:color w:val="0080AE"/>
          <w:sz w:val="16"/>
          <w:szCs w:val="16"/>
        </w:rPr>
        <w:t xml:space="preserve">3 </w:t>
      </w:r>
      <w:r w:rsidRPr="00AD76C8">
        <w:rPr>
          <w:rFonts w:ascii="AdvGulliv-R" w:hAnsi="AdvGulliv-R" w:cs="AdvGulliv-R"/>
          <w:b/>
          <w:color w:val="000000"/>
          <w:sz w:val="16"/>
          <w:szCs w:val="16"/>
        </w:rPr>
        <w:t xml:space="preserve">describes the fundamentals of the HS algorithm, with details on the used specific encoding and objective function. The main characteristics of the ELM model are also summarized in this section. Section </w:t>
      </w:r>
      <w:r w:rsidRPr="00AD76C8">
        <w:rPr>
          <w:rFonts w:ascii="AdvGulliv-R" w:hAnsi="AdvGulliv-R" w:cs="AdvGulliv-R"/>
          <w:b/>
          <w:color w:val="0080AE"/>
          <w:sz w:val="16"/>
          <w:szCs w:val="16"/>
        </w:rPr>
        <w:t xml:space="preserve">4 </w:t>
      </w:r>
      <w:r w:rsidRPr="00AD76C8">
        <w:rPr>
          <w:rFonts w:ascii="AdvGulliv-R" w:hAnsi="AdvGulliv-R" w:cs="AdvGulliv-R"/>
          <w:b/>
          <w:color w:val="000000"/>
          <w:sz w:val="16"/>
          <w:szCs w:val="16"/>
        </w:rPr>
        <w:t>discusses the performance of the proposed algorithms in a real case of energy demand prediction in Spain, for which a comparison with alternative algorithms in the literature is presented. An extension of the problem to a similar case of oneyear ahead CO</w:t>
      </w:r>
      <w:r w:rsidRPr="00AD76C8">
        <w:rPr>
          <w:rFonts w:ascii="AdvGulliv-R" w:hAnsi="AdvGulliv-R" w:cs="AdvGulliv-R"/>
          <w:b/>
          <w:color w:val="000000"/>
          <w:sz w:val="10"/>
          <w:szCs w:val="10"/>
        </w:rPr>
        <w:t xml:space="preserve">2 </w:t>
      </w:r>
      <w:r w:rsidRPr="00AD76C8">
        <w:rPr>
          <w:rFonts w:ascii="AdvGulliv-R" w:hAnsi="AdvGulliv-R" w:cs="AdvGulliv-R"/>
          <w:b/>
          <w:color w:val="000000"/>
          <w:sz w:val="16"/>
          <w:szCs w:val="16"/>
        </w:rPr>
        <w:t xml:space="preserve">emissions estimation is also discussed in this Section. Finally, Section </w:t>
      </w:r>
      <w:r w:rsidRPr="00AD76C8">
        <w:rPr>
          <w:rFonts w:ascii="AdvGulliv-R" w:hAnsi="AdvGulliv-R" w:cs="AdvGulliv-R"/>
          <w:b/>
          <w:color w:val="0080AE"/>
          <w:sz w:val="16"/>
          <w:szCs w:val="16"/>
        </w:rPr>
        <w:t xml:space="preserve">5 </w:t>
      </w:r>
      <w:r w:rsidRPr="00AD76C8">
        <w:rPr>
          <w:rFonts w:ascii="AdvGulliv-R" w:hAnsi="AdvGulliv-R" w:cs="AdvGulliv-R"/>
          <w:b/>
          <w:color w:val="000000"/>
          <w:sz w:val="16"/>
          <w:szCs w:val="16"/>
        </w:rPr>
        <w:t>closes the paper by drawing some ending conclusions.</w:t>
      </w:r>
    </w:p>
    <w:p w14:paraId="29626140" w14:textId="1A5A5420" w:rsidR="001C552C" w:rsidRDefault="001C552C" w:rsidP="004D2AF3"/>
    <w:p w14:paraId="043C8257" w14:textId="06E48193" w:rsidR="004D2AF3" w:rsidRDefault="00AD76C8" w:rsidP="004D2AF3">
      <w:r>
        <w:t>DEFINICIÓN DEL MODELO PREDICTIVO:</w:t>
      </w:r>
    </w:p>
    <w:p w14:paraId="72716884" w14:textId="78F74D7C" w:rsidR="001A4553" w:rsidRDefault="001A4553" w:rsidP="004D2AF3">
      <w:r>
        <w:t xml:space="preserve">Se considera el conjunto </w:t>
      </w:r>
      <m:oMath>
        <m:r>
          <w:rPr>
            <w:rFonts w:ascii="Cambria Math" w:hAnsi="Cambria Math"/>
          </w:rPr>
          <m:t xml:space="preserve">E≜ </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e>
          <m:sub>
            <m:r>
              <w:rPr>
                <w:rFonts w:ascii="Cambria Math" w:hAnsi="Cambria Math"/>
              </w:rPr>
              <m:t>t=1</m:t>
            </m:r>
          </m:sub>
          <m:sup>
            <m:r>
              <w:rPr>
                <w:rFonts w:ascii="Cambria Math" w:hAnsi="Cambria Math"/>
              </w:rPr>
              <m:t>n</m:t>
            </m:r>
          </m:sup>
        </m:sSubSup>
      </m:oMath>
      <w:r>
        <w:t xml:space="preserve">  de los datos de demanda energética para un país dado, con n valores distretos correspondiente a distintos años; un conjunto de </w:t>
      </w:r>
      <m:oMath>
        <m:r>
          <w:rPr>
            <w:rFonts w:ascii="Cambria Math" w:hAnsi="Cambria Math"/>
          </w:rPr>
          <m:t>m</m:t>
        </m:r>
      </m:oMath>
      <w:r>
        <w:t xml:space="preserve"> variables predictivas </w:t>
      </w:r>
      <m:oMath>
        <m:r>
          <w:rPr>
            <w:rFonts w:ascii="Cambria Math" w:hAnsi="Cambria Math"/>
          </w:rPr>
          <m:t xml:space="preserve">X=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m</m:t>
                </m:r>
              </m:sub>
            </m:sSub>
            <m:d>
              <m:dPr>
                <m:ctrlPr>
                  <w:rPr>
                    <w:rFonts w:ascii="Cambria Math" w:hAnsi="Cambria Math"/>
                    <w:i/>
                  </w:rPr>
                </m:ctrlPr>
              </m:dPr>
              <m:e>
                <m:r>
                  <w:rPr>
                    <w:rFonts w:ascii="Cambria Math" w:hAnsi="Cambria Math"/>
                  </w:rPr>
                  <m:t>t</m:t>
                </m:r>
              </m:e>
            </m:d>
          </m:e>
        </m:d>
      </m:oMath>
      <w:r>
        <w:t xml:space="preserve"> con </w:t>
      </w:r>
      <m:oMath>
        <m:r>
          <w:rPr>
            <w:rFonts w:ascii="Cambria Math" w:hAnsi="Cambria Math"/>
          </w:rPr>
          <m:t xml:space="preserve">t∈ </m:t>
        </m:r>
        <m:d>
          <m:dPr>
            <m:ctrlPr>
              <w:rPr>
                <w:rFonts w:ascii="Cambria Math" w:hAnsi="Cambria Math"/>
                <w:i/>
              </w:rPr>
            </m:ctrlPr>
          </m:dPr>
          <m:e>
            <m:r>
              <w:rPr>
                <w:rFonts w:ascii="Cambria Math" w:hAnsi="Cambria Math"/>
              </w:rPr>
              <m:t>1,…, n</m:t>
            </m:r>
          </m:e>
        </m:d>
      </m:oMath>
      <w:r>
        <w:t>.</w:t>
      </w:r>
      <w:r w:rsidR="00BF48E0">
        <w:t xml:space="preserve"> </w:t>
      </w:r>
      <w:r>
        <w:t xml:space="preserve">El modelo </w:t>
      </w:r>
      <m:oMath>
        <m:r>
          <w:rPr>
            <w:rFonts w:ascii="Cambria Math" w:hAnsi="Cambria Math"/>
          </w:rPr>
          <m:t>M</m:t>
        </m:r>
      </m:oMath>
      <w:r>
        <w:t xml:space="preserve"> </w:t>
      </w:r>
      <w:r w:rsidR="00BF48E0">
        <w:t xml:space="preserve">proporciona una estimacion </w:t>
      </w:r>
      <m:oMath>
        <m:acc>
          <m:accPr>
            <m:ctrlPr>
              <w:rPr>
                <w:rFonts w:ascii="Cambria Math" w:hAnsi="Cambria Math"/>
                <w:i/>
              </w:rPr>
            </m:ctrlPr>
          </m:accPr>
          <m:e>
            <m:r>
              <w:rPr>
                <w:rFonts w:ascii="Cambria Math" w:hAnsi="Cambria Math"/>
              </w:rPr>
              <m:t>E</m:t>
            </m:r>
          </m:e>
        </m:acc>
      </m:oMath>
      <w:r w:rsidR="00BF48E0">
        <w:t xml:space="preserve"> para </w:t>
      </w:r>
      <m:oMath>
        <m:r>
          <w:rPr>
            <w:rFonts w:ascii="Cambria Math" w:hAnsi="Cambria Math"/>
          </w:rPr>
          <m:t>E</m:t>
        </m:r>
      </m:oMath>
      <w:r w:rsidR="00BF48E0">
        <w:t>.</w:t>
      </w:r>
    </w:p>
    <w:p w14:paraId="69CF0434" w14:textId="3F10A7F3" w:rsidR="00BF48E0" w:rsidRDefault="00BF48E0" w:rsidP="004D2AF3">
      <w:r>
        <w:lastRenderedPageBreak/>
        <w:t xml:space="preserve">El objetivo es encontrar el mejor conjunto </w:t>
      </w:r>
      <m:oMath>
        <m:r>
          <w:rPr>
            <w:rFonts w:ascii="Cambria Math" w:hAnsi="Cambria Math"/>
          </w:rPr>
          <m:t>m'≤m</m:t>
        </m:r>
      </m:oMath>
      <w:r>
        <w:t xml:space="preserve">  de todas las m posibles características presentes en X, así como los valores de los parámetros del modeelo </w:t>
      </w:r>
      <m:oMath>
        <m:r>
          <w:rPr>
            <w:rFonts w:ascii="Cambria Math" w:hAnsi="Cambria Math"/>
          </w:rPr>
          <m:t>M</m:t>
        </m:r>
      </m:oMath>
      <w:r>
        <w:t xml:space="preserve"> tales que una función objetivo (relacionada con la similitud entre la salida del modelo y los datos reales de demanda de energía) sea optimizada.</w:t>
      </w:r>
    </w:p>
    <w:p w14:paraId="41B99E52" w14:textId="27F7F80E" w:rsidR="00BF48E0" w:rsidRDefault="00BF48E0" w:rsidP="004D2AF3">
      <w:r>
        <w:t>En este caso, consideramos que esta función viene dada por el error medio cuadrático calculado entre los datos observados y los predichos, que se debe minimizar:</w:t>
      </w:r>
    </w:p>
    <w:p w14:paraId="05E05CCB" w14:textId="20197796" w:rsidR="00F6460E" w:rsidRDefault="00BF48E0" w:rsidP="00F6460E">
      <w:pPr>
        <w:jc w:val="center"/>
      </w:pPr>
      <m:oMathPara>
        <m:oMath>
          <m:r>
            <w:rPr>
              <w:rFonts w:ascii="Cambria Math" w:hAnsi="Cambria Math"/>
            </w:rPr>
            <m:t>f</m:t>
          </m:r>
          <m:d>
            <m:dPr>
              <m:ctrlPr>
                <w:rPr>
                  <w:rFonts w:ascii="Cambria Math" w:hAnsi="Cambria Math"/>
                  <w:i/>
                </w:rPr>
              </m:ctrlPr>
            </m:dPr>
            <m:e>
              <m:r>
                <w:rPr>
                  <w:rFonts w:ascii="Cambria Math" w:hAnsi="Cambria Math"/>
                </w:rPr>
                <m:t>M</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m:t>
                  </m:r>
                </m:sup>
              </m:sSup>
            </m:den>
          </m:f>
          <m:nary>
            <m:naryPr>
              <m:chr m:val="∑"/>
              <m:limLoc m:val="undOvr"/>
              <m:ctrlPr>
                <w:rPr>
                  <w:rFonts w:ascii="Cambria Math" w:hAnsi="Cambria Math"/>
                  <w:i/>
                </w:rPr>
              </m:ctrlPr>
            </m:naryPr>
            <m:sub>
              <m:r>
                <w:rPr>
                  <w:rFonts w:ascii="Cambria Math" w:hAnsi="Cambria Math"/>
                </w:rPr>
                <m:t>j=1</m:t>
              </m:r>
            </m:sub>
            <m:sup>
              <m:sSup>
                <m:sSupPr>
                  <m:ctrlPr>
                    <w:rPr>
                      <w:rFonts w:ascii="Cambria Math" w:hAnsi="Cambria Math"/>
                      <w:i/>
                    </w:rPr>
                  </m:ctrlPr>
                </m:sSupPr>
                <m:e>
                  <m:r>
                    <w:rPr>
                      <w:rFonts w:ascii="Cambria Math" w:hAnsi="Cambria Math"/>
                    </w:rPr>
                    <m:t>n</m:t>
                  </m:r>
                </m:e>
                <m:sup>
                  <m:r>
                    <w:rPr>
                      <w:rFonts w:ascii="Cambria Math" w:hAnsi="Cambria Math"/>
                    </w:rPr>
                    <m:t>*</m:t>
                  </m:r>
                </m:sup>
              </m:sSup>
            </m:sup>
            <m:e>
              <m:sSup>
                <m:sSupPr>
                  <m:ctrlPr>
                    <w:rPr>
                      <w:rFonts w:ascii="Cambria Math" w:hAnsi="Cambria Math"/>
                      <w:i/>
                    </w:rPr>
                  </m:ctrlPr>
                </m:sSupPr>
                <m:e>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j</m:t>
                          </m:r>
                        </m:e>
                      </m:d>
                      <m:r>
                        <w:rPr>
                          <w:rFonts w:ascii="Cambria Math" w:hAnsi="Cambria Math"/>
                        </w:rPr>
                        <m:t>-</m:t>
                      </m:r>
                      <m:acc>
                        <m:accPr>
                          <m:ctrlPr>
                            <w:rPr>
                              <w:rFonts w:ascii="Cambria Math" w:hAnsi="Cambria Math"/>
                              <w:i/>
                            </w:rPr>
                          </m:ctrlPr>
                        </m:accPr>
                        <m:e>
                          <m:r>
                            <w:rPr>
                              <w:rFonts w:ascii="Cambria Math" w:hAnsi="Cambria Math"/>
                            </w:rPr>
                            <m:t>E</m:t>
                          </m:r>
                        </m:e>
                      </m:acc>
                      <m:r>
                        <w:rPr>
                          <w:rFonts w:ascii="Cambria Math" w:hAnsi="Cambria Math"/>
                        </w:rPr>
                        <m:t>(j)</m:t>
                      </m:r>
                    </m:e>
                  </m:d>
                </m:e>
                <m:sup>
                  <m:r>
                    <w:rPr>
                      <w:rFonts w:ascii="Cambria Math" w:hAnsi="Cambria Math"/>
                    </w:rPr>
                    <m:t>2</m:t>
                  </m:r>
                </m:sup>
              </m:sSup>
            </m:e>
          </m:nary>
        </m:oMath>
      </m:oMathPara>
    </w:p>
    <w:p w14:paraId="6EF40A8D" w14:textId="5E0D19E8" w:rsidR="00BF48E0" w:rsidRPr="00BF48E0" w:rsidRDefault="00F6460E" w:rsidP="004D2AF3">
      <w:r>
        <w:t>Siendo</w:t>
      </w:r>
      <w:r w:rsidR="00BF48E0">
        <w:t xml:space="preserve"> n</w:t>
      </w:r>
      <w:r w:rsidR="00BF48E0" w:rsidRPr="00BF48E0">
        <w:rPr>
          <w:vertAlign w:val="superscript"/>
        </w:rPr>
        <w:t>*</w:t>
      </w:r>
      <w:r w:rsidR="00BF48E0">
        <w:t xml:space="preserve"> es un subconjunto de n de entrenamiento.</w:t>
      </w:r>
    </w:p>
    <w:p w14:paraId="55647E2C" w14:textId="0F8DC117" w:rsidR="00996131" w:rsidRDefault="00996131">
      <w:pPr>
        <w:spacing w:before="0" w:after="0"/>
      </w:pPr>
      <w:r>
        <w:br w:type="page"/>
      </w:r>
    </w:p>
    <w:p w14:paraId="4C354DB2" w14:textId="31A5E8FE" w:rsidR="008E0074" w:rsidRDefault="00996131" w:rsidP="00EC488A">
      <w:r>
        <w:lastRenderedPageBreak/>
        <w:t>La formula corresponde a un tipo de problemas llamados de Selección de características, Feature Selection (FS). Esta tarea es muy importante en problemas de clasificacion y regresion supervisadas ya que al introducir características innecesarias en el proceso de entrenamiento se produce un aumento del coste y tiempo de procesamiento mientras que se degrada la propia predicción ya que se intentra introducir en el cálculo un parámetro que no tiene nada que ver para ello [14].</w:t>
      </w:r>
    </w:p>
    <w:p w14:paraId="5AA76B39" w14:textId="546DDC72" w:rsidR="008E0074" w:rsidRDefault="00CC328B" w:rsidP="00EC488A">
      <w:r>
        <w:t>Los problemas de sleeccion de características se pueden plantear de dos maneras distintas:</w:t>
      </w:r>
    </w:p>
    <w:p w14:paraId="15AEDAA8" w14:textId="36EA84B1" w:rsidR="00CC328B" w:rsidRDefault="00CC328B" w:rsidP="00CC328B">
      <w:pPr>
        <w:pStyle w:val="Prrafodelista"/>
        <w:numPr>
          <w:ilvl w:val="0"/>
          <w:numId w:val="11"/>
        </w:numPr>
      </w:pPr>
      <w:r>
        <w:t xml:space="preserve">Independientemente del rendimiento del modelo, que preserva la mayoría de la información que proviene de los datos. Es conocido como </w:t>
      </w:r>
      <w:r w:rsidRPr="00CC328B">
        <w:rPr>
          <w:b/>
        </w:rPr>
        <w:t>filter method</w:t>
      </w:r>
      <w:r>
        <w:t xml:space="preserve"> para selección de caracteristicas</w:t>
      </w:r>
    </w:p>
    <w:p w14:paraId="1D08C733" w14:textId="1CCF91E9" w:rsidR="00CC328B" w:rsidRDefault="00CC328B" w:rsidP="00CC328B">
      <w:pPr>
        <w:pStyle w:val="Prrafodelista"/>
        <w:numPr>
          <w:ilvl w:val="0"/>
          <w:numId w:val="11"/>
        </w:numPr>
      </w:pPr>
      <w:r>
        <w:t xml:space="preserve">En funcion del rendimiento del modelo, que selecciona directamente un subconjunto de características del total, de manera que el rendimiento del modelo se mejore o al menos no empeore. Conocido como </w:t>
      </w:r>
      <w:r w:rsidRPr="00CC328B">
        <w:rPr>
          <w:b/>
        </w:rPr>
        <w:t>wrapper method</w:t>
      </w:r>
      <w:r w:rsidR="00F37276">
        <w:t>. Generalmente resultan más pontentes que los de filtrado aunque el coste computacional sea más elevado.</w:t>
      </w:r>
    </w:p>
    <w:p w14:paraId="48E07A45" w14:textId="4FB14A61" w:rsidR="0021334C" w:rsidRDefault="00F37276" w:rsidP="00F37276">
      <w:pPr>
        <w:rPr>
          <w:b/>
        </w:rPr>
      </w:pPr>
      <w:r>
        <w:t xml:space="preserve">El filtrado de características se puede realizar mediante cualquier algoritmo de busqueda como </w:t>
      </w:r>
      <w:r w:rsidRPr="00F37276">
        <w:rPr>
          <w:b/>
        </w:rPr>
        <w:t>hill-climbing, greedy o evolutionary solvers.</w:t>
      </w:r>
    </w:p>
    <w:p w14:paraId="5F7F405B" w14:textId="2E7CDCFF" w:rsidR="006D2110" w:rsidRDefault="006D2110" w:rsidP="00F37276">
      <w:r>
        <w:t>A continuación nos centraremos en describir el método de estimación de nuestra metaheurística. En concreto hemos usado un GRASP</w:t>
      </w:r>
      <w:r w:rsidR="0028622E">
        <w:t xml:space="preserve"> (Greedy Randomized Adaptive Search Procedure)</w:t>
      </w:r>
      <w:r>
        <w:t>.</w:t>
      </w:r>
    </w:p>
    <w:p w14:paraId="6E378A11" w14:textId="1F290F1B" w:rsidR="006D2110" w:rsidRDefault="006D2110" w:rsidP="00F37276">
      <w:r>
        <w:t xml:space="preserve">Anteriormente hablabamos de una predicción, pero no hemos dicho qué función va a modelar y guiar la busqueda. En este caso, el modelo </w:t>
      </w:r>
      <m:oMath>
        <m:r>
          <w:rPr>
            <w:rFonts w:ascii="Cambria Math" w:hAnsi="Cambria Math"/>
          </w:rPr>
          <m:t>M</m:t>
        </m:r>
      </m:oMath>
      <w:r>
        <w:t xml:space="preserve"> es un modelo exponencial, como ya se sugirió y usó en [3], que viene dado por:</w:t>
      </w:r>
    </w:p>
    <w:p w14:paraId="05353CEE" w14:textId="1EB73CAA" w:rsidR="006D2110" w:rsidRDefault="00206A54" w:rsidP="00F37276">
      <m:oMathPara>
        <m:oMath>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t+1</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T</m:t>
              </m:r>
            </m:sup>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e>
                    <m:sup>
                      <m:sSub>
                        <m:sSubPr>
                          <m:ctrlPr>
                            <w:rPr>
                              <w:rFonts w:ascii="Cambria Math" w:hAnsi="Cambria Math"/>
                              <w:i/>
                            </w:rPr>
                          </m:ctrlPr>
                        </m:sSubPr>
                        <m:e>
                          <m:r>
                            <w:rPr>
                              <w:rFonts w:ascii="Cambria Math" w:hAnsi="Cambria Math"/>
                            </w:rPr>
                            <m:t>β</m:t>
                          </m:r>
                        </m:e>
                        <m:sub>
                          <m:r>
                            <w:rPr>
                              <w:rFonts w:ascii="Cambria Math" w:hAnsi="Cambria Math"/>
                            </w:rPr>
                            <m:t>i</m:t>
                          </m:r>
                        </m:sub>
                      </m:sSub>
                    </m:sup>
                  </m:sSup>
                </m:e>
              </m:d>
            </m:e>
          </m:nary>
          <m:r>
            <w:rPr>
              <w:rFonts w:ascii="Cambria Math" w:hAnsi="Cambria Math"/>
            </w:rPr>
            <m:t>+ ε</m:t>
          </m:r>
        </m:oMath>
      </m:oMathPara>
    </w:p>
    <w:p w14:paraId="23BA464C" w14:textId="3D3979A8" w:rsidR="0028622E" w:rsidRDefault="0028622E" w:rsidP="00EE45CB">
      <w:pPr>
        <w:autoSpaceDE w:val="0"/>
        <w:autoSpaceDN w:val="0"/>
        <w:adjustRightInd w:val="0"/>
        <w:spacing w:after="240" w:line="360" w:lineRule="auto"/>
        <w:jc w:val="both"/>
      </w:pPr>
      <w:r>
        <w:t xml:space="preserve">En esta función, podemos observar que todas las </w:t>
      </w:r>
      <m:oMath>
        <m:r>
          <w:rPr>
            <w:rFonts w:ascii="Cambria Math" w:hAnsi="Cambria Math"/>
          </w:rPr>
          <m:t>α,β</m:t>
        </m:r>
      </m:oMath>
      <w:r>
        <w:t xml:space="preserve"> son parámetros de nuestro problema que se encargan de dar un pesoa cada una de las variables macroeconómicas de las que disponemos. A su vez, también vemos que </w:t>
      </w:r>
      <m:oMath>
        <m:r>
          <w:rPr>
            <w:rFonts w:ascii="Cambria Math" w:hAnsi="Cambria Math"/>
          </w:rPr>
          <m:t>ε</m:t>
        </m:r>
      </m:oMath>
      <w:r>
        <w:t xml:space="preserve"> es una variable global cuya acometida es realizar un último ajuste a la estimación del modelo.</w:t>
      </w:r>
    </w:p>
    <w:p w14:paraId="60FCF832" w14:textId="4DE83419" w:rsidR="0028622E" w:rsidRDefault="0028622E">
      <w:pPr>
        <w:spacing w:before="0" w:after="0"/>
      </w:pPr>
      <w:r>
        <w:br w:type="page"/>
      </w:r>
    </w:p>
    <w:p w14:paraId="602393EC" w14:textId="04914EE2" w:rsidR="0028622E" w:rsidRDefault="0028622E" w:rsidP="00EE45CB">
      <w:pPr>
        <w:autoSpaceDE w:val="0"/>
        <w:autoSpaceDN w:val="0"/>
        <w:adjustRightInd w:val="0"/>
        <w:spacing w:after="240" w:line="360" w:lineRule="auto"/>
        <w:jc w:val="both"/>
      </w:pPr>
      <w:r>
        <w:lastRenderedPageBreak/>
        <w:t xml:space="preserve">Es importante subrayar, que el valor de todas las variables de entrada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deben de estar normalizadas para evitar posibles problemas de escala con el modelo de regresión.</w:t>
      </w:r>
    </w:p>
    <w:p w14:paraId="3A39E21F" w14:textId="066954F0" w:rsidR="0028622E" w:rsidRDefault="0028622E" w:rsidP="00EE45CB">
      <w:pPr>
        <w:autoSpaceDE w:val="0"/>
        <w:autoSpaceDN w:val="0"/>
        <w:adjustRightInd w:val="0"/>
        <w:spacing w:after="240" w:line="360" w:lineRule="auto"/>
        <w:jc w:val="both"/>
      </w:pPr>
      <w:r>
        <w:t xml:space="preserve">A su vez, los pesos </w:t>
      </w:r>
      <m:oMath>
        <m:r>
          <w:rPr>
            <w:rFonts w:ascii="Cambria Math" w:hAnsi="Cambria Math"/>
          </w:rPr>
          <m:t>α,β</m:t>
        </m:r>
      </m:oMath>
      <w:r>
        <w:t xml:space="preserve"> también están normalizados en el rango [-1, 1], mientras que </w:t>
      </w:r>
      <m:oMath>
        <m:r>
          <w:rPr>
            <w:rFonts w:ascii="Cambria Math" w:hAnsi="Cambria Math"/>
          </w:rPr>
          <m:t>ε</m:t>
        </m:r>
      </m:oMath>
      <w:r>
        <w:t xml:space="preserve"> estará en un rango mayor de [-5, 5]</w:t>
      </w:r>
    </w:p>
    <w:p w14:paraId="11EC3ACE" w14:textId="7837B539" w:rsidR="0028622E" w:rsidRDefault="0028622E" w:rsidP="00EE45CB">
      <w:pPr>
        <w:autoSpaceDE w:val="0"/>
        <w:autoSpaceDN w:val="0"/>
        <w:adjustRightInd w:val="0"/>
        <w:spacing w:after="240" w:line="360" w:lineRule="auto"/>
        <w:jc w:val="both"/>
      </w:pPr>
      <w:r>
        <w:t xml:space="preserve">Mediante </w:t>
      </w:r>
      <w:r w:rsidR="00FB632F">
        <w:t xml:space="preserve">el </w:t>
      </w:r>
      <w:r>
        <w:t xml:space="preserve">proceso Grasp </w:t>
      </w:r>
      <w:r w:rsidR="00FB632F">
        <w:t>se irán ajustando todos estos pesos para finalmente dar con la mejor configuración acorde al error medio cuadrático del que hablabamos anteriormente.</w:t>
      </w:r>
    </w:p>
    <w:p w14:paraId="0C30513C" w14:textId="721F4BA6" w:rsidR="00FB632F" w:rsidRDefault="00FB632F" w:rsidP="00EE45CB">
      <w:pPr>
        <w:autoSpaceDE w:val="0"/>
        <w:autoSpaceDN w:val="0"/>
        <w:adjustRightInd w:val="0"/>
        <w:spacing w:after="240" w:line="360" w:lineRule="auto"/>
        <w:jc w:val="both"/>
      </w:pPr>
      <w:r>
        <w:t>En cuanto a la parte de redes neuronales, nuestro objetivo principal será crear una red neuronal buscando la configuración óptima para confluir en una estimación de demanda de energía lo más acertada posible.</w:t>
      </w:r>
    </w:p>
    <w:p w14:paraId="35A61E29" w14:textId="4EC5B1B8" w:rsidR="00FB632F" w:rsidRDefault="00FB632F" w:rsidP="00EE45CB">
      <w:pPr>
        <w:autoSpaceDE w:val="0"/>
        <w:autoSpaceDN w:val="0"/>
        <w:adjustRightInd w:val="0"/>
        <w:spacing w:after="240" w:line="360" w:lineRule="auto"/>
        <w:jc w:val="both"/>
      </w:pPr>
      <w:r>
        <w:t>Dentro de esta configuración se fijarán los siguientes parámetros:</w:t>
      </w:r>
    </w:p>
    <w:p w14:paraId="321D8411" w14:textId="77777777" w:rsidR="00FB632F" w:rsidRDefault="00FB632F" w:rsidP="00EE45CB">
      <w:pPr>
        <w:autoSpaceDE w:val="0"/>
        <w:autoSpaceDN w:val="0"/>
        <w:adjustRightInd w:val="0"/>
        <w:spacing w:after="240" w:line="360" w:lineRule="auto"/>
        <w:jc w:val="both"/>
      </w:pPr>
    </w:p>
    <w:p w14:paraId="4660D9AA" w14:textId="554103C1" w:rsidR="00AB2DA1" w:rsidRDefault="00E20BFA" w:rsidP="00EE45CB">
      <w:pPr>
        <w:autoSpaceDE w:val="0"/>
        <w:autoSpaceDN w:val="0"/>
        <w:adjustRightInd w:val="0"/>
        <w:spacing w:after="240" w:line="360" w:lineRule="auto"/>
        <w:jc w:val="both"/>
        <w:rPr>
          <w:rFonts w:ascii="Garamond" w:hAnsi="Garamond" w:cs="Arial"/>
        </w:rPr>
      </w:pPr>
      <w:r>
        <w:rPr>
          <w:rFonts w:ascii="Garamond" w:hAnsi="Garamond" w:cs="Arial"/>
        </w:rPr>
        <w:t>Descripción del problema (real y matemática). Estimación de la energía y tal, y posteriormente como se modela con los alfas y betas, que te dan una estimación del modelo real.</w:t>
      </w:r>
      <w:r w:rsidR="00CE292B">
        <w:rPr>
          <w:rFonts w:ascii="Garamond" w:hAnsi="Garamond" w:cs="Arial"/>
        </w:rPr>
        <w:t xml:space="preserve"> Sacar del artículo primero que me pasó Jesús. Poner un ejemplo de </w:t>
      </w:r>
      <w:r w:rsidR="005777FB">
        <w:rPr>
          <w:rFonts w:ascii="Garamond" w:hAnsi="Garamond" w:cs="Arial"/>
        </w:rPr>
        <w:t>cómo</w:t>
      </w:r>
      <w:r w:rsidR="00CE292B">
        <w:rPr>
          <w:rFonts w:ascii="Garamond" w:hAnsi="Garamond" w:cs="Arial"/>
        </w:rPr>
        <w:t xml:space="preserve"> se evalúa</w:t>
      </w:r>
    </w:p>
    <w:p w14:paraId="0C8B3BDC" w14:textId="77777777" w:rsidR="00E20BFA" w:rsidRDefault="00E20BFA" w:rsidP="00EE45CB">
      <w:pPr>
        <w:autoSpaceDE w:val="0"/>
        <w:autoSpaceDN w:val="0"/>
        <w:adjustRightInd w:val="0"/>
        <w:spacing w:after="240" w:line="360" w:lineRule="auto"/>
        <w:jc w:val="both"/>
        <w:rPr>
          <w:rFonts w:ascii="Garamond" w:hAnsi="Garamond" w:cs="Arial"/>
        </w:rPr>
      </w:pPr>
      <w:r>
        <w:rPr>
          <w:rFonts w:ascii="Garamond" w:hAnsi="Garamond" w:cs="Arial"/>
        </w:rPr>
        <w:t>Quien ha trabajado en este tema.</w:t>
      </w:r>
    </w:p>
    <w:p w14:paraId="54841D05" w14:textId="77777777" w:rsidR="00BB3131" w:rsidRDefault="00E20BFA" w:rsidP="00E20BFA">
      <w:pPr>
        <w:autoSpaceDE w:val="0"/>
        <w:autoSpaceDN w:val="0"/>
        <w:adjustRightInd w:val="0"/>
        <w:spacing w:after="240" w:line="360" w:lineRule="auto"/>
        <w:jc w:val="both"/>
        <w:rPr>
          <w:rFonts w:ascii="Garamond" w:hAnsi="Garamond" w:cs="Arial"/>
        </w:rPr>
      </w:pPr>
      <w:r>
        <w:rPr>
          <w:rFonts w:ascii="Garamond" w:hAnsi="Garamond" w:cs="Arial"/>
        </w:rPr>
        <w:t xml:space="preserve">Repercusiones prácticas. por qué es interesante resolver este problema. Que ventaja tiene una persona que pueda tomar decisiones saber cual va a ser el </w:t>
      </w:r>
      <w:r w:rsidR="00AB2DA1">
        <w:rPr>
          <w:rFonts w:ascii="Garamond" w:hAnsi="Garamond" w:cs="Arial"/>
        </w:rPr>
        <w:t>consumo energético que puede tener al año siguiente.</w:t>
      </w:r>
    </w:p>
    <w:p w14:paraId="6B5A2833" w14:textId="77777777" w:rsidR="00E20BFA" w:rsidRDefault="00E20BFA" w:rsidP="00E20BFA">
      <w:pPr>
        <w:autoSpaceDE w:val="0"/>
        <w:autoSpaceDN w:val="0"/>
        <w:adjustRightInd w:val="0"/>
        <w:spacing w:after="240" w:line="360" w:lineRule="auto"/>
        <w:jc w:val="both"/>
        <w:rPr>
          <w:rFonts w:ascii="Garamond" w:hAnsi="Garamond" w:cs="Arial"/>
        </w:rPr>
      </w:pPr>
      <w:r>
        <w:rPr>
          <w:rFonts w:ascii="Garamond" w:hAnsi="Garamond" w:cs="Arial"/>
        </w:rPr>
        <w:t>Propuesta muy resumida.</w:t>
      </w:r>
    </w:p>
    <w:p w14:paraId="7CC50F21" w14:textId="77777777" w:rsidR="00E20BFA" w:rsidRDefault="00E20BFA" w:rsidP="00E20BFA">
      <w:pPr>
        <w:autoSpaceDE w:val="0"/>
        <w:autoSpaceDN w:val="0"/>
        <w:adjustRightInd w:val="0"/>
        <w:spacing w:after="240" w:line="360" w:lineRule="auto"/>
        <w:jc w:val="both"/>
        <w:rPr>
          <w:rFonts w:ascii="Garamond" w:hAnsi="Garamond" w:cs="Arial"/>
        </w:rPr>
      </w:pPr>
    </w:p>
    <w:p w14:paraId="76DF5557" w14:textId="77777777" w:rsidR="00E20BFA" w:rsidRDefault="00E20BFA" w:rsidP="00AB2DA1">
      <w:pPr>
        <w:pStyle w:val="Ttulo5"/>
      </w:pPr>
      <w:r>
        <w:br w:type="page"/>
      </w:r>
    </w:p>
    <w:p w14:paraId="70D9DEAB" w14:textId="02970F4F" w:rsidR="00E20BFA" w:rsidRDefault="00E20BFA" w:rsidP="00D84A47">
      <w:pPr>
        <w:pStyle w:val="Ttulo1"/>
      </w:pPr>
      <w:bookmarkStart w:id="1" w:name="_Toc483837295"/>
      <w:r>
        <w:lastRenderedPageBreak/>
        <w:t>OBJETIVOS</w:t>
      </w:r>
      <w:r w:rsidR="00162AC1">
        <w:t xml:space="preserve"> (</w:t>
      </w:r>
      <w:r w:rsidR="00462C20">
        <w:t>&lt;</w:t>
      </w:r>
      <w:r w:rsidR="00162AC1">
        <w:t>1 p</w:t>
      </w:r>
      <w:r w:rsidR="00462C20">
        <w:t>á</w:t>
      </w:r>
      <w:r w:rsidR="00162AC1">
        <w:t>g)</w:t>
      </w:r>
      <w:bookmarkEnd w:id="1"/>
    </w:p>
    <w:p w14:paraId="71402DE5" w14:textId="77777777" w:rsidR="00937389" w:rsidRPr="00937389" w:rsidRDefault="00937389" w:rsidP="00AB2DA1">
      <w:pPr>
        <w:rPr>
          <w:b/>
        </w:rPr>
      </w:pPr>
      <w:r>
        <w:t xml:space="preserve">El objetivo de este trabajo es </w:t>
      </w:r>
      <w:r w:rsidR="00392A31">
        <w:t xml:space="preserve">único, </w:t>
      </w:r>
      <w:r w:rsidR="00392A31">
        <w:rPr>
          <w:b/>
        </w:rPr>
        <w:t>de</w:t>
      </w:r>
      <w:r w:rsidRPr="00937389">
        <w:rPr>
          <w:b/>
        </w:rPr>
        <w:t>sarrollar un algoritmo robusto y eficaz que ayude a realizar la estimación del gasto energético</w:t>
      </w:r>
      <w:r w:rsidR="00563A56">
        <w:rPr>
          <w:b/>
        </w:rPr>
        <w:t xml:space="preserve"> a un año vista</w:t>
      </w:r>
      <w:r w:rsidRPr="00937389">
        <w:rPr>
          <w:b/>
        </w:rPr>
        <w:t>.</w:t>
      </w:r>
    </w:p>
    <w:p w14:paraId="462D9A0F" w14:textId="77777777" w:rsidR="00937389" w:rsidRDefault="00937389" w:rsidP="00AB2DA1"/>
    <w:p w14:paraId="5E7C12A1" w14:textId="77777777" w:rsidR="00937389" w:rsidRDefault="00937389" w:rsidP="00AB2DA1">
      <w:r>
        <w:t>Este objetivo se descompone en dos tipos de sub-objetivos:</w:t>
      </w:r>
    </w:p>
    <w:p w14:paraId="58E39AE1" w14:textId="77777777" w:rsidR="00937389" w:rsidRDefault="00937389" w:rsidP="00AB2DA1">
      <w:pPr>
        <w:pStyle w:val="Prrafodelista"/>
        <w:numPr>
          <w:ilvl w:val="0"/>
          <w:numId w:val="7"/>
        </w:numPr>
      </w:pPr>
      <w:r>
        <w:t>Generales</w:t>
      </w:r>
    </w:p>
    <w:p w14:paraId="2EB99543" w14:textId="77777777" w:rsidR="00937389" w:rsidRDefault="00937389" w:rsidP="00AB2DA1">
      <w:pPr>
        <w:pStyle w:val="Prrafodelista"/>
        <w:numPr>
          <w:ilvl w:val="1"/>
          <w:numId w:val="7"/>
        </w:numPr>
      </w:pPr>
      <w:r>
        <w:t>Incrementar los conocimientos en java</w:t>
      </w:r>
    </w:p>
    <w:p w14:paraId="209FF7EB" w14:textId="77777777" w:rsidR="00937389" w:rsidRDefault="00937389" w:rsidP="00AB2DA1">
      <w:pPr>
        <w:pStyle w:val="Prrafodelista"/>
        <w:numPr>
          <w:ilvl w:val="1"/>
          <w:numId w:val="7"/>
        </w:numPr>
      </w:pPr>
      <w:r>
        <w:t>Familiarizarme más con los entornos de desarrollo como Eclipse, Netbeans o Pycharm.</w:t>
      </w:r>
    </w:p>
    <w:p w14:paraId="33F6BE46" w14:textId="77777777" w:rsidR="00937389" w:rsidRDefault="00937389" w:rsidP="00AB2DA1">
      <w:pPr>
        <w:pStyle w:val="Prrafodelista"/>
        <w:numPr>
          <w:ilvl w:val="1"/>
          <w:numId w:val="7"/>
        </w:numPr>
      </w:pPr>
      <w:r>
        <w:t>Utilizar el control de versionado de git para familiarizarme aún más con él</w:t>
      </w:r>
    </w:p>
    <w:p w14:paraId="1BEE5D59" w14:textId="77777777" w:rsidR="00937389" w:rsidRDefault="00937389" w:rsidP="00937389">
      <w:pPr>
        <w:pStyle w:val="Prrafodelista"/>
        <w:ind w:left="1440"/>
      </w:pPr>
    </w:p>
    <w:p w14:paraId="227FD19C" w14:textId="77777777" w:rsidR="00937389" w:rsidRDefault="00937389" w:rsidP="00AB2DA1">
      <w:pPr>
        <w:pStyle w:val="Prrafodelista"/>
        <w:numPr>
          <w:ilvl w:val="0"/>
          <w:numId w:val="7"/>
        </w:numPr>
      </w:pPr>
      <w:r>
        <w:t>Específicos</w:t>
      </w:r>
    </w:p>
    <w:p w14:paraId="1C9922F1" w14:textId="77777777" w:rsidR="00937389" w:rsidRDefault="00937389" w:rsidP="00AB2DA1">
      <w:pPr>
        <w:pStyle w:val="Prrafodelista"/>
        <w:numPr>
          <w:ilvl w:val="1"/>
          <w:numId w:val="7"/>
        </w:numPr>
      </w:pPr>
      <w:r>
        <w:t>Adquirir conocimientos en el área de las metaheurísticas</w:t>
      </w:r>
    </w:p>
    <w:p w14:paraId="39DE4627" w14:textId="77777777" w:rsidR="00937389" w:rsidRDefault="00937389" w:rsidP="00AB2DA1">
      <w:pPr>
        <w:pStyle w:val="Prrafodelista"/>
        <w:numPr>
          <w:ilvl w:val="1"/>
          <w:numId w:val="7"/>
        </w:numPr>
      </w:pPr>
      <w:r>
        <w:t>Aprender el funcionamiento y uso de redes neuronales</w:t>
      </w:r>
    </w:p>
    <w:p w14:paraId="1F360E67" w14:textId="77777777" w:rsidR="00937389" w:rsidRDefault="00937389" w:rsidP="00937389"/>
    <w:p w14:paraId="77D33CC9" w14:textId="77777777" w:rsidR="00AB2DA1" w:rsidRDefault="00937389" w:rsidP="00937389">
      <w:r>
        <w:t>¿Revisar el estado del arte?</w:t>
      </w:r>
    </w:p>
    <w:p w14:paraId="7DCFF423" w14:textId="77777777" w:rsidR="00937389" w:rsidRDefault="00937389" w:rsidP="00937389"/>
    <w:p w14:paraId="2DD5CC24" w14:textId="77777777" w:rsidR="00AB2DA1" w:rsidRDefault="00AB2DA1" w:rsidP="00AB2DA1">
      <w:r>
        <w:t>Eclipse, Java, aprender redes neuronales</w:t>
      </w:r>
      <w:r w:rsidR="00A335E9">
        <w:t>, git</w:t>
      </w:r>
      <w:r>
        <w:t xml:space="preserve">… </w:t>
      </w:r>
      <w:r w:rsidR="001748D5">
        <w:t>MIRAR OTROS TFGS</w:t>
      </w:r>
    </w:p>
    <w:p w14:paraId="7E054A6E" w14:textId="77777777" w:rsidR="00CE292B" w:rsidRPr="00AB2DA1" w:rsidRDefault="00CE292B" w:rsidP="00AB2DA1">
      <w:r>
        <w:t>Probar varios Redes, constructivos, búsquedas locales, metaheurísticas, revisar el estado del arte (los trabajos previos).</w:t>
      </w:r>
    </w:p>
    <w:p w14:paraId="2C05577F" w14:textId="77777777" w:rsidR="00E20BFA" w:rsidRDefault="00E20BFA">
      <w:pPr>
        <w:rPr>
          <w:rFonts w:ascii="Garamond" w:hAnsi="Garamond" w:cs="Arial"/>
          <w:b/>
        </w:rPr>
      </w:pPr>
      <w:r>
        <w:br w:type="page"/>
      </w:r>
    </w:p>
    <w:p w14:paraId="63FA6E96" w14:textId="63D94473" w:rsidR="00E20BFA" w:rsidRDefault="00E20BFA" w:rsidP="00D84A47">
      <w:pPr>
        <w:pStyle w:val="Ttulo1"/>
      </w:pPr>
      <w:bookmarkStart w:id="2" w:name="_Toc483837296"/>
      <w:r>
        <w:lastRenderedPageBreak/>
        <w:t>DESCRIPCIÓN ALGORÍTMICA</w:t>
      </w:r>
      <w:r w:rsidR="00162AC1">
        <w:t xml:space="preserve"> (</w:t>
      </w:r>
      <w:r w:rsidR="00462C20">
        <w:t>&lt;</w:t>
      </w:r>
      <w:r w:rsidR="00162AC1">
        <w:t xml:space="preserve">15 </w:t>
      </w:r>
      <w:r w:rsidR="00462C20">
        <w:t>pá</w:t>
      </w:r>
      <w:r w:rsidR="00162AC1">
        <w:t>gs</w:t>
      </w:r>
      <w:r w:rsidR="00462C20">
        <w:t>. 7-8 para cada cosa</w:t>
      </w:r>
      <w:r w:rsidR="00162AC1">
        <w:t>)</w:t>
      </w:r>
      <w:bookmarkEnd w:id="2"/>
    </w:p>
    <w:p w14:paraId="19716D53" w14:textId="77777777" w:rsidR="004629E4" w:rsidRDefault="00F70270" w:rsidP="00462C20">
      <w:r>
        <w:t xml:space="preserve">En este apartado se explicará en detalle los algoritmos que se han desarrollado durante la ejecución de este trabajo. En primer </w:t>
      </w:r>
      <w:r w:rsidR="004629E4">
        <w:t>lugar,</w:t>
      </w:r>
      <w:r>
        <w:t xml:space="preserve"> un algoritmo basado en redes neuronales </w:t>
      </w:r>
      <w:r w:rsidR="004629E4">
        <w:t>y a continuación</w:t>
      </w:r>
      <w:r w:rsidR="00290A53">
        <w:t xml:space="preserve"> planteado como una mejora sobre el resultado obtenido de las redes</w:t>
      </w:r>
      <w:r w:rsidR="004629E4">
        <w:t>, una metaheurística.</w:t>
      </w:r>
    </w:p>
    <w:p w14:paraId="2F7BD428" w14:textId="77777777" w:rsidR="004629E4" w:rsidRDefault="004629E4" w:rsidP="00462C20"/>
    <w:p w14:paraId="3C86D58D" w14:textId="77777777" w:rsidR="001753CD" w:rsidRDefault="001753CD" w:rsidP="00462C20"/>
    <w:p w14:paraId="1BBB65F4" w14:textId="77777777" w:rsidR="001753CD" w:rsidRDefault="001753CD" w:rsidP="00462C20"/>
    <w:p w14:paraId="7F431269" w14:textId="77777777" w:rsidR="001753CD" w:rsidRDefault="001753CD" w:rsidP="001753CD">
      <w:r>
        <w:t>Este experimento, estos datos, lo que he probado… Explicar todo lo que no sean números, de implementación nada. Funciones de activación, etc etc.</w:t>
      </w:r>
    </w:p>
    <w:p w14:paraId="4B263F01" w14:textId="77777777" w:rsidR="001753CD" w:rsidRDefault="001753CD" w:rsidP="001753CD">
      <w:r>
        <w:t>COMO MUCHO LLEGAR A PSEUDOCÓDIGO, quizás mejor diagrama de flujo…</w:t>
      </w:r>
    </w:p>
    <w:p w14:paraId="154BE2C1" w14:textId="1FDF8446" w:rsidR="004629E4" w:rsidRDefault="004629E4" w:rsidP="008B5287">
      <w:pPr>
        <w:pStyle w:val="Ttulo2"/>
      </w:pPr>
      <w:bookmarkStart w:id="3" w:name="_Toc483837297"/>
      <w:r>
        <w:t>Redes neuronales</w:t>
      </w:r>
      <w:bookmarkEnd w:id="3"/>
    </w:p>
    <w:p w14:paraId="0AB701A4" w14:textId="77777777" w:rsidR="00C57DF2" w:rsidRDefault="004629E4" w:rsidP="004629E4">
      <w:r>
        <w:t xml:space="preserve">Una red neuronal </w:t>
      </w:r>
      <w:r w:rsidR="00290A53">
        <w:t xml:space="preserve">artificial </w:t>
      </w:r>
      <w:r>
        <w:t xml:space="preserve">es </w:t>
      </w:r>
      <w:r w:rsidR="00290A53">
        <w:t>una abstracción del modelo neuronal presente en el cerebro humano</w:t>
      </w:r>
      <w:r w:rsidR="00C57DF2">
        <w:t>. Las redes neuronales biológicas están formadas por millones de células especializadas, las neuronas:</w:t>
      </w:r>
    </w:p>
    <w:p w14:paraId="4E88952C" w14:textId="7D269C67" w:rsidR="00C57DF2" w:rsidRDefault="00C57DF2" w:rsidP="00C57DF2">
      <w:pPr>
        <w:jc w:val="center"/>
      </w:pPr>
      <w:r>
        <w:rPr>
          <w:noProof/>
        </w:rPr>
        <w:drawing>
          <wp:inline distT="0" distB="0" distL="0" distR="0" wp14:anchorId="6D397E64" wp14:editId="7D095104">
            <wp:extent cx="5400040" cy="2785507"/>
            <wp:effectExtent l="0" t="0" r="0" b="0"/>
            <wp:docPr id="7" name="Imagen 7" descr="Resultado de imagen de neur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neuron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785507"/>
                    </a:xfrm>
                    <a:prstGeom prst="rect">
                      <a:avLst/>
                    </a:prstGeom>
                    <a:noFill/>
                    <a:ln>
                      <a:noFill/>
                    </a:ln>
                  </pic:spPr>
                </pic:pic>
              </a:graphicData>
            </a:graphic>
          </wp:inline>
        </w:drawing>
      </w:r>
    </w:p>
    <w:p w14:paraId="25ABF437" w14:textId="77777777" w:rsidR="00C57DF2" w:rsidRDefault="00C57DF2" w:rsidP="00C57DF2"/>
    <w:p w14:paraId="7AE0F276" w14:textId="2C0B2D65" w:rsidR="00C57DF2" w:rsidRDefault="00130F6E" w:rsidP="008D22B9">
      <w:r>
        <w:t xml:space="preserve">Funcionan </w:t>
      </w:r>
      <w:r w:rsidR="008D22B9">
        <w:t>mediante</w:t>
      </w:r>
      <w:r w:rsidR="00C57DF2">
        <w:t xml:space="preserve"> impulsos eléctricos </w:t>
      </w:r>
      <w:r w:rsidR="008D22B9">
        <w:t>que</w:t>
      </w:r>
      <w:r w:rsidR="00C57DF2">
        <w:t xml:space="preserve"> se transmiten a otras neuronas</w:t>
      </w:r>
      <w:r w:rsidR="00F82237">
        <w:t xml:space="preserve"> </w:t>
      </w:r>
      <w:r w:rsidR="00C57DF2">
        <w:t>a través de una parte especial llamada axón</w:t>
      </w:r>
      <w:r w:rsidR="008D22B9">
        <w:t xml:space="preserve"> y se recibe en las dendritas de otra neurona; ambas</w:t>
      </w:r>
      <w:r w:rsidR="00F82237">
        <w:t xml:space="preserve"> partes</w:t>
      </w:r>
      <w:r w:rsidR="008D22B9">
        <w:t xml:space="preserve"> </w:t>
      </w:r>
      <w:r w:rsidR="00C57DF2">
        <w:t>puede</w:t>
      </w:r>
      <w:r w:rsidR="008D22B9">
        <w:t>n</w:t>
      </w:r>
      <w:r w:rsidR="00C57DF2">
        <w:t xml:space="preserve"> presentar ramificaciones y conectar con varias neuronas.</w:t>
      </w:r>
      <w:r w:rsidR="00C57DF2">
        <w:br w:type="page"/>
      </w:r>
    </w:p>
    <w:p w14:paraId="65CB095D" w14:textId="62CC3D44" w:rsidR="00C57DF2" w:rsidRDefault="00C57DF2" w:rsidP="00C57DF2">
      <w:r>
        <w:lastRenderedPageBreak/>
        <w:t xml:space="preserve">Cada una de estas conexiones puede </w:t>
      </w:r>
      <w:r w:rsidR="00F82237">
        <w:t>tener</w:t>
      </w:r>
      <w:r>
        <w:t xml:space="preserve"> un efecto positivo o negativo sobre la transmisión del impulso</w:t>
      </w:r>
      <w:r w:rsidR="008D22B9">
        <w:t xml:space="preserve">, de manera que una neurona </w:t>
      </w:r>
      <w:r w:rsidR="00F82237">
        <w:t>procesará</w:t>
      </w:r>
      <w:r w:rsidR="008D22B9">
        <w:t xml:space="preserve"> cada uno de esos efectos para transmitir una señal que será combinación de todas las que ha recibido.</w:t>
      </w:r>
    </w:p>
    <w:p w14:paraId="605BFE08" w14:textId="4260701B" w:rsidR="008D22B9" w:rsidRDefault="008D22B9" w:rsidP="00C57DF2">
      <w:r>
        <w:rPr>
          <w:noProof/>
        </w:rPr>
        <w:drawing>
          <wp:inline distT="0" distB="0" distL="0" distR="0" wp14:anchorId="1B2751D1" wp14:editId="6975FD23">
            <wp:extent cx="5400040" cy="4050277"/>
            <wp:effectExtent l="0" t="0" r="0" b="7620"/>
            <wp:docPr id="8" name="Imagen 8" descr="Resultado de imagen de red neuronal biolog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de red neuronal biologic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4050277"/>
                    </a:xfrm>
                    <a:prstGeom prst="rect">
                      <a:avLst/>
                    </a:prstGeom>
                    <a:noFill/>
                    <a:ln>
                      <a:noFill/>
                    </a:ln>
                  </pic:spPr>
                </pic:pic>
              </a:graphicData>
            </a:graphic>
          </wp:inline>
        </w:drawing>
      </w:r>
    </w:p>
    <w:p w14:paraId="3A5502C4" w14:textId="761B2B01" w:rsidR="00F82237" w:rsidRDefault="008D22B9" w:rsidP="00F82237">
      <w:r>
        <w:t>En definitiva, una red neuronal artificial</w:t>
      </w:r>
      <w:r w:rsidR="00290A53">
        <w:t xml:space="preserve">, trata de crear un modelo simplificado </w:t>
      </w:r>
      <w:r w:rsidR="00B0502E">
        <w:t>que simule</w:t>
      </w:r>
      <w:r w:rsidR="00290A53">
        <w:t xml:space="preserve"> el comportamiento del sistema nervioso de un ser vivo utilizando pequeños </w:t>
      </w:r>
      <w:r w:rsidR="00A405B1">
        <w:t>elementos conectados</w:t>
      </w:r>
      <w:r w:rsidR="00290A53">
        <w:t xml:space="preserve"> entre sí que colaboran con un objetivo común, en nuestro caso </w:t>
      </w:r>
      <w:r w:rsidR="00F82237">
        <w:t xml:space="preserve">será </w:t>
      </w:r>
      <w:r w:rsidR="00290A53">
        <w:t>devolver un dato aproximado del gasto energético que va a ocurrir en el año venidero.</w:t>
      </w:r>
    </w:p>
    <w:p w14:paraId="0B4DB011" w14:textId="77777777" w:rsidR="00F82237" w:rsidRDefault="00F82237">
      <w:pPr>
        <w:spacing w:before="0" w:after="0"/>
      </w:pPr>
      <w:r>
        <w:br w:type="page"/>
      </w:r>
    </w:p>
    <w:p w14:paraId="556746FD" w14:textId="053FBEE7" w:rsidR="00F82237" w:rsidRDefault="00B53487" w:rsidP="00F82237">
      <w:r>
        <w:lastRenderedPageBreak/>
        <w:t>Hay cuatro aspectos que caracterizan una red neuronal:</w:t>
      </w:r>
    </w:p>
    <w:p w14:paraId="798B4D80" w14:textId="4ECA2710" w:rsidR="00B53487" w:rsidRDefault="00B53487" w:rsidP="00B53487">
      <w:pPr>
        <w:pStyle w:val="Prrafodelista"/>
        <w:numPr>
          <w:ilvl w:val="0"/>
          <w:numId w:val="13"/>
        </w:numPr>
      </w:pPr>
      <w:r>
        <w:t xml:space="preserve">Topología: </w:t>
      </w:r>
      <w:r w:rsidR="008741A5">
        <w:t>Es el número de elementos que forman la red y sus interconexiones.</w:t>
      </w:r>
    </w:p>
    <w:p w14:paraId="009830F2" w14:textId="0CB24F9A" w:rsidR="0003625C" w:rsidRDefault="0003625C" w:rsidP="00B53487">
      <w:pPr>
        <w:pStyle w:val="Prrafodelista"/>
        <w:numPr>
          <w:ilvl w:val="0"/>
          <w:numId w:val="13"/>
        </w:numPr>
      </w:pPr>
      <w:r>
        <w:t>Mecanismo de aprendizaje</w:t>
      </w:r>
    </w:p>
    <w:p w14:paraId="2FA4855D" w14:textId="4859B281" w:rsidR="0003625C" w:rsidRDefault="0003625C" w:rsidP="00B53487">
      <w:pPr>
        <w:pStyle w:val="Prrafodelista"/>
        <w:numPr>
          <w:ilvl w:val="0"/>
          <w:numId w:val="13"/>
        </w:numPr>
      </w:pPr>
      <w:r>
        <w:t>Asociación entrada-salida</w:t>
      </w:r>
    </w:p>
    <w:p w14:paraId="3421C9B8" w14:textId="14F4CA02" w:rsidR="0003625C" w:rsidRDefault="0003625C" w:rsidP="00B53487">
      <w:pPr>
        <w:pStyle w:val="Prrafodelista"/>
        <w:numPr>
          <w:ilvl w:val="0"/>
          <w:numId w:val="13"/>
        </w:numPr>
      </w:pPr>
      <w:r>
        <w:t>Forma de representación</w:t>
      </w:r>
    </w:p>
    <w:p w14:paraId="3A96DF0C" w14:textId="55522E8E" w:rsidR="00B53487" w:rsidRDefault="00B53487" w:rsidP="00F82237"/>
    <w:p w14:paraId="4CD0EBF4" w14:textId="77777777" w:rsidR="00B53487" w:rsidRDefault="00B53487" w:rsidP="00F82237"/>
    <w:p w14:paraId="074CD95D" w14:textId="029EEFDF" w:rsidR="00B0502E" w:rsidRDefault="008D22B9" w:rsidP="008D22B9">
      <w:pPr>
        <w:jc w:val="center"/>
      </w:pPr>
      <w:r>
        <w:rPr>
          <w:noProof/>
        </w:rPr>
        <w:drawing>
          <wp:inline distT="0" distB="0" distL="0" distR="0" wp14:anchorId="2133ED98" wp14:editId="6E7D1D20">
            <wp:extent cx="2855595" cy="3433445"/>
            <wp:effectExtent l="0" t="0" r="1905" b="0"/>
            <wp:docPr id="9" name="Imagen 9" descr="https://upload.wikimedia.org/wikipedia/commons/thumb/4/46/Colored_neural_network.svg/300px-Colored_neural_netwo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thumb/4/46/Colored_neural_network.svg/300px-Colored_neural_network.sv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5595" cy="3433445"/>
                    </a:xfrm>
                    <a:prstGeom prst="rect">
                      <a:avLst/>
                    </a:prstGeom>
                    <a:noFill/>
                    <a:ln>
                      <a:noFill/>
                    </a:ln>
                  </pic:spPr>
                </pic:pic>
              </a:graphicData>
            </a:graphic>
          </wp:inline>
        </w:drawing>
      </w:r>
    </w:p>
    <w:p w14:paraId="446DABF0" w14:textId="77777777" w:rsidR="00B0502E" w:rsidRDefault="00B0502E" w:rsidP="004629E4"/>
    <w:p w14:paraId="3E69EAB5" w14:textId="77777777" w:rsidR="00B0502E" w:rsidRDefault="00B0502E" w:rsidP="004629E4"/>
    <w:p w14:paraId="005DF767" w14:textId="77777777" w:rsidR="00B0502E" w:rsidRDefault="00B0502E" w:rsidP="004629E4"/>
    <w:p w14:paraId="2FE8CF22" w14:textId="77777777" w:rsidR="00B0502E" w:rsidRDefault="00B0502E" w:rsidP="004629E4"/>
    <w:p w14:paraId="115F2558" w14:textId="77777777" w:rsidR="00B0502E" w:rsidRDefault="00B0502E" w:rsidP="004629E4"/>
    <w:p w14:paraId="0A28689B" w14:textId="77777777" w:rsidR="00B0502E" w:rsidRDefault="00B0502E" w:rsidP="004629E4"/>
    <w:p w14:paraId="4B41A84C" w14:textId="77777777" w:rsidR="001753CD" w:rsidRDefault="001753CD" w:rsidP="001753CD"/>
    <w:p w14:paraId="30E248F9" w14:textId="77777777" w:rsidR="001753CD" w:rsidRDefault="001753CD" w:rsidP="001753CD">
      <w:r>
        <w:t>Hablar un poco de redes neuronales, se inspiran en cerebro humano, poner una neurona, dendrita… Hay varios tipos perceptrón, bla bla, nos centramos en la multilayer.</w:t>
      </w:r>
    </w:p>
    <w:p w14:paraId="7416385E" w14:textId="77777777" w:rsidR="001753CD" w:rsidRDefault="001753CD" w:rsidP="001753CD">
      <w:r>
        <w:t>Después descripción particular de la red, con tantas neuronas de entrada, 1 de salida, tantas capas internas, como he llegado.</w:t>
      </w:r>
    </w:p>
    <w:p w14:paraId="137D6C08" w14:textId="6451DDAA" w:rsidR="004629E4" w:rsidRDefault="004629E4" w:rsidP="008B5287">
      <w:pPr>
        <w:pStyle w:val="Ttulo2"/>
      </w:pPr>
      <w:bookmarkStart w:id="4" w:name="_Toc483837298"/>
      <w:r>
        <w:lastRenderedPageBreak/>
        <w:t>Metaheurística</w:t>
      </w:r>
      <w:bookmarkEnd w:id="4"/>
    </w:p>
    <w:p w14:paraId="4DA62860" w14:textId="77777777" w:rsidR="004629E4" w:rsidRDefault="004629E4" w:rsidP="004629E4">
      <w:r>
        <w:t xml:space="preserve">Una metaheurística es </w:t>
      </w:r>
    </w:p>
    <w:p w14:paraId="7A67D0ED" w14:textId="77777777" w:rsidR="004629E4" w:rsidRDefault="004629E4" w:rsidP="004629E4"/>
    <w:p w14:paraId="7BC6FD12" w14:textId="77777777" w:rsidR="001753CD" w:rsidRDefault="001753CD" w:rsidP="001753CD">
      <w:r>
        <w:t>Hablar un poco de metah: técnicas algorítmicas para resolver problemas complejos, hay unas cuantas, bla bla.</w:t>
      </w:r>
    </w:p>
    <w:p w14:paraId="1BE787D0" w14:textId="77777777" w:rsidR="001753CD" w:rsidRDefault="001753CD" w:rsidP="001753CD">
      <w:r>
        <w:t xml:space="preserve">Y la concreta que yo he implementado GRASP, desde el puntod e vista algoritmico. </w:t>
      </w:r>
    </w:p>
    <w:p w14:paraId="1C51FC2C" w14:textId="77777777" w:rsidR="001753CD" w:rsidRPr="00462C20" w:rsidRDefault="001753CD" w:rsidP="001753CD">
      <w:r>
        <w:t>Explicar el constructivo y la búsqueda local</w:t>
      </w:r>
    </w:p>
    <w:p w14:paraId="1043F403" w14:textId="77777777" w:rsidR="001753CD" w:rsidRDefault="001753CD">
      <w:pPr>
        <w:spacing w:before="0" w:after="0"/>
      </w:pPr>
      <w:r>
        <w:br w:type="page"/>
      </w:r>
    </w:p>
    <w:p w14:paraId="19F4CA45" w14:textId="318AA8C2" w:rsidR="00E20BFA" w:rsidRPr="008B5287" w:rsidRDefault="00E20BFA" w:rsidP="00D84A47">
      <w:pPr>
        <w:pStyle w:val="Ttulo1"/>
      </w:pPr>
      <w:bookmarkStart w:id="5" w:name="_Toc483837299"/>
      <w:r w:rsidRPr="008B5287">
        <w:lastRenderedPageBreak/>
        <w:t>DESCRIPCIÓN INFORMÁTICA</w:t>
      </w:r>
      <w:r w:rsidR="00462C20" w:rsidRPr="008B5287">
        <w:t xml:space="preserve"> (&lt;15 págs)</w:t>
      </w:r>
      <w:bookmarkEnd w:id="5"/>
    </w:p>
    <w:p w14:paraId="5F3EF6BF" w14:textId="205D2B5F" w:rsidR="00940F96" w:rsidRDefault="00940F96" w:rsidP="00C20D90">
      <w:r>
        <w:t>Todos los experimentos y codificación se han realizado en dos ordenadores:</w:t>
      </w:r>
    </w:p>
    <w:p w14:paraId="7C056F26" w14:textId="164B68E5" w:rsidR="00940F96" w:rsidRDefault="00940F96" w:rsidP="00940F96">
      <w:pPr>
        <w:pStyle w:val="Prrafodelista"/>
        <w:numPr>
          <w:ilvl w:val="0"/>
          <w:numId w:val="25"/>
        </w:numPr>
      </w:pPr>
      <w:r>
        <w:t>Sobremesa:</w:t>
      </w:r>
    </w:p>
    <w:p w14:paraId="3EDA4742" w14:textId="0D1A3AE0" w:rsidR="00940F96" w:rsidRDefault="00940F96" w:rsidP="00940F96">
      <w:pPr>
        <w:pStyle w:val="Prrafodelista"/>
        <w:numPr>
          <w:ilvl w:val="1"/>
          <w:numId w:val="25"/>
        </w:numPr>
      </w:pPr>
      <w:r>
        <w:t>Procesador: AMD FX-8350 4.0GHz</w:t>
      </w:r>
    </w:p>
    <w:p w14:paraId="4D9706EB" w14:textId="3759B8E6" w:rsidR="00940F96" w:rsidRDefault="00940F96" w:rsidP="00940F96">
      <w:pPr>
        <w:pStyle w:val="Prrafodelista"/>
        <w:numPr>
          <w:ilvl w:val="1"/>
          <w:numId w:val="25"/>
        </w:numPr>
      </w:pPr>
      <w:r>
        <w:t>RAM: 16GB DDR3</w:t>
      </w:r>
    </w:p>
    <w:p w14:paraId="23580B55" w14:textId="71B6630F" w:rsidR="00940F96" w:rsidRDefault="00940F96" w:rsidP="00940F96">
      <w:pPr>
        <w:pStyle w:val="Prrafodelista"/>
        <w:numPr>
          <w:ilvl w:val="0"/>
          <w:numId w:val="25"/>
        </w:numPr>
      </w:pPr>
      <w:r>
        <w:t>Portátil Asus A55A</w:t>
      </w:r>
    </w:p>
    <w:p w14:paraId="676C992A" w14:textId="5398A93F" w:rsidR="00940F96" w:rsidRDefault="00940F96" w:rsidP="00940F96">
      <w:pPr>
        <w:pStyle w:val="Prrafodelista"/>
        <w:numPr>
          <w:ilvl w:val="1"/>
          <w:numId w:val="25"/>
        </w:numPr>
      </w:pPr>
      <w:r>
        <w:t>Procesador Intel Core i7 3610QM 2.3GHz</w:t>
      </w:r>
    </w:p>
    <w:p w14:paraId="12F3F6E9" w14:textId="5ECAE85D" w:rsidR="00940F96" w:rsidRDefault="00940F96" w:rsidP="00940F96">
      <w:pPr>
        <w:pStyle w:val="Prrafodelista"/>
        <w:numPr>
          <w:ilvl w:val="1"/>
          <w:numId w:val="25"/>
        </w:numPr>
      </w:pPr>
      <w:r>
        <w:t>RAM: 8GB DDR3</w:t>
      </w:r>
    </w:p>
    <w:p w14:paraId="6152DA14" w14:textId="3213F7B2" w:rsidR="00FB368D" w:rsidRDefault="00FB368D" w:rsidP="00940F96">
      <w:r>
        <w:t xml:space="preserve">Estos datos son meramente informativos ya que el objetivo del proyecto es el desarrollo de un algoritmo que resuelva el problema planteado al inicio. </w:t>
      </w:r>
      <w:r w:rsidR="00035B18">
        <w:t>Cualquier cambio en las características del dispositivo que ejecute el código simplemente repercutiría en el tiempo de ejecución y en ningún caso en la efectividad del algoritmo.</w:t>
      </w:r>
    </w:p>
    <w:p w14:paraId="29411E24" w14:textId="038134FB" w:rsidR="00940F96" w:rsidRDefault="00940F96" w:rsidP="00940F96">
      <w:r>
        <w:t xml:space="preserve">A </w:t>
      </w:r>
      <w:r w:rsidR="008746AF">
        <w:t>continuación,</w:t>
      </w:r>
      <w:r>
        <w:t xml:space="preserve"> se presentan los lenguajes, programas, librerías, herramientas, metodología y requisitos </w:t>
      </w:r>
      <w:r w:rsidR="00FB368D">
        <w:t>¿</w:t>
      </w:r>
      <w:r w:rsidR="008746AF" w:rsidRPr="008746AF">
        <w:rPr>
          <w:b/>
        </w:rPr>
        <w:t>que se</w:t>
      </w:r>
      <w:r w:rsidR="008746AF">
        <w:t xml:space="preserve"> </w:t>
      </w:r>
      <w:r w:rsidR="008746AF" w:rsidRPr="008746AF">
        <w:rPr>
          <w:b/>
        </w:rPr>
        <w:t>han seguido</w:t>
      </w:r>
      <w:r w:rsidR="008746AF">
        <w:rPr>
          <w:b/>
        </w:rPr>
        <w:t>?</w:t>
      </w:r>
      <w:r w:rsidR="008746AF">
        <w:t xml:space="preserve"> en el proyecto</w:t>
      </w:r>
    </w:p>
    <w:p w14:paraId="193B2CBE" w14:textId="6B2F14AF" w:rsidR="00B1363C" w:rsidRPr="008B5287" w:rsidRDefault="00465050" w:rsidP="008B5287">
      <w:pPr>
        <w:pStyle w:val="Ttulo2"/>
      </w:pPr>
      <w:bookmarkStart w:id="6" w:name="_Toc483837300"/>
      <w:r w:rsidRPr="008B5287">
        <w:t>Lenguajes y programas</w:t>
      </w:r>
      <w:r w:rsidR="00B1363C" w:rsidRPr="008B5287">
        <w:t>.</w:t>
      </w:r>
      <w:bookmarkEnd w:id="6"/>
    </w:p>
    <w:p w14:paraId="6E204FB9" w14:textId="2E2A9A21" w:rsidR="00465050" w:rsidRDefault="00465050" w:rsidP="00C20D90">
      <w:r w:rsidRPr="00C20D90">
        <w:t>En primer lugar, comenzaremos explicando los lenguajes que se han utilizado: Python y</w:t>
      </w:r>
      <w:r>
        <w:t xml:space="preserve"> Java, aunque el primero fue usado solo en la parte más inicial del proyecto.</w:t>
      </w:r>
    </w:p>
    <w:p w14:paraId="3367BCB4" w14:textId="2EA7D471" w:rsidR="00465050" w:rsidRDefault="00465050" w:rsidP="00C20D90">
      <w:r>
        <w:t>La elección de estos dos lenguajes de alto nivel es debido a la naturaleza del proyecto ya que estos lenguajes presentaban librerías que nos resultaron atractivas y con potencial para ayudarnos a resolver el problema de las cuales hablaremos más adelante.</w:t>
      </w:r>
    </w:p>
    <w:bookmarkStart w:id="7" w:name="_Toc483837231"/>
    <w:p w14:paraId="4E81CD1C" w14:textId="778DB642" w:rsidR="00465050" w:rsidRPr="005774FD" w:rsidRDefault="00B92C29" w:rsidP="005774FD">
      <w:pPr>
        <w:pStyle w:val="Ttulo3"/>
      </w:pPr>
      <w:r>
        <w:rPr>
          <w:noProof/>
        </w:rPr>
        <mc:AlternateContent>
          <mc:Choice Requires="wpg">
            <w:drawing>
              <wp:anchor distT="0" distB="0" distL="114300" distR="114300" simplePos="0" relativeHeight="251654656" behindDoc="0" locked="0" layoutInCell="1" allowOverlap="1" wp14:anchorId="33B4ADB5" wp14:editId="50D346AA">
                <wp:simplePos x="0" y="0"/>
                <wp:positionH relativeFrom="column">
                  <wp:posOffset>4558665</wp:posOffset>
                </wp:positionH>
                <wp:positionV relativeFrom="paragraph">
                  <wp:posOffset>67945</wp:posOffset>
                </wp:positionV>
                <wp:extent cx="1151255" cy="329565"/>
                <wp:effectExtent l="0" t="0" r="0" b="0"/>
                <wp:wrapSquare wrapText="bothSides"/>
                <wp:docPr id="23" name="Grupo 23"/>
                <wp:cNvGraphicFramePr/>
                <a:graphic xmlns:a="http://schemas.openxmlformats.org/drawingml/2006/main">
                  <a:graphicData uri="http://schemas.microsoft.com/office/word/2010/wordprocessingGroup">
                    <wpg:wgp>
                      <wpg:cNvGrpSpPr/>
                      <wpg:grpSpPr>
                        <a:xfrm>
                          <a:off x="0" y="0"/>
                          <a:ext cx="1151255" cy="329565"/>
                          <a:chOff x="0" y="0"/>
                          <a:chExt cx="1551498" cy="434367"/>
                        </a:xfrm>
                      </wpg:grpSpPr>
                      <pic:pic xmlns:pic="http://schemas.openxmlformats.org/drawingml/2006/picture">
                        <pic:nvPicPr>
                          <pic:cNvPr id="21" name="Imagen 21" descr="Resultado de imagen de python"/>
                          <pic:cNvPicPr>
                            <a:picLocks noChangeAspect="1"/>
                          </pic:cNvPicPr>
                        </pic:nvPicPr>
                        <pic:blipFill rotWithShape="1">
                          <a:blip r:embed="rId18" cstate="print">
                            <a:extLst>
                              <a:ext uri="{28A0092B-C50C-407E-A947-70E740481C1C}">
                                <a14:useLocalDpi xmlns:a14="http://schemas.microsoft.com/office/drawing/2010/main" val="0"/>
                              </a:ext>
                            </a:extLst>
                          </a:blip>
                          <a:srcRect l="33597" t="5817" r="4527" b="22333"/>
                          <a:stretch/>
                        </pic:blipFill>
                        <pic:spPr bwMode="auto">
                          <a:xfrm>
                            <a:off x="477078" y="0"/>
                            <a:ext cx="1074420" cy="41973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2" name="Imagen 22" descr="Resultado de imagen de python"/>
                          <pic:cNvPicPr>
                            <a:picLocks noChangeAspect="1"/>
                          </pic:cNvPicPr>
                        </pic:nvPicPr>
                        <pic:blipFill rotWithShape="1">
                          <a:blip r:embed="rId19" cstate="print">
                            <a:extLst>
                              <a:ext uri="{28A0092B-C50C-407E-A947-70E740481C1C}">
                                <a14:useLocalDpi xmlns:a14="http://schemas.microsoft.com/office/drawing/2010/main" val="0"/>
                              </a:ext>
                            </a:extLst>
                          </a:blip>
                          <a:srcRect l="13789" t="14039" r="13483" b="14487"/>
                          <a:stretch/>
                        </pic:blipFill>
                        <pic:spPr bwMode="auto">
                          <a:xfrm>
                            <a:off x="0" y="15902"/>
                            <a:ext cx="426085" cy="41846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858DD04" id="Grupo 23" o:spid="_x0000_s1026" style="position:absolute;margin-left:358.95pt;margin-top:5.35pt;width:90.65pt;height:25.95pt;z-index:251642880;mso-width-relative:margin;mso-height-relative:margin" coordsize="15514,4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1" o:spid="_x0000_s1027" type="#_x0000_t75" alt="Resultado de imagen de python" style="position:absolute;left:4770;width:10744;height:4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">
                  <v:imagedata r:id="rId22" o:title="Resultado de imagen de python" croptop="3812f" cropbottom="14636f" cropleft="22018f" cropright="2967f"/>
                  <v:path arrowok="t"/>
                </v:shape>
                <v:shape id="Imagen 22" o:spid="_x0000_s1028" type="#_x0000_t75" alt="Resultado de imagen de python" style="position:absolute;top:159;width:4260;height:4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">
                  <v:imagedata r:id="rId23" o:title="Resultado de imagen de python" croptop="9201f" cropbottom="9494f" cropleft="9037f" cropright="8836f"/>
                  <v:path arrowok="t"/>
                </v:shape>
                <w10:wrap type="square"/>
              </v:group>
            </w:pict>
          </mc:Fallback>
        </mc:AlternateContent>
      </w:r>
      <w:r w:rsidR="00465050" w:rsidRPr="005774FD">
        <w:t>Python</w:t>
      </w:r>
      <w:bookmarkEnd w:id="7"/>
    </w:p>
    <w:p w14:paraId="44DF32B7" w14:textId="0CE590DD" w:rsidR="00465050" w:rsidRDefault="008E09CC" w:rsidP="00C20D90">
      <w:pPr>
        <w:pStyle w:val="Normal2"/>
      </w:pPr>
      <w:r w:rsidRPr="00C20D90">
        <w:t>E</w:t>
      </w:r>
      <w:r w:rsidR="00465050" w:rsidRPr="00C20D90">
        <w:t>s un lenguaje nacido a finales de los años 80 de la mano de Guido van Rossum</w:t>
      </w:r>
      <w:r w:rsidR="00244297" w:rsidRPr="00C20D90">
        <w:t>, un</w:t>
      </w:r>
      <w:r w:rsidR="00244297">
        <w:t xml:space="preserve"> holandés que desarrolló este lenguaje de programación para el Centro para las Matemáticas y la Informática de los Pa</w:t>
      </w:r>
      <w:r>
        <w:t>íses Bajos</w:t>
      </w:r>
      <w:r w:rsidR="00244297">
        <w:t xml:space="preserve"> con la intenci</w:t>
      </w:r>
      <w:r>
        <w:t>ón de sustituir al lenguaje ABC, que a su vez surgió como alternativa a BASIC.</w:t>
      </w:r>
    </w:p>
    <w:p w14:paraId="321F0196" w14:textId="39E7E200" w:rsidR="008E09CC" w:rsidRDefault="008E09CC" w:rsidP="00C20D90">
      <w:pPr>
        <w:pStyle w:val="Normal2"/>
      </w:pPr>
      <w:r>
        <w:t>Las características de Python son las siguientes:</w:t>
      </w:r>
    </w:p>
    <w:p w14:paraId="0FD5E72E" w14:textId="6BAA94CB" w:rsidR="008E09CC" w:rsidRDefault="008E09CC" w:rsidP="00C20D90">
      <w:pPr>
        <w:pStyle w:val="Normal2"/>
        <w:numPr>
          <w:ilvl w:val="0"/>
          <w:numId w:val="20"/>
        </w:numPr>
      </w:pPr>
      <w:r>
        <w:t>Interpretado:</w:t>
      </w:r>
      <w:r w:rsidR="00044347">
        <w:t xml:space="preserve"> No requiere compilación, ya que se interpreta en tiempo real.</w:t>
      </w:r>
    </w:p>
    <w:p w14:paraId="725EF4ED" w14:textId="61C48BCC" w:rsidR="008E09CC" w:rsidRDefault="008E09CC" w:rsidP="00C20D90">
      <w:pPr>
        <w:pStyle w:val="Normal2"/>
        <w:numPr>
          <w:ilvl w:val="0"/>
          <w:numId w:val="20"/>
        </w:numPr>
      </w:pPr>
      <w:r>
        <w:t>De alto nivel:</w:t>
      </w:r>
      <w:r w:rsidR="00CB6A2A">
        <w:t xml:space="preserve"> El lenguaje está más cerca del lenguaje humano que del de la máquina. Se premia la facilidad sobre la eficiencia.</w:t>
      </w:r>
    </w:p>
    <w:p w14:paraId="409317C9" w14:textId="6F42F901" w:rsidR="008E09CC" w:rsidRDefault="008E09CC" w:rsidP="00C20D90">
      <w:pPr>
        <w:pStyle w:val="Normal2"/>
        <w:numPr>
          <w:ilvl w:val="0"/>
          <w:numId w:val="20"/>
        </w:numPr>
      </w:pPr>
      <w:r>
        <w:t>Propósito general:</w:t>
      </w:r>
      <w:r w:rsidR="00CB6A2A">
        <w:t xml:space="preserve"> Puede ser utilizado con diversos propositos.</w:t>
      </w:r>
    </w:p>
    <w:p w14:paraId="5C42E9C5" w14:textId="763FB6C8" w:rsidR="008E09CC" w:rsidRDefault="008E09CC" w:rsidP="00C20D90">
      <w:pPr>
        <w:pStyle w:val="Normal2"/>
        <w:numPr>
          <w:ilvl w:val="0"/>
          <w:numId w:val="20"/>
        </w:numPr>
      </w:pPr>
      <w:r>
        <w:t>Multiplataforma:</w:t>
      </w:r>
      <w:r w:rsidR="00CB6A2A">
        <w:t xml:space="preserve"> Funciona en un gran número de plataformas incluyendo los sistemas operativos más utilizados en este</w:t>
      </w:r>
      <w:r w:rsidR="00E45D0B">
        <w:t xml:space="preserve"> momento</w:t>
      </w:r>
      <w:r w:rsidR="00CB6A2A">
        <w:t xml:space="preserve">. </w:t>
      </w:r>
    </w:p>
    <w:p w14:paraId="5BFCA905" w14:textId="4C05F7B7" w:rsidR="00CB6A2A" w:rsidRDefault="00CB6A2A" w:rsidP="00C20D90">
      <w:pPr>
        <w:pStyle w:val="Normal2"/>
        <w:numPr>
          <w:ilvl w:val="0"/>
          <w:numId w:val="20"/>
        </w:numPr>
      </w:pPr>
      <w:r>
        <w:t>Open Source: El código puede ser visto por cualquiera que lo desee, además gracias a esto es gratuito.</w:t>
      </w:r>
    </w:p>
    <w:p w14:paraId="3374C74F" w14:textId="158257BD" w:rsidR="008E09CC" w:rsidRDefault="008E09CC" w:rsidP="00C20D90">
      <w:pPr>
        <w:pStyle w:val="Normal2"/>
        <w:numPr>
          <w:ilvl w:val="0"/>
          <w:numId w:val="20"/>
        </w:numPr>
      </w:pPr>
      <w:r>
        <w:lastRenderedPageBreak/>
        <w:t>Diversidad de paradigmas: Soporta orientación a objetos, programación imperativa e incluso funcional</w:t>
      </w:r>
    </w:p>
    <w:p w14:paraId="446CAA34" w14:textId="16B1D232" w:rsidR="008E09CC" w:rsidRDefault="00CB6A2A" w:rsidP="00C20D90">
      <w:pPr>
        <w:pStyle w:val="Normal2"/>
        <w:numPr>
          <w:ilvl w:val="0"/>
          <w:numId w:val="20"/>
        </w:numPr>
      </w:pPr>
      <w:r>
        <w:t>Tipado dinámico</w:t>
      </w:r>
      <w:r w:rsidR="008E09CC">
        <w:t>:</w:t>
      </w:r>
      <w:r>
        <w:t xml:space="preserve"> Las variables pueden tomar valores de distinto tipo sin que ésto produzca un fallo.</w:t>
      </w:r>
    </w:p>
    <w:p w14:paraId="29337F16" w14:textId="46BEA521" w:rsidR="008E09CC" w:rsidRDefault="008E09CC" w:rsidP="00C20D90">
      <w:pPr>
        <w:pStyle w:val="Normal2"/>
        <w:numPr>
          <w:ilvl w:val="0"/>
          <w:numId w:val="20"/>
        </w:numPr>
      </w:pPr>
      <w:r>
        <w:t>Extensa colección de librerías</w:t>
      </w:r>
      <w:r w:rsidR="00E45D0B">
        <w:t xml:space="preserve"> tanto built-in como en la web</w:t>
      </w:r>
      <w:r w:rsidR="00CB6A2A">
        <w:t>.</w:t>
      </w:r>
    </w:p>
    <w:p w14:paraId="07FBBE71" w14:textId="25AA710B" w:rsidR="00E45D0B" w:rsidRDefault="008E09CC" w:rsidP="00C20D90">
      <w:pPr>
        <w:pStyle w:val="Normal2"/>
        <w:numPr>
          <w:ilvl w:val="0"/>
          <w:numId w:val="20"/>
        </w:numPr>
      </w:pPr>
      <w:r>
        <w:t xml:space="preserve">Sintaxis </w:t>
      </w:r>
      <w:r w:rsidR="00CB6A2A">
        <w:t>indentada</w:t>
      </w:r>
      <w:r>
        <w:t>:</w:t>
      </w:r>
      <w:r w:rsidR="00CB6A2A">
        <w:t xml:space="preserve"> Python utiliza la indentación para diferenciar los bloques de código. De esta manera los programadores estan obligados a usar </w:t>
      </w:r>
      <w:r w:rsidR="00C519DD">
        <w:t>el mismo estilo, lo que facilita la similitud y entendimiento de código.</w:t>
      </w:r>
    </w:p>
    <w:p w14:paraId="1C06E4CD" w14:textId="77777777" w:rsidR="009851DC" w:rsidRDefault="00E45D0B" w:rsidP="00EC049E">
      <w:pPr>
        <w:pStyle w:val="Normal2"/>
        <w:numPr>
          <w:ilvl w:val="0"/>
          <w:numId w:val="20"/>
        </w:numPr>
        <w:spacing w:before="0" w:after="0"/>
      </w:pPr>
      <w:r>
        <w:t>Multitarea: Compatible con el uso de threads y concurrencia.</w:t>
      </w:r>
    </w:p>
    <w:p w14:paraId="14A118FB" w14:textId="77777777" w:rsidR="009851DC" w:rsidRDefault="009851DC" w:rsidP="009851DC">
      <w:pPr>
        <w:pStyle w:val="Normal2"/>
        <w:spacing w:before="0" w:after="0"/>
      </w:pPr>
    </w:p>
    <w:p w14:paraId="5035A67D" w14:textId="56DA64D4" w:rsidR="00465050" w:rsidRPr="0083574C" w:rsidRDefault="009851DC" w:rsidP="009851DC">
      <w:pPr>
        <w:pStyle w:val="Normal2"/>
        <w:spacing w:before="0" w:after="0"/>
      </w:pPr>
      <w:r>
        <w:t>Este lenguaje se utilizó en los primeros meses, junto a la librería PyBrain (punto 4.2.1), pero debido a la poca documentación y al aparente estado de abandono en el que se encontraba la librería se decidió hacer un cambio de lenguaje y librerías a Java y Neuroph.</w:t>
      </w:r>
    </w:p>
    <w:p w14:paraId="40E1DC3D" w14:textId="7E5747C0" w:rsidR="00F675B5" w:rsidRPr="00F675B5" w:rsidRDefault="00B92C29" w:rsidP="00F675B5">
      <w:pPr>
        <w:spacing w:before="0" w:after="0"/>
        <w:rPr>
          <w:sz w:val="2"/>
        </w:rPr>
      </w:pPr>
      <w:r>
        <w:rPr>
          <w:noProof/>
          <w:sz w:val="2"/>
        </w:rPr>
        <mc:AlternateContent>
          <mc:Choice Requires="wpg">
            <w:drawing>
              <wp:anchor distT="0" distB="0" distL="114300" distR="114300" simplePos="0" relativeHeight="251655680" behindDoc="0" locked="0" layoutInCell="1" allowOverlap="1" wp14:anchorId="756888EF" wp14:editId="544AD347">
                <wp:simplePos x="0" y="0"/>
                <wp:positionH relativeFrom="column">
                  <wp:posOffset>4482465</wp:posOffset>
                </wp:positionH>
                <wp:positionV relativeFrom="paragraph">
                  <wp:posOffset>3810</wp:posOffset>
                </wp:positionV>
                <wp:extent cx="920750" cy="495300"/>
                <wp:effectExtent l="0" t="0" r="0" b="0"/>
                <wp:wrapSquare wrapText="bothSides"/>
                <wp:docPr id="26" name="Grupo 26"/>
                <wp:cNvGraphicFramePr/>
                <a:graphic xmlns:a="http://schemas.openxmlformats.org/drawingml/2006/main">
                  <a:graphicData uri="http://schemas.microsoft.com/office/word/2010/wordprocessingGroup">
                    <wpg:wgp>
                      <wpg:cNvGrpSpPr/>
                      <wpg:grpSpPr>
                        <a:xfrm>
                          <a:off x="0" y="0"/>
                          <a:ext cx="920750" cy="495300"/>
                          <a:chOff x="0" y="0"/>
                          <a:chExt cx="920750" cy="495300"/>
                        </a:xfrm>
                      </wpg:grpSpPr>
                      <pic:pic xmlns:pic="http://schemas.openxmlformats.org/drawingml/2006/picture">
                        <pic:nvPicPr>
                          <pic:cNvPr id="20" name="Imagen 20" descr="https://i.blogs.es/e9f2d4/java_620x0/original.jpg"/>
                          <pic:cNvPicPr>
                            <a:picLocks noChangeAspect="1"/>
                          </pic:cNvPicPr>
                        </pic:nvPicPr>
                        <pic:blipFill rotWithShape="1">
                          <a:blip r:embed="rId24" cstate="print">
                            <a:extLst>
                              <a:ext uri="{28A0092B-C50C-407E-A947-70E740481C1C}">
                                <a14:useLocalDpi xmlns:a14="http://schemas.microsoft.com/office/drawing/2010/main" val="0"/>
                              </a:ext>
                            </a:extLst>
                          </a:blip>
                          <a:srcRect l="50253" t="38794" r="18452" b="30067"/>
                          <a:stretch/>
                        </pic:blipFill>
                        <pic:spPr bwMode="auto">
                          <a:xfrm>
                            <a:off x="381000" y="107950"/>
                            <a:ext cx="539750" cy="35052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4" name="Imagen 24" descr="https://i.blogs.es/e9f2d4/java_620x0/original.jpg"/>
                          <pic:cNvPicPr>
                            <a:picLocks noChangeAspect="1"/>
                          </pic:cNvPicPr>
                        </pic:nvPicPr>
                        <pic:blipFill rotWithShape="1">
                          <a:blip r:embed="rId25" cstate="print">
                            <a:extLst>
                              <a:ext uri="{28A0092B-C50C-407E-A947-70E740481C1C}">
                                <a14:useLocalDpi xmlns:a14="http://schemas.microsoft.com/office/drawing/2010/main" val="0"/>
                              </a:ext>
                            </a:extLst>
                          </a:blip>
                          <a:srcRect l="19847" t="13568" r="49286" b="16675"/>
                          <a:stretch/>
                        </pic:blipFill>
                        <pic:spPr bwMode="auto">
                          <a:xfrm>
                            <a:off x="0" y="0"/>
                            <a:ext cx="335280" cy="49530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216050E1" id="Grupo 26" o:spid="_x0000_s1026" style="position:absolute;margin-left:352.95pt;margin-top:.3pt;width:72.5pt;height:39pt;z-index:251645952" coordsize="9207,49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">
                <v:shape id="Imagen 20" o:spid="_x0000_s1027" type="#_x0000_t75" alt="https://i.blogs.es/e9f2d4/java_620x0/original.jpg" style="position:absolute;left:3810;top:1079;width:5397;height:3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">
                  <v:imagedata r:id="rId26" o:title="original" croptop="25424f" cropbottom="19705f" cropleft="32934f" cropright="12093f"/>
                  <v:path arrowok="t"/>
                </v:shape>
                <v:shape id="Imagen 24" o:spid="_x0000_s1028" type="#_x0000_t75" alt="https://i.blogs.es/e9f2d4/java_620x0/original.jpg" style="position:absolute;width:3352;height:4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">
                  <v:imagedata r:id="rId27" o:title="original" croptop="8892f" cropbottom="10928f" cropleft="13007f" cropright="32300f"/>
                  <v:path arrowok="t"/>
                </v:shape>
                <w10:wrap type="square"/>
              </v:group>
            </w:pict>
          </mc:Fallback>
        </mc:AlternateContent>
      </w:r>
    </w:p>
    <w:p w14:paraId="68F8D77E" w14:textId="3615A6E6" w:rsidR="00B1363C" w:rsidRDefault="005774FD" w:rsidP="005774FD">
      <w:pPr>
        <w:pStyle w:val="Ttulo3"/>
      </w:pPr>
      <w:bookmarkStart w:id="8" w:name="_Toc483837232"/>
      <w:r>
        <w:t>Java</w:t>
      </w:r>
      <w:bookmarkEnd w:id="8"/>
    </w:p>
    <w:p w14:paraId="4FFB3F90" w14:textId="0465B907" w:rsidR="005774FD" w:rsidRDefault="00356837" w:rsidP="00C20D90">
      <w:pPr>
        <w:pStyle w:val="Normal2"/>
      </w:pPr>
      <w:r>
        <w:t xml:space="preserve">Se creo a principios de los 90 y fue desarrollado </w:t>
      </w:r>
      <w:r w:rsidR="00D274C8">
        <w:t>por James Gosling (Sun Microsystems)</w:t>
      </w:r>
      <w:r>
        <w:t xml:space="preserve">. </w:t>
      </w:r>
      <w:r w:rsidR="00D274C8">
        <w:t>El objetivo era crear un lenguaje independiente de la plataforma y un entorno (JVM) ligero y gratuito para que las aplicaciones se pudieran ejecutar en la mayor parte de plataformas.</w:t>
      </w:r>
    </w:p>
    <w:p w14:paraId="736DE8F5" w14:textId="1589A543" w:rsidR="006B50B2" w:rsidRDefault="006B50B2" w:rsidP="00C20D90">
      <w:pPr>
        <w:pStyle w:val="Normal2"/>
      </w:pPr>
      <w:r>
        <w:t>Sus carácteristicas son:</w:t>
      </w:r>
    </w:p>
    <w:p w14:paraId="35814E06" w14:textId="32E0F086" w:rsidR="006B50B2" w:rsidRDefault="006B50B2" w:rsidP="00C20D90">
      <w:pPr>
        <w:pStyle w:val="Normal2"/>
        <w:numPr>
          <w:ilvl w:val="0"/>
          <w:numId w:val="19"/>
        </w:numPr>
      </w:pPr>
      <w:r>
        <w:t>Compilado e interpretado: El código fuente se traduce a bytecode (.class) los cuales serán interpretados por la maquina virtual de Java.</w:t>
      </w:r>
    </w:p>
    <w:p w14:paraId="3C9B1D23" w14:textId="0F7EADC1" w:rsidR="006B50B2" w:rsidRDefault="006B50B2" w:rsidP="00C20D90">
      <w:pPr>
        <w:pStyle w:val="Normal2"/>
        <w:numPr>
          <w:ilvl w:val="0"/>
          <w:numId w:val="19"/>
        </w:numPr>
      </w:pPr>
      <w:r>
        <w:t>De alto nivel</w:t>
      </w:r>
    </w:p>
    <w:p w14:paraId="25B9A334" w14:textId="24ED6229" w:rsidR="006B50B2" w:rsidRDefault="006B50B2" w:rsidP="00C20D90">
      <w:pPr>
        <w:pStyle w:val="Normal2"/>
        <w:numPr>
          <w:ilvl w:val="0"/>
          <w:numId w:val="19"/>
        </w:numPr>
      </w:pPr>
      <w:r>
        <w:t>Propósito general</w:t>
      </w:r>
    </w:p>
    <w:p w14:paraId="5DB6D369" w14:textId="7FA1A0F4" w:rsidR="006B50B2" w:rsidRDefault="006B50B2" w:rsidP="00C20D90">
      <w:pPr>
        <w:pStyle w:val="Normal2"/>
        <w:numPr>
          <w:ilvl w:val="0"/>
          <w:numId w:val="19"/>
        </w:numPr>
      </w:pPr>
      <w:r>
        <w:t>Multiplataforma: Dado que el bytecode es independiente del sistema</w:t>
      </w:r>
      <w:r w:rsidR="00E45D0B">
        <w:t>, simplemente</w:t>
      </w:r>
      <w:r>
        <w:t xml:space="preserve"> se tiene que implementar una máquina virtual para </w:t>
      </w:r>
      <w:r w:rsidR="00E45D0B">
        <w:t xml:space="preserve">que </w:t>
      </w:r>
      <w:r>
        <w:t xml:space="preserve">cada sistema </w:t>
      </w:r>
      <w:r w:rsidR="00E45D0B">
        <w:t>sea capaz de ejecutarlo. (Write once run anywhere)</w:t>
      </w:r>
    </w:p>
    <w:p w14:paraId="49D954F6" w14:textId="374319EE" w:rsidR="006B50B2" w:rsidRDefault="00E45D0B" w:rsidP="00C20D90">
      <w:pPr>
        <w:pStyle w:val="Normal2"/>
        <w:numPr>
          <w:ilvl w:val="0"/>
          <w:numId w:val="19"/>
        </w:numPr>
      </w:pPr>
      <w:r>
        <w:t>Open Source</w:t>
      </w:r>
    </w:p>
    <w:p w14:paraId="319D37D6" w14:textId="39A6308E" w:rsidR="006B50B2" w:rsidRDefault="006B50B2" w:rsidP="00C20D90">
      <w:pPr>
        <w:pStyle w:val="Normal2"/>
        <w:numPr>
          <w:ilvl w:val="0"/>
          <w:numId w:val="19"/>
        </w:numPr>
      </w:pPr>
      <w:r>
        <w:t>Diversidad de paradigmas</w:t>
      </w:r>
      <w:r w:rsidR="00E45D0B">
        <w:t>.</w:t>
      </w:r>
    </w:p>
    <w:p w14:paraId="7773D7BE" w14:textId="35F5B5AA" w:rsidR="006B50B2" w:rsidRDefault="006B50B2" w:rsidP="00C20D90">
      <w:pPr>
        <w:pStyle w:val="Normal2"/>
        <w:numPr>
          <w:ilvl w:val="0"/>
          <w:numId w:val="19"/>
        </w:numPr>
      </w:pPr>
      <w:r>
        <w:t xml:space="preserve">Tipado </w:t>
      </w:r>
      <w:r w:rsidR="00E45D0B">
        <w:t>estático</w:t>
      </w:r>
      <w:r>
        <w:t xml:space="preserve">: </w:t>
      </w:r>
      <w:r w:rsidR="00E45D0B">
        <w:t>Los tipos de las variables deben estar definidos, y nunca pueden tomar un valor que no sea de dicho tipo</w:t>
      </w:r>
      <w:r>
        <w:t>.</w:t>
      </w:r>
    </w:p>
    <w:p w14:paraId="32288D69" w14:textId="046AA404" w:rsidR="006B50B2" w:rsidRDefault="006B50B2" w:rsidP="00C20D90">
      <w:pPr>
        <w:pStyle w:val="Normal2"/>
        <w:numPr>
          <w:ilvl w:val="0"/>
          <w:numId w:val="19"/>
        </w:numPr>
      </w:pPr>
      <w:r>
        <w:t>Extensa colección de librerías</w:t>
      </w:r>
      <w:r w:rsidR="00E45D0B">
        <w:t xml:space="preserve"> tanto built-in como en la web</w:t>
      </w:r>
      <w:r>
        <w:t>.</w:t>
      </w:r>
    </w:p>
    <w:p w14:paraId="58C5B282" w14:textId="402F0C9E" w:rsidR="006B50B2" w:rsidRDefault="006B50B2" w:rsidP="00C20D90">
      <w:pPr>
        <w:pStyle w:val="Normal2"/>
        <w:numPr>
          <w:ilvl w:val="0"/>
          <w:numId w:val="19"/>
        </w:numPr>
      </w:pPr>
      <w:r>
        <w:t>Sintaxis</w:t>
      </w:r>
      <w:r w:rsidR="00E45D0B">
        <w:t xml:space="preserve"> no indentada</w:t>
      </w:r>
      <w:r>
        <w:t>:</w:t>
      </w:r>
      <w:r w:rsidR="00E45D0B">
        <w:t xml:space="preserve"> La sintaxis de java no funciona mediante indentación sino mediante el uso de llaves </w:t>
      </w:r>
      <w:r w:rsidR="00E45D0B" w:rsidRPr="00E45D0B">
        <w:rPr>
          <w:b/>
        </w:rPr>
        <w:t>{}</w:t>
      </w:r>
      <w:r w:rsidR="00710C1F">
        <w:t>.</w:t>
      </w:r>
    </w:p>
    <w:p w14:paraId="1535364D" w14:textId="78E1F462" w:rsidR="006B50B2" w:rsidRDefault="00E45D0B" w:rsidP="00C20D90">
      <w:pPr>
        <w:pStyle w:val="Normal2"/>
        <w:numPr>
          <w:ilvl w:val="0"/>
          <w:numId w:val="19"/>
        </w:numPr>
      </w:pPr>
      <w:r>
        <w:t>Multitarea: Compatible con el uso de threads y concurrencia.</w:t>
      </w:r>
    </w:p>
    <w:p w14:paraId="0F695502" w14:textId="1CA7651F" w:rsidR="00E45D0B" w:rsidRDefault="00E45D0B" w:rsidP="00C20D90">
      <w:pPr>
        <w:pStyle w:val="Normal2"/>
        <w:numPr>
          <w:ilvl w:val="0"/>
          <w:numId w:val="19"/>
        </w:numPr>
      </w:pPr>
      <w:r>
        <w:lastRenderedPageBreak/>
        <w:t>Dinámico: Las clases compiladas pueden ser cargadas bajo demanda en tiempo de ejecución</w:t>
      </w:r>
    </w:p>
    <w:p w14:paraId="3F799AF4" w14:textId="024E64A2" w:rsidR="00133F98" w:rsidRDefault="00133F98" w:rsidP="00133F98">
      <w:r>
        <w:t>Al igual que con los lenguajes los IDE’s también han sido diversos. Al estar usando Python al comienzo del proyecto, el IDE que elegimos para este lenguaje fue PyCharm.</w:t>
      </w:r>
    </w:p>
    <w:p w14:paraId="71D5F01C" w14:textId="74EEF96B" w:rsidR="00133F98" w:rsidRPr="005774FD" w:rsidRDefault="00831B71" w:rsidP="00133F98">
      <w:r>
        <w:t>Con e</w:t>
      </w:r>
      <w:r w:rsidR="00133F98">
        <w:t xml:space="preserve">l </w:t>
      </w:r>
      <w:r>
        <w:t xml:space="preserve">cambio de lenguaje </w:t>
      </w:r>
      <w:r w:rsidR="00133F98">
        <w:t>se produjo un cambio en los IDE’s.</w:t>
      </w:r>
      <w:r>
        <w:t xml:space="preserve"> En el caso de Java</w:t>
      </w:r>
      <w:r w:rsidR="00133F98">
        <w:t xml:space="preserve"> </w:t>
      </w:r>
      <w:r>
        <w:t>p</w:t>
      </w:r>
      <w:r w:rsidR="00133F98">
        <w:t xml:space="preserve">rimero </w:t>
      </w:r>
      <w:r>
        <w:t xml:space="preserve">se utilizó </w:t>
      </w:r>
      <w:r w:rsidR="00133F98">
        <w:t xml:space="preserve">NetBeans y </w:t>
      </w:r>
      <w:r>
        <w:t xml:space="preserve">para finalmente acabar usando la plataforma </w:t>
      </w:r>
      <w:r w:rsidR="00133F98">
        <w:t>Eclipse</w:t>
      </w:r>
    </w:p>
    <w:p w14:paraId="66C00249" w14:textId="2816B4E4" w:rsidR="00C20D90" w:rsidRDefault="00407D63" w:rsidP="00C20D90">
      <w:pPr>
        <w:pStyle w:val="Ttulo3"/>
      </w:pPr>
      <w:bookmarkStart w:id="9" w:name="_Toc483837233"/>
      <w:r>
        <w:rPr>
          <w:noProof/>
        </w:rPr>
        <w:drawing>
          <wp:anchor distT="0" distB="0" distL="114300" distR="114300" simplePos="0" relativeHeight="251653632" behindDoc="0" locked="0" layoutInCell="1" allowOverlap="1" wp14:anchorId="60E782D7" wp14:editId="55983DBB">
            <wp:simplePos x="0" y="0"/>
            <wp:positionH relativeFrom="margin">
              <wp:align>right</wp:align>
            </wp:positionH>
            <wp:positionV relativeFrom="paragraph">
              <wp:posOffset>74295</wp:posOffset>
            </wp:positionV>
            <wp:extent cx="1336040" cy="300355"/>
            <wp:effectExtent l="0" t="0" r="0" b="4445"/>
            <wp:wrapSquare wrapText="bothSides"/>
            <wp:docPr id="17" name="Imagen 17" descr="https://www.fourdigits.nl/images/pycharm-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fourdigits.nl/images/pycharm-logo.gif"/>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36040" cy="300355"/>
                    </a:xfrm>
                    <a:prstGeom prst="rect">
                      <a:avLst/>
                    </a:prstGeom>
                    <a:noFill/>
                    <a:ln>
                      <a:noFill/>
                    </a:ln>
                  </pic:spPr>
                </pic:pic>
              </a:graphicData>
            </a:graphic>
            <wp14:sizeRelH relativeFrom="page">
              <wp14:pctWidth>0</wp14:pctWidth>
            </wp14:sizeRelH>
            <wp14:sizeRelV relativeFrom="page">
              <wp14:pctHeight>0</wp14:pctHeight>
            </wp14:sizeRelV>
          </wp:anchor>
        </w:drawing>
      </w:r>
      <w:r w:rsidR="00FF7224">
        <w:t>PyC</w:t>
      </w:r>
      <w:r w:rsidR="00C20D90">
        <w:t>harm</w:t>
      </w:r>
      <w:bookmarkEnd w:id="9"/>
    </w:p>
    <w:p w14:paraId="43C37E0E" w14:textId="073105D8" w:rsidR="00C20D90" w:rsidRDefault="00C20D90" w:rsidP="00C20D90">
      <w:pPr>
        <w:pStyle w:val="Normal2"/>
        <w:tabs>
          <w:tab w:val="left" w:pos="2041"/>
        </w:tabs>
      </w:pPr>
      <w:r>
        <w:t>Es un entorno de desarrollo integrado (IDE) específico para el lenguaje Python desarrollado por la empresa JetBrains</w:t>
      </w:r>
      <w:r w:rsidR="006B3AA1">
        <w:t xml:space="preserve"> en 2010</w:t>
      </w:r>
      <w:r>
        <w:t xml:space="preserve"> (también creadora de otros famosos IDE’s como WebStorm, RubyMine…).</w:t>
      </w:r>
      <w:r w:rsidR="00FF7224">
        <w:t xml:space="preserve"> Es multiplataforma con versiones para Linux, Windows y Mac.</w:t>
      </w:r>
    </w:p>
    <w:p w14:paraId="52FCD74D" w14:textId="15AB9F9C" w:rsidR="00572104" w:rsidRDefault="00B92C29" w:rsidP="00572104">
      <w:pPr>
        <w:pStyle w:val="Normal2"/>
        <w:tabs>
          <w:tab w:val="left" w:pos="2041"/>
        </w:tabs>
      </w:pPr>
      <w:r>
        <w:rPr>
          <w:noProof/>
        </w:rPr>
        <w:drawing>
          <wp:anchor distT="0" distB="0" distL="114300" distR="114300" simplePos="0" relativeHeight="251651584" behindDoc="0" locked="0" layoutInCell="1" allowOverlap="1" wp14:anchorId="3DD2384A" wp14:editId="4C852133">
            <wp:simplePos x="0" y="0"/>
            <wp:positionH relativeFrom="column">
              <wp:posOffset>3063240</wp:posOffset>
            </wp:positionH>
            <wp:positionV relativeFrom="paragraph">
              <wp:posOffset>925830</wp:posOffset>
            </wp:positionV>
            <wp:extent cx="874395" cy="382905"/>
            <wp:effectExtent l="0" t="0" r="1905" b="0"/>
            <wp:wrapSquare wrapText="bothSides"/>
            <wp:docPr id="16" name="Imagen 16" descr="Resultado de imagen de netbean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ultado de imagen de netbeans logo"/>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7522" t="15154" r="7793" b="17656"/>
                    <a:stretch/>
                  </pic:blipFill>
                  <pic:spPr bwMode="auto">
                    <a:xfrm>
                      <a:off x="0" y="0"/>
                      <a:ext cx="874395" cy="3829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F7224">
        <w:t>Entre sus características podemos encontrar: Refactorizaciónes automáticas, soporte para diferentes frameworks, debugger, unidad de testeo intergada, integración de control de versiones, navegador de proyecto con vistas y estructuras especializadas y análisis y asistencia de código con autocompletado, subrayado de errores y arreglos de diversos problemas.</w:t>
      </w:r>
    </w:p>
    <w:p w14:paraId="67E36E7F" w14:textId="6DBA0DAD" w:rsidR="00FF7224" w:rsidRDefault="00407D63" w:rsidP="00572104">
      <w:pPr>
        <w:pStyle w:val="Ttulo3"/>
      </w:pPr>
      <w:bookmarkStart w:id="10" w:name="_Toc483837234"/>
      <w:r>
        <w:rPr>
          <w:noProof/>
        </w:rPr>
        <w:drawing>
          <wp:anchor distT="0" distB="0" distL="114300" distR="114300" simplePos="0" relativeHeight="251652608" behindDoc="0" locked="0" layoutInCell="1" allowOverlap="1" wp14:anchorId="30B12B9D" wp14:editId="2A577B71">
            <wp:simplePos x="0" y="0"/>
            <wp:positionH relativeFrom="margin">
              <wp:posOffset>4224655</wp:posOffset>
            </wp:positionH>
            <wp:positionV relativeFrom="paragraph">
              <wp:posOffset>40005</wp:posOffset>
            </wp:positionV>
            <wp:extent cx="1175385" cy="276225"/>
            <wp:effectExtent l="0" t="0" r="5715" b="9525"/>
            <wp:wrapSquare wrapText="bothSides"/>
            <wp:docPr id="15" name="Imagen 15" descr="Resultado de imagen de eclipse softwar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de eclipse software logo"/>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75385" cy="276225"/>
                    </a:xfrm>
                    <a:prstGeom prst="rect">
                      <a:avLst/>
                    </a:prstGeom>
                    <a:noFill/>
                    <a:ln>
                      <a:noFill/>
                    </a:ln>
                  </pic:spPr>
                </pic:pic>
              </a:graphicData>
            </a:graphic>
            <wp14:sizeRelH relativeFrom="page">
              <wp14:pctWidth>0</wp14:pctWidth>
            </wp14:sizeRelH>
            <wp14:sizeRelV relativeFrom="page">
              <wp14:pctHeight>0</wp14:pctHeight>
            </wp14:sizeRelV>
          </wp:anchor>
        </w:drawing>
      </w:r>
      <w:r w:rsidR="00FF7224">
        <w:t>NetBeans</w:t>
      </w:r>
      <w:r w:rsidR="006B3AA1">
        <w:t xml:space="preserve"> y Eclipse</w:t>
      </w:r>
      <w:bookmarkEnd w:id="10"/>
    </w:p>
    <w:p w14:paraId="1D9A894C" w14:textId="244AA2FC" w:rsidR="00C20D90" w:rsidRDefault="002605A8" w:rsidP="006B3AA1">
      <w:pPr>
        <w:pStyle w:val="Normal2"/>
        <w:ind w:left="426"/>
      </w:pPr>
      <w:r>
        <w:t>Dos de los IDE más conocidos hoy en día. Netbeans,</w:t>
      </w:r>
      <w:r w:rsidR="006B3AA1">
        <w:t xml:space="preserve"> desarrollado por Oracle Corporation en el año 2000. </w:t>
      </w:r>
      <w:r>
        <w:t xml:space="preserve">Ambos disponen </w:t>
      </w:r>
      <w:r w:rsidR="006B3AA1">
        <w:t>de versiones para Windows, Linux y Mac</w:t>
      </w:r>
      <w:r>
        <w:t xml:space="preserve">, y son compatibles con desarrollos en Java, Javascript, C, C++, desarrollo web y más. </w:t>
      </w:r>
      <w:r w:rsidR="006B3AA1">
        <w:t>Dispone</w:t>
      </w:r>
      <w:r>
        <w:t>n</w:t>
      </w:r>
      <w:r w:rsidR="006B3AA1">
        <w:t xml:space="preserve"> de Add-Ons para añadir funcionalidades a la aplicaci</w:t>
      </w:r>
      <w:r>
        <w:t>ón, por ejemplo,</w:t>
      </w:r>
      <w:r w:rsidR="00830F02">
        <w:t xml:space="preserve"> Eclipse tiene una version para programación en </w:t>
      </w:r>
      <w:r>
        <w:t>Android, en cambio Netbeans necesita la previa instalaci</w:t>
      </w:r>
      <w:r w:rsidR="00830F02">
        <w:t>ón de un plugin</w:t>
      </w:r>
      <w:r>
        <w:t>.</w:t>
      </w:r>
    </w:p>
    <w:p w14:paraId="56EFEE91" w14:textId="5EC052D6" w:rsidR="00E21251" w:rsidRDefault="002605A8" w:rsidP="006B3AA1">
      <w:pPr>
        <w:pStyle w:val="Normal2"/>
        <w:ind w:left="426"/>
      </w:pPr>
      <w:r>
        <w:t>Sus características</w:t>
      </w:r>
      <w:r w:rsidR="006B3AA1">
        <w:t xml:space="preserve"> son las</w:t>
      </w:r>
      <w:r>
        <w:t xml:space="preserve"> mismas que cualquier otro IDE como PyCharm. Soporte para refactorizaciones automaticas, debugger, integracion de control de versiones, autocompletado, etc...</w:t>
      </w:r>
    </w:p>
    <w:p w14:paraId="1336BE93" w14:textId="77777777" w:rsidR="00E21251" w:rsidRDefault="00E21251">
      <w:pPr>
        <w:spacing w:before="0" w:after="0"/>
      </w:pPr>
      <w:r>
        <w:br w:type="page"/>
      </w:r>
    </w:p>
    <w:p w14:paraId="548FE84E" w14:textId="656D6D52" w:rsidR="00830F02" w:rsidRDefault="00830F02" w:rsidP="00830F02">
      <w:pPr>
        <w:pStyle w:val="Ttulo2"/>
      </w:pPr>
      <w:bookmarkStart w:id="11" w:name="_Toc483837301"/>
      <w:r>
        <w:lastRenderedPageBreak/>
        <w:t>Librerías</w:t>
      </w:r>
      <w:r w:rsidR="00FD64A9">
        <w:t xml:space="preserve"> y herramientas</w:t>
      </w:r>
      <w:bookmarkEnd w:id="11"/>
    </w:p>
    <w:p w14:paraId="3207D5E1" w14:textId="1A953813" w:rsidR="00FD64A9" w:rsidRPr="00FD64A9" w:rsidRDefault="00EC049E" w:rsidP="00FD64A9">
      <w:r>
        <w:t xml:space="preserve">A continuación, se exponen las librerías de redes neuronales que se han usado en el </w:t>
      </w:r>
      <w:r w:rsidR="004052B3">
        <w:t>proyecto,</w:t>
      </w:r>
      <w:r>
        <w:t xml:space="preserve"> así como herramientas secundarias para la gestión del mismo:</w:t>
      </w:r>
    </w:p>
    <w:p w14:paraId="478FEC34" w14:textId="26DFE798" w:rsidR="00A17775" w:rsidRPr="00CE5547" w:rsidRDefault="00037862" w:rsidP="00A17775">
      <w:pPr>
        <w:pStyle w:val="Ttulo3"/>
      </w:pPr>
      <w:r w:rsidRPr="00CE5547">
        <w:rPr>
          <w:noProof/>
        </w:rPr>
        <mc:AlternateContent>
          <mc:Choice Requires="wpg">
            <w:drawing>
              <wp:anchor distT="0" distB="0" distL="114300" distR="114300" simplePos="0" relativeHeight="251657728" behindDoc="0" locked="0" layoutInCell="1" allowOverlap="1" wp14:anchorId="24D37431" wp14:editId="792776B0">
                <wp:simplePos x="0" y="0"/>
                <wp:positionH relativeFrom="margin">
                  <wp:posOffset>4169410</wp:posOffset>
                </wp:positionH>
                <wp:positionV relativeFrom="paragraph">
                  <wp:posOffset>54280</wp:posOffset>
                </wp:positionV>
                <wp:extent cx="1008380" cy="277495"/>
                <wp:effectExtent l="0" t="0" r="1270" b="8255"/>
                <wp:wrapSquare wrapText="bothSides"/>
                <wp:docPr id="30" name="Grupo 30"/>
                <wp:cNvGraphicFramePr/>
                <a:graphic xmlns:a="http://schemas.openxmlformats.org/drawingml/2006/main">
                  <a:graphicData uri="http://schemas.microsoft.com/office/word/2010/wordprocessingGroup">
                    <wpg:wgp>
                      <wpg:cNvGrpSpPr/>
                      <wpg:grpSpPr>
                        <a:xfrm>
                          <a:off x="0" y="0"/>
                          <a:ext cx="1008380" cy="277495"/>
                          <a:chOff x="0" y="0"/>
                          <a:chExt cx="1008938" cy="277495"/>
                        </a:xfrm>
                      </wpg:grpSpPr>
                      <pic:pic xmlns:pic="http://schemas.openxmlformats.org/drawingml/2006/picture">
                        <pic:nvPicPr>
                          <pic:cNvPr id="27" name="Imagen 27" descr="http://3.bp.blogspot.com/-A9sqeg6L4G4/TzXexn6p-NI/AAAAAAAAAeQ/scf8mj2Puh0/s1600/neuroph_logo.png"/>
                          <pic:cNvPicPr>
                            <a:picLocks noChangeAspect="1"/>
                          </pic:cNvPicPr>
                        </pic:nvPicPr>
                        <pic:blipFill rotWithShape="1">
                          <a:blip r:embed="rId31">
                            <a:extLst>
                              <a:ext uri="{28A0092B-C50C-407E-A947-70E740481C1C}">
                                <a14:useLocalDpi xmlns:a14="http://schemas.microsoft.com/office/drawing/2010/main" val="0"/>
                              </a:ext>
                            </a:extLst>
                          </a:blip>
                          <a:srcRect l="35188" t="55268" b="11850"/>
                          <a:stretch/>
                        </pic:blipFill>
                        <pic:spPr bwMode="auto">
                          <a:xfrm>
                            <a:off x="321868" y="43891"/>
                            <a:ext cx="687070" cy="20002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8" name="Imagen 28"/>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9240" cy="277495"/>
                          </a:xfrm>
                          <a:prstGeom prst="rect">
                            <a:avLst/>
                          </a:prstGeom>
                        </pic:spPr>
                      </pic:pic>
                    </wpg:wgp>
                  </a:graphicData>
                </a:graphic>
              </wp:anchor>
            </w:drawing>
          </mc:Choice>
          <mc:Fallback>
            <w:pict>
              <v:group w14:anchorId="6ADA970B" id="Grupo 30" o:spid="_x0000_s1026" style="position:absolute;margin-left:328.3pt;margin-top:4.25pt;width:79.4pt;height:21.85pt;z-index:251653120;mso-position-horizontal-relative:margin" coordsize="10089,2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">
                <v:shape id="Imagen 27" o:spid="_x0000_s1027" type="#_x0000_t75" alt="http://3.bp.blogspot.com/-A9sqeg6L4G4/TzXexn6p-NI/AAAAAAAAAeQ/scf8mj2Puh0/s1600/neuroph_logo.png" style="position:absolute;left:3218;top:438;width:6871;height: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">
                  <v:imagedata r:id="rId33" o:title="neuroph_logo" croptop="36220f" cropbottom="7766f" cropleft="23061f"/>
                  <v:path arrowok="t"/>
                </v:shape>
                <v:shape id="Imagen 28" o:spid="_x0000_s1028" type="#_x0000_t75" style="position:absolute;width:2692;height:2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">
                  <v:imagedata r:id="rId34" o:title=""/>
                  <v:path arrowok="t"/>
                </v:shape>
                <w10:wrap type="square" anchorx="margin"/>
              </v:group>
            </w:pict>
          </mc:Fallback>
        </mc:AlternateContent>
      </w:r>
      <w:r w:rsidRPr="00CE5547">
        <w:rPr>
          <w:noProof/>
        </w:rPr>
        <w:drawing>
          <wp:anchor distT="0" distB="0" distL="114300" distR="114300" simplePos="0" relativeHeight="251656704" behindDoc="0" locked="0" layoutInCell="1" allowOverlap="1" wp14:anchorId="733F7310" wp14:editId="7A013991">
            <wp:simplePos x="0" y="0"/>
            <wp:positionH relativeFrom="margin">
              <wp:posOffset>3108325</wp:posOffset>
            </wp:positionH>
            <wp:positionV relativeFrom="paragraph">
              <wp:posOffset>44145</wp:posOffset>
            </wp:positionV>
            <wp:extent cx="952500" cy="349885"/>
            <wp:effectExtent l="0" t="0" r="0" b="0"/>
            <wp:wrapSquare wrapText="bothSides"/>
            <wp:docPr id="18" name="Imagen 18" descr="Resultado de imagen de pyb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pybrain"/>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52500" cy="349885"/>
                    </a:xfrm>
                    <a:prstGeom prst="rect">
                      <a:avLst/>
                    </a:prstGeom>
                    <a:noFill/>
                    <a:ln>
                      <a:noFill/>
                    </a:ln>
                  </pic:spPr>
                </pic:pic>
              </a:graphicData>
            </a:graphic>
            <wp14:sizeRelH relativeFrom="page">
              <wp14:pctWidth>0</wp14:pctWidth>
            </wp14:sizeRelH>
            <wp14:sizeRelV relativeFrom="page">
              <wp14:pctHeight>0</wp14:pctHeight>
            </wp14:sizeRelV>
          </wp:anchor>
        </w:drawing>
      </w:r>
      <w:r w:rsidR="00A17775" w:rsidRPr="00CE5547">
        <w:t>PyBrain</w:t>
      </w:r>
      <w:r w:rsidR="00FD64A9" w:rsidRPr="00CE5547">
        <w:t xml:space="preserve"> y Neuroph</w:t>
      </w:r>
    </w:p>
    <w:p w14:paraId="0381686B" w14:textId="757BF6CA" w:rsidR="004862BC" w:rsidRDefault="00B259AF" w:rsidP="00B259AF">
      <w:pPr>
        <w:pStyle w:val="Normal2"/>
      </w:pPr>
      <w:r>
        <w:t xml:space="preserve">PyBrain es </w:t>
      </w:r>
      <w:r w:rsidR="004862BC">
        <w:t xml:space="preserve">una librería para Python. Su objetivo es ofrecer algoritmos Machine Learning potentes, flexibles y fáciles de usar. Su nombre proviene de las siglas </w:t>
      </w:r>
      <w:r w:rsidR="004862BC" w:rsidRPr="004862BC">
        <w:rPr>
          <w:b/>
        </w:rPr>
        <w:t>Py</w:t>
      </w:r>
      <w:r w:rsidR="004862BC" w:rsidRPr="004862BC">
        <w:t>thon-</w:t>
      </w:r>
      <w:r w:rsidR="004862BC" w:rsidRPr="004862BC">
        <w:rPr>
          <w:b/>
        </w:rPr>
        <w:t>B</w:t>
      </w:r>
      <w:r w:rsidR="004862BC" w:rsidRPr="004862BC">
        <w:t>ased </w:t>
      </w:r>
      <w:r w:rsidR="004862BC" w:rsidRPr="004862BC">
        <w:rPr>
          <w:b/>
        </w:rPr>
        <w:t>R</w:t>
      </w:r>
      <w:r w:rsidR="004862BC" w:rsidRPr="004862BC">
        <w:t>einforcement Learning, </w:t>
      </w:r>
      <w:r w:rsidR="004862BC" w:rsidRPr="004862BC">
        <w:rPr>
          <w:b/>
        </w:rPr>
        <w:t>A</w:t>
      </w:r>
      <w:r w:rsidR="004862BC" w:rsidRPr="004862BC">
        <w:t>rtificial </w:t>
      </w:r>
      <w:r w:rsidR="004862BC" w:rsidRPr="004862BC">
        <w:rPr>
          <w:b/>
        </w:rPr>
        <w:t>I</w:t>
      </w:r>
      <w:r w:rsidR="004862BC" w:rsidRPr="004862BC">
        <w:t>ntelligence and </w:t>
      </w:r>
      <w:r w:rsidR="004862BC" w:rsidRPr="004862BC">
        <w:rPr>
          <w:b/>
        </w:rPr>
        <w:t>N</w:t>
      </w:r>
      <w:r w:rsidR="004862BC" w:rsidRPr="004862BC">
        <w:t>eural Network Library</w:t>
      </w:r>
      <w:r w:rsidR="004862BC">
        <w:t xml:space="preserve">. Su código es </w:t>
      </w:r>
      <w:r w:rsidR="004862BC" w:rsidRPr="004862BC">
        <w:t>abierto</w:t>
      </w:r>
      <w:r w:rsidR="004862BC">
        <w:t xml:space="preserve"> y de uso gratuito para cualquiera (</w:t>
      </w:r>
      <w:hyperlink r:id="rId36" w:anchor="Licencia_BSD_modificada_.28de_3_cl.C3.A1usulas.29" w:history="1">
        <w:r w:rsidR="004862BC" w:rsidRPr="000E0E9B">
          <w:rPr>
            <w:rStyle w:val="Hipervnculo"/>
          </w:rPr>
          <w:t>Licencia BSD</w:t>
        </w:r>
      </w:hyperlink>
      <w:r w:rsidR="004862BC">
        <w:t xml:space="preserve">), pero por desgracia los últimos cambios en su </w:t>
      </w:r>
      <w:hyperlink r:id="rId37" w:history="1">
        <w:r w:rsidR="004862BC" w:rsidRPr="004862BC">
          <w:rPr>
            <w:rStyle w:val="Hipervnculo"/>
          </w:rPr>
          <w:t>repositorio</w:t>
        </w:r>
      </w:hyperlink>
      <w:r w:rsidR="004862BC">
        <w:t xml:space="preserve"> datan de hace más de 1 año, por lo que podemos considerar que ya se encuentra muy desactualizada y podemos encontrar otras opciones mejores en liberías como </w:t>
      </w:r>
    </w:p>
    <w:p w14:paraId="39721E44" w14:textId="77777777" w:rsidR="004862BC" w:rsidRDefault="00206A54" w:rsidP="004862BC">
      <w:pPr>
        <w:numPr>
          <w:ilvl w:val="0"/>
          <w:numId w:val="21"/>
        </w:numPr>
        <w:shd w:val="clear" w:color="auto" w:fill="FFFFFF"/>
        <w:spacing w:before="0" w:after="0"/>
        <w:ind w:left="450"/>
        <w:rPr>
          <w:rFonts w:ascii="Arial" w:hAnsi="Arial" w:cs="Arial"/>
          <w:color w:val="242729"/>
          <w:sz w:val="23"/>
          <w:szCs w:val="23"/>
        </w:rPr>
      </w:pPr>
      <w:hyperlink r:id="rId38" w:history="1">
        <w:r w:rsidR="004862BC">
          <w:rPr>
            <w:rStyle w:val="Hipervnculo"/>
            <w:rFonts w:ascii="Arial" w:hAnsi="Arial" w:cs="Arial"/>
            <w:color w:val="18529A"/>
            <w:sz w:val="23"/>
            <w:szCs w:val="23"/>
            <w:bdr w:val="none" w:sz="0" w:space="0" w:color="auto" w:frame="1"/>
          </w:rPr>
          <w:t>TensorFlow</w:t>
        </w:r>
      </w:hyperlink>
    </w:p>
    <w:p w14:paraId="69FFE886" w14:textId="77777777" w:rsidR="004862BC" w:rsidRDefault="00206A54" w:rsidP="004862BC">
      <w:pPr>
        <w:numPr>
          <w:ilvl w:val="0"/>
          <w:numId w:val="21"/>
        </w:numPr>
        <w:shd w:val="clear" w:color="auto" w:fill="FFFFFF"/>
        <w:spacing w:before="0" w:after="0"/>
        <w:ind w:left="450"/>
        <w:rPr>
          <w:rFonts w:ascii="Arial" w:hAnsi="Arial" w:cs="Arial"/>
          <w:color w:val="242729"/>
          <w:sz w:val="23"/>
          <w:szCs w:val="23"/>
        </w:rPr>
      </w:pPr>
      <w:hyperlink r:id="rId39" w:history="1">
        <w:r w:rsidR="004862BC">
          <w:rPr>
            <w:rStyle w:val="Hipervnculo"/>
            <w:rFonts w:ascii="Arial" w:hAnsi="Arial" w:cs="Arial"/>
            <w:color w:val="18529A"/>
            <w:sz w:val="23"/>
            <w:szCs w:val="23"/>
            <w:bdr w:val="none" w:sz="0" w:space="0" w:color="auto" w:frame="1"/>
          </w:rPr>
          <w:t>Blocks</w:t>
        </w:r>
      </w:hyperlink>
    </w:p>
    <w:p w14:paraId="19884402" w14:textId="77777777" w:rsidR="004862BC" w:rsidRDefault="00206A54" w:rsidP="004862BC">
      <w:pPr>
        <w:numPr>
          <w:ilvl w:val="0"/>
          <w:numId w:val="21"/>
        </w:numPr>
        <w:shd w:val="clear" w:color="auto" w:fill="FFFFFF"/>
        <w:spacing w:before="0" w:after="0"/>
        <w:ind w:left="450"/>
        <w:rPr>
          <w:rFonts w:ascii="Arial" w:hAnsi="Arial" w:cs="Arial"/>
          <w:color w:val="242729"/>
          <w:sz w:val="23"/>
          <w:szCs w:val="23"/>
        </w:rPr>
      </w:pPr>
      <w:hyperlink r:id="rId40" w:history="1">
        <w:r w:rsidR="004862BC">
          <w:rPr>
            <w:rStyle w:val="Hipervnculo"/>
            <w:rFonts w:ascii="Arial" w:hAnsi="Arial" w:cs="Arial"/>
            <w:color w:val="18529A"/>
            <w:sz w:val="23"/>
            <w:szCs w:val="23"/>
            <w:bdr w:val="none" w:sz="0" w:space="0" w:color="auto" w:frame="1"/>
          </w:rPr>
          <w:t>Lasagne</w:t>
        </w:r>
      </w:hyperlink>
    </w:p>
    <w:p w14:paraId="1BA5C6B6" w14:textId="77777777" w:rsidR="004862BC" w:rsidRDefault="00206A54" w:rsidP="004862BC">
      <w:pPr>
        <w:numPr>
          <w:ilvl w:val="0"/>
          <w:numId w:val="21"/>
        </w:numPr>
        <w:shd w:val="clear" w:color="auto" w:fill="FFFFFF"/>
        <w:spacing w:before="0" w:after="0"/>
        <w:ind w:left="450"/>
        <w:rPr>
          <w:rFonts w:ascii="Arial" w:hAnsi="Arial" w:cs="Arial"/>
          <w:color w:val="242729"/>
          <w:sz w:val="23"/>
          <w:szCs w:val="23"/>
        </w:rPr>
      </w:pPr>
      <w:hyperlink r:id="rId41" w:history="1">
        <w:r w:rsidR="004862BC">
          <w:rPr>
            <w:rStyle w:val="Hipervnculo"/>
            <w:rFonts w:ascii="Arial" w:hAnsi="Arial" w:cs="Arial"/>
            <w:color w:val="18529A"/>
            <w:sz w:val="23"/>
            <w:szCs w:val="23"/>
            <w:bdr w:val="none" w:sz="0" w:space="0" w:color="auto" w:frame="1"/>
          </w:rPr>
          <w:t>Keras</w:t>
        </w:r>
      </w:hyperlink>
    </w:p>
    <w:p w14:paraId="41C5009F" w14:textId="77777777" w:rsidR="004862BC" w:rsidRDefault="00206A54" w:rsidP="004862BC">
      <w:pPr>
        <w:numPr>
          <w:ilvl w:val="0"/>
          <w:numId w:val="21"/>
        </w:numPr>
        <w:shd w:val="clear" w:color="auto" w:fill="FFFFFF"/>
        <w:spacing w:before="0" w:after="0"/>
        <w:ind w:left="450"/>
        <w:rPr>
          <w:rFonts w:ascii="Arial" w:hAnsi="Arial" w:cs="Arial"/>
          <w:color w:val="242729"/>
          <w:sz w:val="23"/>
          <w:szCs w:val="23"/>
        </w:rPr>
      </w:pPr>
      <w:hyperlink r:id="rId42" w:history="1">
        <w:r w:rsidR="004862BC">
          <w:rPr>
            <w:rStyle w:val="Hipervnculo"/>
            <w:rFonts w:ascii="Arial" w:hAnsi="Arial" w:cs="Arial"/>
            <w:color w:val="18529A"/>
            <w:sz w:val="23"/>
            <w:szCs w:val="23"/>
            <w:bdr w:val="none" w:sz="0" w:space="0" w:color="auto" w:frame="1"/>
          </w:rPr>
          <w:t>Deepy</w:t>
        </w:r>
      </w:hyperlink>
    </w:p>
    <w:p w14:paraId="3DB598B2" w14:textId="77777777" w:rsidR="004862BC" w:rsidRDefault="00206A54" w:rsidP="004862BC">
      <w:pPr>
        <w:numPr>
          <w:ilvl w:val="0"/>
          <w:numId w:val="21"/>
        </w:numPr>
        <w:shd w:val="clear" w:color="auto" w:fill="FFFFFF"/>
        <w:spacing w:before="0" w:after="0"/>
        <w:ind w:left="450"/>
        <w:rPr>
          <w:rFonts w:ascii="Arial" w:hAnsi="Arial" w:cs="Arial"/>
          <w:color w:val="242729"/>
          <w:sz w:val="23"/>
          <w:szCs w:val="23"/>
        </w:rPr>
      </w:pPr>
      <w:hyperlink r:id="rId43" w:history="1">
        <w:r w:rsidR="004862BC">
          <w:rPr>
            <w:rStyle w:val="Hipervnculo"/>
            <w:rFonts w:ascii="Arial" w:hAnsi="Arial" w:cs="Arial"/>
            <w:color w:val="18529A"/>
            <w:sz w:val="23"/>
            <w:szCs w:val="23"/>
            <w:bdr w:val="none" w:sz="0" w:space="0" w:color="auto" w:frame="1"/>
          </w:rPr>
          <w:t>Nolearn</w:t>
        </w:r>
      </w:hyperlink>
    </w:p>
    <w:p w14:paraId="7AAFC2B2" w14:textId="77777777" w:rsidR="004862BC" w:rsidRDefault="00206A54" w:rsidP="004862BC">
      <w:pPr>
        <w:numPr>
          <w:ilvl w:val="0"/>
          <w:numId w:val="21"/>
        </w:numPr>
        <w:shd w:val="clear" w:color="auto" w:fill="FFFFFF"/>
        <w:spacing w:before="0" w:after="0"/>
        <w:ind w:left="450"/>
        <w:rPr>
          <w:rFonts w:ascii="Arial" w:hAnsi="Arial" w:cs="Arial"/>
          <w:color w:val="242729"/>
          <w:sz w:val="23"/>
          <w:szCs w:val="23"/>
        </w:rPr>
      </w:pPr>
      <w:hyperlink r:id="rId44" w:history="1">
        <w:r w:rsidR="004862BC">
          <w:rPr>
            <w:rStyle w:val="Hipervnculo"/>
            <w:rFonts w:ascii="Arial" w:hAnsi="Arial" w:cs="Arial"/>
            <w:color w:val="18529A"/>
            <w:sz w:val="23"/>
            <w:szCs w:val="23"/>
            <w:bdr w:val="none" w:sz="0" w:space="0" w:color="auto" w:frame="1"/>
          </w:rPr>
          <w:t>NeuPy</w:t>
        </w:r>
      </w:hyperlink>
    </w:p>
    <w:p w14:paraId="598F8C26" w14:textId="77777777" w:rsidR="004862BC" w:rsidRDefault="004862BC" w:rsidP="00B259AF">
      <w:pPr>
        <w:pStyle w:val="Normal2"/>
      </w:pPr>
    </w:p>
    <w:p w14:paraId="106623A9" w14:textId="5D07A834" w:rsidR="000E0E9B" w:rsidRPr="00D47206" w:rsidRDefault="000E0E9B" w:rsidP="000E0E9B">
      <w:pPr>
        <w:pStyle w:val="Normal2"/>
      </w:pPr>
      <w:r>
        <w:t xml:space="preserve">En el caso de Neuroph, hablamos de </w:t>
      </w:r>
      <w:r w:rsidR="004862BC">
        <w:t xml:space="preserve">una librería </w:t>
      </w:r>
      <w:r>
        <w:t>Java que también cuenta con un IDE completo basado en NetBeans que añade una interfaz gráfica intuitiva a la hora de programar, la cual no se ha utilizado en este proyecto.</w:t>
      </w:r>
      <w:r>
        <w:br/>
        <w:t>Está orientado al desarrollo de redes neuronales comunes, con un reducido número de clases asociadas a los conceptos básicos de redes.</w:t>
      </w:r>
      <w:r>
        <w:br/>
        <w:t xml:space="preserve">Al igual que PyBrain, es Open Source y gratuito, bajo licencia </w:t>
      </w:r>
      <w:hyperlink r:id="rId45" w:history="1">
        <w:r w:rsidRPr="000E0E9B">
          <w:rPr>
            <w:rStyle w:val="Hipervnculo"/>
          </w:rPr>
          <w:t>Apache 2.0</w:t>
        </w:r>
      </w:hyperlink>
      <w:r>
        <w:t xml:space="preserve">. Su </w:t>
      </w:r>
      <w:hyperlink r:id="rId46" w:history="1">
        <w:r w:rsidRPr="000E0E9B">
          <w:rPr>
            <w:rStyle w:val="Hipervnculo"/>
          </w:rPr>
          <w:t>repositorio</w:t>
        </w:r>
      </w:hyperlink>
      <w:r>
        <w:t xml:space="preserve"> se encuentra activo desde mediados de 2015 y el último commit es de Marzo de 2017.</w:t>
      </w:r>
    </w:p>
    <w:p w14:paraId="3FB23EC1" w14:textId="77777777" w:rsidR="00B259AF" w:rsidRDefault="00B259AF" w:rsidP="00D47206">
      <w:pPr>
        <w:pStyle w:val="Normal2"/>
      </w:pPr>
    </w:p>
    <w:p w14:paraId="5C792BD7" w14:textId="5F79F3B2" w:rsidR="00D47206" w:rsidRDefault="00037862" w:rsidP="00D47206">
      <w:pPr>
        <w:pStyle w:val="Normal2"/>
      </w:pPr>
      <w:r>
        <w:t>Ambas están orientadas al trabajo con redes neuronales</w:t>
      </w:r>
      <w:r w:rsidR="00614A3B">
        <w:t>, desde la creación de conjuntos de entrenamiento, configuración de redes</w:t>
      </w:r>
      <w:r w:rsidR="00B259AF">
        <w:t xml:space="preserve">, entrenamiento etc. Útiles para resolver </w:t>
      </w:r>
      <w:r w:rsidR="004862BC">
        <w:t>cualquier tipo de problema que pueda ser planteado desde un enfoque de redes neuronales.</w:t>
      </w:r>
    </w:p>
    <w:p w14:paraId="3F61D21A" w14:textId="77777777" w:rsidR="004862BC" w:rsidRDefault="004862BC" w:rsidP="00D47206">
      <w:pPr>
        <w:pStyle w:val="Normal2"/>
      </w:pPr>
    </w:p>
    <w:p w14:paraId="08C6E77D" w14:textId="77777777" w:rsidR="00FD64A9" w:rsidRDefault="00FD64A9">
      <w:pPr>
        <w:spacing w:before="0" w:after="0"/>
        <w:rPr>
          <w:rFonts w:ascii="Garamond" w:hAnsi="Garamond" w:cs="Arial"/>
          <w:b/>
        </w:rPr>
      </w:pPr>
      <w:r>
        <w:br w:type="page"/>
      </w:r>
    </w:p>
    <w:p w14:paraId="5A23D35C" w14:textId="77777777" w:rsidR="00FD64A9" w:rsidRDefault="00FD64A9" w:rsidP="00FD64A9">
      <w:pPr>
        <w:pStyle w:val="Ttulo3"/>
      </w:pPr>
      <w:r>
        <w:rPr>
          <w:noProof/>
        </w:rPr>
        <w:lastRenderedPageBreak/>
        <w:drawing>
          <wp:anchor distT="0" distB="0" distL="114300" distR="114300" simplePos="0" relativeHeight="251658752" behindDoc="0" locked="0" layoutInCell="1" allowOverlap="1" wp14:anchorId="55965040" wp14:editId="63BB595A">
            <wp:simplePos x="0" y="0"/>
            <wp:positionH relativeFrom="margin">
              <wp:posOffset>4580890</wp:posOffset>
            </wp:positionH>
            <wp:positionV relativeFrom="paragraph">
              <wp:posOffset>1270</wp:posOffset>
            </wp:positionV>
            <wp:extent cx="810895" cy="205105"/>
            <wp:effectExtent l="0" t="0" r="8255" b="4445"/>
            <wp:wrapSquare wrapText="bothSides"/>
            <wp:docPr id="1" name="Imagen 1" descr="https://maven.apache.org/images/maven-logo-black-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ven.apache.org/images/maven-logo-black-on-white.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810895" cy="205105"/>
                    </a:xfrm>
                    <a:prstGeom prst="rect">
                      <a:avLst/>
                    </a:prstGeom>
                    <a:noFill/>
                    <a:ln>
                      <a:noFill/>
                    </a:ln>
                  </pic:spPr>
                </pic:pic>
              </a:graphicData>
            </a:graphic>
            <wp14:sizeRelH relativeFrom="page">
              <wp14:pctWidth>0</wp14:pctWidth>
            </wp14:sizeRelH>
            <wp14:sizeRelV relativeFrom="page">
              <wp14:pctHeight>0</wp14:pctHeight>
            </wp14:sizeRelV>
          </wp:anchor>
        </w:drawing>
      </w:r>
      <w:r>
        <w:t>Maven</w:t>
      </w:r>
    </w:p>
    <w:p w14:paraId="2B7051E8" w14:textId="6BEDBFA1" w:rsidR="00FD64A9" w:rsidRDefault="00FD64A9" w:rsidP="00FD64A9">
      <w:pPr>
        <w:pStyle w:val="Normal2"/>
      </w:pPr>
      <w:r>
        <w:t xml:space="preserve">Es una herramienta </w:t>
      </w:r>
      <w:r w:rsidR="000E0E9B">
        <w:t>Open Source</w:t>
      </w:r>
      <w:r>
        <w:t>, creada</w:t>
      </w:r>
      <w:r w:rsidRPr="000221E4">
        <w:t xml:space="preserve"> por Jason van Zyl, de Sonatype</w:t>
      </w:r>
      <w:r>
        <w:t xml:space="preserve"> en el año 2002. Es similar a las herramientas Apache Ant, PEAR (php) y CPAN (Perl)</w:t>
      </w:r>
    </w:p>
    <w:p w14:paraId="0F02F0D3" w14:textId="77777777" w:rsidR="00FD64A9" w:rsidRDefault="00FD64A9" w:rsidP="00FD64A9">
      <w:pPr>
        <w:pStyle w:val="Normal2"/>
      </w:pPr>
      <w:r>
        <w:t>Su objetivo es simplificar la gestión de un proyecto software de tal manera que un desarrollador pueda extraerse de ciertos procesos con la ganancia de tiempo que esto conlleva. Con Maven la build de un proyecto se basa en tener un fichero pom.xml donde tengamos definida la configuración de nuestro proyecto con sus módulos, dependencias, librerías, etc… y ejecutar el comando mvn install.</w:t>
      </w:r>
    </w:p>
    <w:p w14:paraId="7EDD8353" w14:textId="3BD50A16" w:rsidR="00FD64A9" w:rsidRDefault="00FD64A9" w:rsidP="00FD64A9">
      <w:pPr>
        <w:pStyle w:val="Normal2"/>
      </w:pPr>
      <w:r>
        <w:t xml:space="preserve">Aunque en realidad, Maven es capaz de gestionar completamente el ciclo de un software ya que puede gestionar Validación, Compilación, Tests unitarios, Empaquetado, Pruebas de </w:t>
      </w:r>
      <w:r w:rsidR="000E0E9B">
        <w:t>Integración</w:t>
      </w:r>
      <w:r>
        <w:t>, Verificado, Instalación y Despliegue de nuestro proyecto.</w:t>
      </w:r>
    </w:p>
    <w:p w14:paraId="1AD7B430" w14:textId="11CC16B9" w:rsidR="00FD64A9" w:rsidRPr="000221E4" w:rsidRDefault="00FD64A9" w:rsidP="009E0DBE">
      <w:pPr>
        <w:pStyle w:val="Normal2"/>
      </w:pPr>
      <w:r>
        <w:t>Como añadido, cuenta con un repositorio en internet llamado Maven Central. En él se encuentra una colección de librerías asociadas a sus posibles dependencias, de tal manera que con definir en el pom.xml las librerías que necesita nuestro proyecto maven accederá al almacén central y nos descargará automáticamente todo lo que necesitemos (incluyendo todas las librerías que se necesiten a niveles más bajos).</w:t>
      </w:r>
    </w:p>
    <w:p w14:paraId="6028513B" w14:textId="77777777" w:rsidR="00FD64A9" w:rsidRDefault="00FD64A9" w:rsidP="00FD64A9">
      <w:pPr>
        <w:pStyle w:val="Ttulo3"/>
      </w:pPr>
      <w:r>
        <w:rPr>
          <w:noProof/>
        </w:rPr>
        <w:drawing>
          <wp:anchor distT="0" distB="0" distL="114300" distR="114300" simplePos="0" relativeHeight="251659776" behindDoc="0" locked="0" layoutInCell="1" allowOverlap="1" wp14:anchorId="268A5911" wp14:editId="55C96FA0">
            <wp:simplePos x="0" y="0"/>
            <wp:positionH relativeFrom="margin">
              <wp:align>right</wp:align>
            </wp:positionH>
            <wp:positionV relativeFrom="paragraph">
              <wp:posOffset>157480</wp:posOffset>
            </wp:positionV>
            <wp:extent cx="516255" cy="215900"/>
            <wp:effectExtent l="0" t="0" r="0" b="0"/>
            <wp:wrapSquare wrapText="bothSides"/>
            <wp:docPr id="2" name="Imagen 2" descr="https://upload.wikimedia.org/wikipedia/commons/thumb/e/e0/Git-logo.svg/1200px-Git-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e/e0/Git-logo.svg/1200px-Git-logo.svg.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16255" cy="215900"/>
                    </a:xfrm>
                    <a:prstGeom prst="rect">
                      <a:avLst/>
                    </a:prstGeom>
                    <a:noFill/>
                    <a:ln>
                      <a:noFill/>
                    </a:ln>
                  </pic:spPr>
                </pic:pic>
              </a:graphicData>
            </a:graphic>
            <wp14:sizeRelH relativeFrom="page">
              <wp14:pctWidth>0</wp14:pctWidth>
            </wp14:sizeRelH>
            <wp14:sizeRelV relativeFrom="page">
              <wp14:pctHeight>0</wp14:pctHeight>
            </wp14:sizeRelV>
          </wp:anchor>
        </w:drawing>
      </w:r>
      <w:r>
        <w:t>Git (GitHub)</w:t>
      </w:r>
      <w:r w:rsidRPr="00407D63">
        <w:t xml:space="preserve"> </w:t>
      </w:r>
    </w:p>
    <w:p w14:paraId="05C11C54" w14:textId="21C71A3E" w:rsidR="00FD64A9" w:rsidRDefault="00FD64A9" w:rsidP="00FD64A9">
      <w:pPr>
        <w:pStyle w:val="Normal2"/>
      </w:pPr>
      <w:r>
        <w:t xml:space="preserve">En el año 2002, el proyecto del núcleo de Linux empezó a usar un software de control de versiones llamado “BitKeeper” de manera gratuita. Tres años más tarde (2005) la compañía propietaria decidió dejar de ofrecer los </w:t>
      </w:r>
      <w:r w:rsidR="000E0E9B">
        <w:t>servicios</w:t>
      </w:r>
      <w:r>
        <w:t xml:space="preserve"> de manera gratuita a la comunidad Linux. Esto propició que el propio Linus Torvalds comenzara a desarrollar esta herramienta gratuita de control de versiones: Git.</w:t>
      </w:r>
    </w:p>
    <w:p w14:paraId="5C687876" w14:textId="77777777" w:rsidR="00FD64A9" w:rsidRDefault="00FD64A9" w:rsidP="00FD64A9">
      <w:pPr>
        <w:pStyle w:val="Normal2"/>
      </w:pPr>
      <w:r>
        <w:t>El desarrollo vino marcado por las lecciones que aprendieron de BitKeeper, con los siguientes objetivos:</w:t>
      </w:r>
    </w:p>
    <w:p w14:paraId="2EE23EAE" w14:textId="667A8390" w:rsidR="00FD64A9" w:rsidRDefault="00FD64A9" w:rsidP="00FD64A9">
      <w:pPr>
        <w:pStyle w:val="Normal2"/>
      </w:pPr>
      <w:r>
        <w:t>Este tipo de programas se centran en la gestión de los cambios que se producen en un proyecto a lo largo del tiempo, de tal manera que todos esos cambios se guarden y se organicen en versiones incrementales. Otros VCS (</w:t>
      </w:r>
      <w:r w:rsidR="000E0E9B">
        <w:t>versión</w:t>
      </w:r>
      <w:r>
        <w:t xml:space="preserve"> control system) son SVN. Mercurial, CVS…</w:t>
      </w:r>
    </w:p>
    <w:p w14:paraId="5B9C0DF9" w14:textId="6D27A527" w:rsidR="009E0DBE" w:rsidRDefault="00343CE0" w:rsidP="009E0DBE">
      <w:pPr>
        <w:pStyle w:val="Normal2"/>
      </w:pPr>
      <w:r>
        <w:t xml:space="preserve">Gracias a esto tenemos distintas snapshots de nuestro código, que siempre pueden ser revisadas, y pueden servir para revertir todos los cambios hasta ese punto si en </w:t>
      </w:r>
      <w:r w:rsidR="000E0E9B">
        <w:t>algún</w:t>
      </w:r>
      <w:r>
        <w:t xml:space="preserve"> momento se ha producido un fallo y se quiere volver al estado de un commit concreto.</w:t>
      </w:r>
    </w:p>
    <w:p w14:paraId="3E402B54" w14:textId="008828B0" w:rsidR="009E0DBE" w:rsidRPr="00CE5547" w:rsidRDefault="009E0DBE" w:rsidP="009E0DBE">
      <w:pPr>
        <w:pStyle w:val="Ttulo3"/>
      </w:pPr>
      <w:r w:rsidRPr="00CE5547">
        <w:rPr>
          <w:noProof/>
        </w:rPr>
        <w:drawing>
          <wp:anchor distT="0" distB="0" distL="114300" distR="114300" simplePos="0" relativeHeight="251665920" behindDoc="0" locked="0" layoutInCell="1" allowOverlap="1" wp14:anchorId="41058585" wp14:editId="132CACBE">
            <wp:simplePos x="0" y="0"/>
            <wp:positionH relativeFrom="margin">
              <wp:posOffset>4578985</wp:posOffset>
            </wp:positionH>
            <wp:positionV relativeFrom="paragraph">
              <wp:posOffset>133350</wp:posOffset>
            </wp:positionV>
            <wp:extent cx="821055" cy="195580"/>
            <wp:effectExtent l="0" t="0" r="0" b="0"/>
            <wp:wrapSquare wrapText="bothSides"/>
            <wp:docPr id="45" name="Imagen 45" descr="Resultado de imagen de objecta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objectai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821055" cy="1955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E5547">
        <w:t xml:space="preserve">ObjectAid </w:t>
      </w:r>
    </w:p>
    <w:p w14:paraId="388B5DB2" w14:textId="1FE8F8F0" w:rsidR="00FD64A9" w:rsidRDefault="009E0DBE" w:rsidP="009E0DBE">
      <w:pPr>
        <w:pStyle w:val="Normal2"/>
      </w:pPr>
      <w:r>
        <w:t>Es un plugin de Eclipse encargado de genera</w:t>
      </w:r>
      <w:r w:rsidR="00C50FD6">
        <w:t>r</w:t>
      </w:r>
      <w:r>
        <w:t xml:space="preserve"> los diagramas UML a partir de nuestro c</w:t>
      </w:r>
      <w:r w:rsidR="00C50FD6">
        <w:t>ódigo fuente Java, que se actualizan automáticamente con los cambios.</w:t>
      </w:r>
      <w:r w:rsidR="00FD64A9">
        <w:br w:type="page"/>
      </w:r>
    </w:p>
    <w:p w14:paraId="2961504B" w14:textId="540BE650" w:rsidR="00FE50A8" w:rsidRDefault="00FA174B" w:rsidP="00A90134">
      <w:pPr>
        <w:pStyle w:val="Ttulo2"/>
      </w:pPr>
      <w:bookmarkStart w:id="12" w:name="_Toc483837302"/>
      <w:r>
        <w:lastRenderedPageBreak/>
        <w:t>Metodología de desarrollo</w:t>
      </w:r>
      <w:bookmarkEnd w:id="12"/>
      <w:r w:rsidR="003F3922">
        <w:t xml:space="preserve"> software</w:t>
      </w:r>
    </w:p>
    <w:p w14:paraId="0765913E" w14:textId="77777777" w:rsidR="003F3922" w:rsidRDefault="003F3922" w:rsidP="00A90134">
      <w:r>
        <w:t xml:space="preserve">El término metodología se puede definir como el conjunto de métodos que se emplean para lograr un objetivo. </w:t>
      </w:r>
    </w:p>
    <w:p w14:paraId="2057BADC" w14:textId="77777777" w:rsidR="003F3922" w:rsidRDefault="003F3922" w:rsidP="00A90134">
      <w:r>
        <w:t xml:space="preserve">A su vez, un método se compone de herramientas, técnicas y procedimientos. </w:t>
      </w:r>
    </w:p>
    <w:p w14:paraId="69828E87" w14:textId="77777777" w:rsidR="0045696B" w:rsidRDefault="003F3922" w:rsidP="00742F99">
      <w:r>
        <w:t>Así, podemos decir que una metodología de desarrollo de software define el conjunto de herramientas, procedimientos y técnicas que se emplean con el objetivo de construir el software deseado</w:t>
      </w:r>
      <w:r w:rsidR="0045696B">
        <w:t>.</w:t>
      </w:r>
    </w:p>
    <w:p w14:paraId="1ECC4334" w14:textId="3E1081BD" w:rsidR="00A90134" w:rsidRDefault="0045696B" w:rsidP="00742F99">
      <w:r>
        <w:t>D</w:t>
      </w:r>
      <w:r w:rsidR="006F5EA2">
        <w:t xml:space="preserve">icho de otra </w:t>
      </w:r>
      <w:r w:rsidR="00110D7D">
        <w:t>manera,</w:t>
      </w:r>
      <w:r w:rsidR="006F5EA2">
        <w:t xml:space="preserve"> es el conjunto de </w:t>
      </w:r>
      <w:r w:rsidR="003F3922">
        <w:t>las estrategias de desarrollo que nos ayudan a organizar los procesos y actividades dentro del ciclo de vida del software definiendo así</w:t>
      </w:r>
      <w:r w:rsidR="00F12B1D">
        <w:t xml:space="preserve"> el marco de trabajo que se va a utilizar durant</w:t>
      </w:r>
      <w:r w:rsidR="003F3922">
        <w:t xml:space="preserve">e el desarrollo de un proyecto. Entre todos los modelos de desarrollo podemos </w:t>
      </w:r>
      <w:r w:rsidR="00742F99">
        <w:t>destacar el m</w:t>
      </w:r>
      <w:r w:rsidR="00F12B1D">
        <w:t xml:space="preserve">odelo en </w:t>
      </w:r>
      <w:r w:rsidR="00A90134">
        <w:t>Cascada</w:t>
      </w:r>
      <w:r w:rsidR="00742F99">
        <w:t>, el mo</w:t>
      </w:r>
      <w:r w:rsidR="00F12B1D">
        <w:t xml:space="preserve">delo </w:t>
      </w:r>
      <w:r w:rsidR="00A90134">
        <w:t>Incremental</w:t>
      </w:r>
      <w:r w:rsidR="00742F99">
        <w:t>, el m</w:t>
      </w:r>
      <w:r w:rsidR="00F12B1D">
        <w:t xml:space="preserve">odelo en </w:t>
      </w:r>
      <w:r w:rsidR="00A90134">
        <w:t>Espiral</w:t>
      </w:r>
      <w:r w:rsidR="00742F99">
        <w:t xml:space="preserve"> y los m</w:t>
      </w:r>
      <w:r w:rsidR="00F12B1D">
        <w:t>odelos Ágiles</w:t>
      </w:r>
    </w:p>
    <w:p w14:paraId="79356A42" w14:textId="65C1F6CD" w:rsidR="003F3922" w:rsidRDefault="003F3922" w:rsidP="003F3922">
      <w:pPr>
        <w:pStyle w:val="Ttulo3"/>
      </w:pPr>
      <w:r>
        <w:t>Modelo en Cascada</w:t>
      </w:r>
    </w:p>
    <w:p w14:paraId="4E7777EB" w14:textId="77777777" w:rsidR="00364F1B" w:rsidRDefault="002F5C73" w:rsidP="006F5EA2">
      <w:pPr>
        <w:pStyle w:val="Normal2"/>
      </w:pPr>
      <w:r>
        <w:t xml:space="preserve">La característica principal del modelo en cascada es que carece de ningún tipo de iteración. </w:t>
      </w:r>
    </w:p>
    <w:p w14:paraId="05134813" w14:textId="77777777" w:rsidR="00364F1B" w:rsidRDefault="002F5C73" w:rsidP="006F5EA2">
      <w:pPr>
        <w:pStyle w:val="Normal2"/>
      </w:pPr>
      <w:r>
        <w:t xml:space="preserve">El proceso se divide en etapas secuenciales, de tal manera que una etapa solo empieza cuando ha acabado la anterior. </w:t>
      </w:r>
    </w:p>
    <w:p w14:paraId="6C5CC6D4" w14:textId="77777777" w:rsidR="00364F1B" w:rsidRDefault="002F5C73" w:rsidP="006F5EA2">
      <w:pPr>
        <w:pStyle w:val="Normal2"/>
      </w:pPr>
      <w:r>
        <w:t xml:space="preserve">La calidad del proyecto se evalúa solo al final del proceso, en un momento en el que puede que ya sea demasiado tarde como para subsanar posibles errores, y como añadido, cualquier cambio de requisitos es completamente incompatible con este modelo, ya que una vez finalizada esa etapa no se deberían de modificar, pues estaríamos volviendo a una etapa anterior. </w:t>
      </w:r>
    </w:p>
    <w:p w14:paraId="5D25FCE6" w14:textId="507324EF" w:rsidR="006F5EA2" w:rsidRDefault="002F5C73" w:rsidP="006F5EA2">
      <w:pPr>
        <w:pStyle w:val="Normal2"/>
      </w:pPr>
      <w:r>
        <w:t>Esto hace que este modelo solo sea factible en proyectos muy cerrados y con unos requisitos que no tienen ningún margen de cambio.</w:t>
      </w:r>
    </w:p>
    <w:p w14:paraId="4EB83EEF" w14:textId="2447C0FD" w:rsidR="002F5C73" w:rsidRDefault="002F5C73" w:rsidP="008A7675">
      <w:pPr>
        <w:pStyle w:val="Normal2"/>
        <w:ind w:left="0"/>
      </w:pPr>
    </w:p>
    <w:p w14:paraId="7D5C1F20" w14:textId="6FC37EA7" w:rsidR="002F5C73" w:rsidRDefault="00A148FB" w:rsidP="006F5EA2">
      <w:pPr>
        <w:pStyle w:val="Normal2"/>
      </w:pPr>
      <w:r>
        <w:rPr>
          <w:noProof/>
        </w:rPr>
        <mc:AlternateContent>
          <mc:Choice Requires="wpg">
            <w:drawing>
              <wp:anchor distT="0" distB="0" distL="114300" distR="114300" simplePos="0" relativeHeight="251660800" behindDoc="0" locked="0" layoutInCell="1" allowOverlap="1" wp14:anchorId="39DEB737" wp14:editId="2BCC2997">
                <wp:simplePos x="0" y="0"/>
                <wp:positionH relativeFrom="column">
                  <wp:posOffset>205201</wp:posOffset>
                </wp:positionH>
                <wp:positionV relativeFrom="paragraph">
                  <wp:posOffset>99407</wp:posOffset>
                </wp:positionV>
                <wp:extent cx="4947776" cy="1715303"/>
                <wp:effectExtent l="0" t="0" r="24765" b="18415"/>
                <wp:wrapNone/>
                <wp:docPr id="31" name="Grupo 31"/>
                <wp:cNvGraphicFramePr/>
                <a:graphic xmlns:a="http://schemas.openxmlformats.org/drawingml/2006/main">
                  <a:graphicData uri="http://schemas.microsoft.com/office/word/2010/wordprocessingGroup">
                    <wpg:wgp>
                      <wpg:cNvGrpSpPr/>
                      <wpg:grpSpPr>
                        <a:xfrm>
                          <a:off x="0" y="0"/>
                          <a:ext cx="4947776" cy="1715303"/>
                          <a:chOff x="0" y="0"/>
                          <a:chExt cx="4947776" cy="1715303"/>
                        </a:xfrm>
                      </wpg:grpSpPr>
                      <wps:wsp>
                        <wps:cNvPr id="217" name="Cuadro de texto 2"/>
                        <wps:cNvSpPr txBox="1">
                          <a:spLocks noChangeArrowheads="1"/>
                        </wps:cNvSpPr>
                        <wps:spPr bwMode="auto">
                          <a:xfrm>
                            <a:off x="0" y="0"/>
                            <a:ext cx="857148" cy="266679"/>
                          </a:xfrm>
                          <a:prstGeom prst="rect">
                            <a:avLst/>
                          </a:prstGeom>
                          <a:solidFill>
                            <a:srgbClr val="FFFFFF"/>
                          </a:solidFill>
                          <a:ln w="9525">
                            <a:solidFill>
                              <a:srgbClr val="000000"/>
                            </a:solidFill>
                            <a:miter lim="800000"/>
                            <a:headEnd/>
                            <a:tailEnd/>
                          </a:ln>
                        </wps:spPr>
                        <wps:txbx>
                          <w:txbxContent>
                            <w:p w14:paraId="31B6AE50" w14:textId="0117B164" w:rsidR="009A2F8A" w:rsidRDefault="009A2F8A" w:rsidP="001D2FB3">
                              <w:pPr>
                                <w:spacing w:before="0" w:after="0"/>
                                <w:jc w:val="center"/>
                              </w:pPr>
                              <w:r>
                                <w:t>Requisitos</w:t>
                              </w:r>
                            </w:p>
                          </w:txbxContent>
                        </wps:txbx>
                        <wps:bodyPr rot="0" vert="horz" wrap="square" lIns="91440" tIns="45720" rIns="91440" bIns="45720" anchor="ctr" anchorCtr="0">
                          <a:noAutofit/>
                        </wps:bodyPr>
                      </wps:wsp>
                      <wps:wsp>
                        <wps:cNvPr id="12" name="Cuadro de texto 2"/>
                        <wps:cNvSpPr txBox="1">
                          <a:spLocks noChangeArrowheads="1"/>
                        </wps:cNvSpPr>
                        <wps:spPr bwMode="auto">
                          <a:xfrm>
                            <a:off x="862641" y="362310"/>
                            <a:ext cx="723265" cy="266065"/>
                          </a:xfrm>
                          <a:prstGeom prst="rect">
                            <a:avLst/>
                          </a:prstGeom>
                          <a:solidFill>
                            <a:srgbClr val="FFFFFF"/>
                          </a:solidFill>
                          <a:ln w="9525">
                            <a:solidFill>
                              <a:srgbClr val="000000"/>
                            </a:solidFill>
                            <a:miter lim="800000"/>
                            <a:headEnd/>
                            <a:tailEnd/>
                          </a:ln>
                        </wps:spPr>
                        <wps:txbx>
                          <w:txbxContent>
                            <w:p w14:paraId="6C6EC009" w14:textId="4776ADDA" w:rsidR="009A2F8A" w:rsidRDefault="009A2F8A" w:rsidP="001D2FB3">
                              <w:pPr>
                                <w:spacing w:before="0" w:after="0"/>
                                <w:jc w:val="center"/>
                              </w:pPr>
                              <w:r>
                                <w:t>Diseño</w:t>
                              </w:r>
                            </w:p>
                          </w:txbxContent>
                        </wps:txbx>
                        <wps:bodyPr rot="0" vert="horz" wrap="square" lIns="91440" tIns="45720" rIns="91440" bIns="45720" anchor="ctr" anchorCtr="0">
                          <a:noAutofit/>
                        </wps:bodyPr>
                      </wps:wsp>
                      <wps:wsp>
                        <wps:cNvPr id="19" name="Cuadro de texto 2"/>
                        <wps:cNvSpPr txBox="1">
                          <a:spLocks noChangeArrowheads="1"/>
                        </wps:cNvSpPr>
                        <wps:spPr bwMode="auto">
                          <a:xfrm>
                            <a:off x="1587260" y="741872"/>
                            <a:ext cx="1209040" cy="266065"/>
                          </a:xfrm>
                          <a:prstGeom prst="rect">
                            <a:avLst/>
                          </a:prstGeom>
                          <a:solidFill>
                            <a:srgbClr val="FFFFFF"/>
                          </a:solidFill>
                          <a:ln w="9525">
                            <a:solidFill>
                              <a:srgbClr val="000000"/>
                            </a:solidFill>
                            <a:miter lim="800000"/>
                            <a:headEnd/>
                            <a:tailEnd/>
                          </a:ln>
                        </wps:spPr>
                        <wps:txbx>
                          <w:txbxContent>
                            <w:p w14:paraId="74CBDB58" w14:textId="3EB0EB40" w:rsidR="009A2F8A" w:rsidRDefault="009A2F8A" w:rsidP="001D2FB3">
                              <w:pPr>
                                <w:spacing w:before="0" w:after="0"/>
                                <w:jc w:val="center"/>
                              </w:pPr>
                              <w:r>
                                <w:t>Implementación</w:t>
                              </w:r>
                            </w:p>
                          </w:txbxContent>
                        </wps:txbx>
                        <wps:bodyPr rot="0" vert="horz" wrap="square" lIns="91440" tIns="45720" rIns="91440" bIns="45720" anchor="ctr" anchorCtr="0">
                          <a:noAutofit/>
                        </wps:bodyPr>
                      </wps:wsp>
                      <wps:wsp>
                        <wps:cNvPr id="25" name="Cuadro de texto 2"/>
                        <wps:cNvSpPr txBox="1">
                          <a:spLocks noChangeArrowheads="1"/>
                        </wps:cNvSpPr>
                        <wps:spPr bwMode="auto">
                          <a:xfrm>
                            <a:off x="2794958" y="1104182"/>
                            <a:ext cx="999490" cy="266065"/>
                          </a:xfrm>
                          <a:prstGeom prst="rect">
                            <a:avLst/>
                          </a:prstGeom>
                          <a:solidFill>
                            <a:srgbClr val="FFFFFF"/>
                          </a:solidFill>
                          <a:ln w="9525">
                            <a:solidFill>
                              <a:srgbClr val="000000"/>
                            </a:solidFill>
                            <a:miter lim="800000"/>
                            <a:headEnd/>
                            <a:tailEnd/>
                          </a:ln>
                        </wps:spPr>
                        <wps:txbx>
                          <w:txbxContent>
                            <w:p w14:paraId="24E63268" w14:textId="13F7EF1D" w:rsidR="009A2F8A" w:rsidRDefault="009A2F8A" w:rsidP="001D2FB3">
                              <w:pPr>
                                <w:spacing w:before="0" w:after="0"/>
                                <w:jc w:val="center"/>
                              </w:pPr>
                              <w:r>
                                <w:t>Verificación</w:t>
                              </w:r>
                            </w:p>
                          </w:txbxContent>
                        </wps:txbx>
                        <wps:bodyPr rot="0" vert="horz" wrap="square" lIns="91440" tIns="45720" rIns="91440" bIns="45720" anchor="ctr" anchorCtr="0">
                          <a:noAutofit/>
                        </wps:bodyPr>
                      </wps:wsp>
                      <wps:wsp>
                        <wps:cNvPr id="29" name="Cuadro de texto 2"/>
                        <wps:cNvSpPr txBox="1">
                          <a:spLocks noChangeArrowheads="1"/>
                        </wps:cNvSpPr>
                        <wps:spPr bwMode="auto">
                          <a:xfrm>
                            <a:off x="3786996" y="1449238"/>
                            <a:ext cx="1160780" cy="266065"/>
                          </a:xfrm>
                          <a:prstGeom prst="rect">
                            <a:avLst/>
                          </a:prstGeom>
                          <a:solidFill>
                            <a:srgbClr val="FFFFFF"/>
                          </a:solidFill>
                          <a:ln w="9525">
                            <a:solidFill>
                              <a:srgbClr val="000000"/>
                            </a:solidFill>
                            <a:miter lim="800000"/>
                            <a:headEnd/>
                            <a:tailEnd/>
                          </a:ln>
                        </wps:spPr>
                        <wps:txbx>
                          <w:txbxContent>
                            <w:p w14:paraId="054B8143" w14:textId="29534734" w:rsidR="009A2F8A" w:rsidRDefault="009A2F8A" w:rsidP="001D2FB3">
                              <w:pPr>
                                <w:spacing w:before="0" w:after="0"/>
                                <w:jc w:val="center"/>
                              </w:pPr>
                              <w:r>
                                <w:t>Mantenimiento</w:t>
                              </w:r>
                            </w:p>
                          </w:txbxContent>
                        </wps:txbx>
                        <wps:bodyPr rot="0" vert="horz" wrap="square" lIns="91440" tIns="45720" rIns="91440" bIns="45720" anchor="ctr" anchorCtr="0">
                          <a:noAutofit/>
                        </wps:bodyPr>
                      </wps:wsp>
                      <wps:wsp>
                        <wps:cNvPr id="32" name="Conector angular 32"/>
                        <wps:cNvCnPr/>
                        <wps:spPr>
                          <a:xfrm>
                            <a:off x="862641" y="138023"/>
                            <a:ext cx="354799" cy="227879"/>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Conector angular 33"/>
                        <wps:cNvCnPr/>
                        <wps:spPr>
                          <a:xfrm>
                            <a:off x="1587260" y="508959"/>
                            <a:ext cx="594216" cy="233648"/>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4" name="Conector angular 34"/>
                        <wps:cNvCnPr/>
                        <wps:spPr>
                          <a:xfrm>
                            <a:off x="2794958" y="871268"/>
                            <a:ext cx="470181" cy="230763"/>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Conector angular 35"/>
                        <wps:cNvCnPr/>
                        <wps:spPr>
                          <a:xfrm>
                            <a:off x="3795622" y="1224951"/>
                            <a:ext cx="576909" cy="222110"/>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9DEB737" id="Grupo 31" o:spid="_x0000_s1029" style="position:absolute;left:0;text-align:left;margin-left:16.15pt;margin-top:7.85pt;width:389.6pt;height:135.05pt;z-index:251660800" coordsize="49477,17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">
                <v:shape id="_x0000_s1030" type="#_x0000_t202" style="position:absolute;width:8571;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">
                  <v:textbox>
                    <w:txbxContent>
                      <w:p w14:paraId="31B6AE50" w14:textId="0117B164" w:rsidR="009A2F8A" w:rsidRDefault="009A2F8A" w:rsidP="001D2FB3">
                        <w:pPr>
                          <w:spacing w:before="0" w:after="0"/>
                          <w:jc w:val="center"/>
                        </w:pPr>
                        <w:r>
                          <w:t>Requisitos</w:t>
                        </w:r>
                      </w:p>
                    </w:txbxContent>
                  </v:textbox>
                </v:shape>
                <v:shape id="_x0000_s1031" type="#_x0000_t202" style="position:absolute;left:8626;top:3623;width:7233;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">
                  <v:textbox>
                    <w:txbxContent>
                      <w:p w14:paraId="6C6EC009" w14:textId="4776ADDA" w:rsidR="009A2F8A" w:rsidRDefault="009A2F8A" w:rsidP="001D2FB3">
                        <w:pPr>
                          <w:spacing w:before="0" w:after="0"/>
                          <w:jc w:val="center"/>
                        </w:pPr>
                        <w:r>
                          <w:t>Diseño</w:t>
                        </w:r>
                      </w:p>
                    </w:txbxContent>
                  </v:textbox>
                </v:shape>
                <v:shape id="_x0000_s1032" type="#_x0000_t202" style="position:absolute;left:15872;top:7418;width:12091;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">
                  <v:textbox>
                    <w:txbxContent>
                      <w:p w14:paraId="74CBDB58" w14:textId="3EB0EB40" w:rsidR="009A2F8A" w:rsidRDefault="009A2F8A" w:rsidP="001D2FB3">
                        <w:pPr>
                          <w:spacing w:before="0" w:after="0"/>
                          <w:jc w:val="center"/>
                        </w:pPr>
                        <w:r>
                          <w:t>Implementación</w:t>
                        </w:r>
                      </w:p>
                    </w:txbxContent>
                  </v:textbox>
                </v:shape>
                <v:shape id="_x0000_s1033" type="#_x0000_t202" style="position:absolute;left:27949;top:11041;width:9995;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">
                  <v:textbox>
                    <w:txbxContent>
                      <w:p w14:paraId="24E63268" w14:textId="13F7EF1D" w:rsidR="009A2F8A" w:rsidRDefault="009A2F8A" w:rsidP="001D2FB3">
                        <w:pPr>
                          <w:spacing w:before="0" w:after="0"/>
                          <w:jc w:val="center"/>
                        </w:pPr>
                        <w:r>
                          <w:t>Verificación</w:t>
                        </w:r>
                      </w:p>
                    </w:txbxContent>
                  </v:textbox>
                </v:shape>
                <v:shape id="_x0000_s1034" type="#_x0000_t202" style="position:absolute;left:37869;top:14492;width:11608;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">
                  <v:textbox>
                    <w:txbxContent>
                      <w:p w14:paraId="054B8143" w14:textId="29534734" w:rsidR="009A2F8A" w:rsidRDefault="009A2F8A" w:rsidP="001D2FB3">
                        <w:pPr>
                          <w:spacing w:before="0" w:after="0"/>
                          <w:jc w:val="center"/>
                        </w:pPr>
                        <w:r>
                          <w:t>Mantenimiento</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32" o:spid="_x0000_s1035" type="#_x0000_t34" style="position:absolute;left:8626;top:1380;width:3548;height:227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" adj="21644" strokecolor="#5b9bd5 [3204]" strokeweight=".5pt">
                  <v:stroke endarrow="block"/>
                </v:shape>
                <v:shape id="Conector angular 33" o:spid="_x0000_s1036" type="#_x0000_t34" style="position:absolute;left:15872;top:5089;width:5942;height:233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" adj="21644" strokecolor="#5b9bd5 [3204]" strokeweight=".5pt">
                  <v:stroke endarrow="block"/>
                </v:shape>
                <v:shape id="Conector angular 34" o:spid="_x0000_s1037" type="#_x0000_t34" style="position:absolute;left:27949;top:8712;width:4702;height:23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" adj="21644" strokecolor="#5b9bd5 [3204]" strokeweight=".5pt">
                  <v:stroke endarrow="block"/>
                </v:shape>
                <v:shape id="Conector angular 35" o:spid="_x0000_s1038" type="#_x0000_t34" style="position:absolute;left:37956;top:12249;width:5769;height:222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" adj="21644" strokecolor="#5b9bd5 [3204]" strokeweight=".5pt">
                  <v:stroke endarrow="block"/>
                </v:shape>
              </v:group>
            </w:pict>
          </mc:Fallback>
        </mc:AlternateContent>
      </w:r>
    </w:p>
    <w:p w14:paraId="5C3F81CD" w14:textId="01502ECE" w:rsidR="002F5C73" w:rsidRDefault="002F5C73" w:rsidP="006F5EA2">
      <w:pPr>
        <w:pStyle w:val="Normal2"/>
      </w:pPr>
    </w:p>
    <w:p w14:paraId="4E280235" w14:textId="6BEF887C" w:rsidR="002F5C73" w:rsidRDefault="002F5C73" w:rsidP="006F5EA2">
      <w:pPr>
        <w:pStyle w:val="Normal2"/>
      </w:pPr>
    </w:p>
    <w:p w14:paraId="750ECA26" w14:textId="7DD8216C" w:rsidR="002F5C73" w:rsidRDefault="002F5C73" w:rsidP="006F5EA2">
      <w:pPr>
        <w:pStyle w:val="Normal2"/>
      </w:pPr>
    </w:p>
    <w:p w14:paraId="1FEE4BC0" w14:textId="686342A6" w:rsidR="002F5C73" w:rsidRDefault="002F5C73" w:rsidP="006F5EA2">
      <w:pPr>
        <w:pStyle w:val="Normal2"/>
      </w:pPr>
    </w:p>
    <w:p w14:paraId="5FB5C4EC" w14:textId="0F8C9723" w:rsidR="002F5C73" w:rsidRDefault="002F5C73" w:rsidP="006F5EA2">
      <w:pPr>
        <w:pStyle w:val="Normal2"/>
      </w:pPr>
    </w:p>
    <w:p w14:paraId="663A6C82" w14:textId="21F1FAEB" w:rsidR="0090039B" w:rsidRDefault="0090039B">
      <w:pPr>
        <w:spacing w:before="0" w:after="0"/>
        <w:rPr>
          <w:rFonts w:ascii="Garamond" w:hAnsi="Garamond" w:cs="Arial"/>
          <w:i/>
        </w:rPr>
      </w:pPr>
      <w:r>
        <w:br w:type="page"/>
      </w:r>
    </w:p>
    <w:p w14:paraId="6326378B" w14:textId="00B29E6A" w:rsidR="006F5EA2" w:rsidRDefault="006F5EA2" w:rsidP="006F5EA2">
      <w:pPr>
        <w:pStyle w:val="Ttulo3"/>
      </w:pPr>
      <w:r>
        <w:lastRenderedPageBreak/>
        <w:t>Modelo incremental</w:t>
      </w:r>
    </w:p>
    <w:p w14:paraId="55192F6B" w14:textId="2381A293" w:rsidR="006F5EA2" w:rsidRDefault="00C47A14" w:rsidP="006F5EA2">
      <w:pPr>
        <w:pStyle w:val="Normal2"/>
      </w:pPr>
      <w:r>
        <w:t>El modelo incremental se basa en repetir el ciclo cascada un número de veces. Al tener varias iteraciones, permite añadir nuevas funcionalidades, requisitos o especificaciones, creando al final de cada ciclo una evolución del software.</w:t>
      </w:r>
    </w:p>
    <w:p w14:paraId="3F469734" w14:textId="6273E026" w:rsidR="00A148FB" w:rsidRDefault="00A148FB" w:rsidP="006F5EA2">
      <w:pPr>
        <w:pStyle w:val="Normal2"/>
      </w:pPr>
    </w:p>
    <w:p w14:paraId="084FCF72" w14:textId="4B18B68E" w:rsidR="00A148FB" w:rsidRDefault="00293B74" w:rsidP="006F5EA2">
      <w:pPr>
        <w:pStyle w:val="Normal2"/>
      </w:pPr>
      <w:r>
        <w:rPr>
          <w:noProof/>
        </w:rPr>
        <mc:AlternateContent>
          <mc:Choice Requires="wpg">
            <w:drawing>
              <wp:anchor distT="0" distB="0" distL="114300" distR="114300" simplePos="0" relativeHeight="251661824" behindDoc="0" locked="0" layoutInCell="1" allowOverlap="1" wp14:anchorId="0E205229" wp14:editId="52643EE0">
                <wp:simplePos x="0" y="0"/>
                <wp:positionH relativeFrom="margin">
                  <wp:align>center</wp:align>
                </wp:positionH>
                <wp:positionV relativeFrom="paragraph">
                  <wp:posOffset>44293</wp:posOffset>
                </wp:positionV>
                <wp:extent cx="3790092" cy="1370445"/>
                <wp:effectExtent l="0" t="0" r="20320" b="20320"/>
                <wp:wrapNone/>
                <wp:docPr id="47" name="Grupo 47"/>
                <wp:cNvGraphicFramePr/>
                <a:graphic xmlns:a="http://schemas.openxmlformats.org/drawingml/2006/main">
                  <a:graphicData uri="http://schemas.microsoft.com/office/word/2010/wordprocessingGroup">
                    <wpg:wgp>
                      <wpg:cNvGrpSpPr/>
                      <wpg:grpSpPr>
                        <a:xfrm>
                          <a:off x="0" y="0"/>
                          <a:ext cx="3790092" cy="1370445"/>
                          <a:chOff x="0" y="0"/>
                          <a:chExt cx="3790092" cy="1370445"/>
                        </a:xfrm>
                      </wpg:grpSpPr>
                      <wps:wsp>
                        <wps:cNvPr id="37" name="Cuadro de texto 2"/>
                        <wps:cNvSpPr txBox="1">
                          <a:spLocks noChangeArrowheads="1"/>
                        </wps:cNvSpPr>
                        <wps:spPr bwMode="auto">
                          <a:xfrm>
                            <a:off x="0" y="0"/>
                            <a:ext cx="857063" cy="266653"/>
                          </a:xfrm>
                          <a:prstGeom prst="rect">
                            <a:avLst/>
                          </a:prstGeom>
                          <a:solidFill>
                            <a:srgbClr val="FFFFFF"/>
                          </a:solidFill>
                          <a:ln w="9525">
                            <a:solidFill>
                              <a:srgbClr val="000000"/>
                            </a:solidFill>
                            <a:miter lim="800000"/>
                            <a:headEnd/>
                            <a:tailEnd/>
                          </a:ln>
                        </wps:spPr>
                        <wps:txbx>
                          <w:txbxContent>
                            <w:p w14:paraId="0A306BB0" w14:textId="77777777" w:rsidR="009A2F8A" w:rsidRDefault="009A2F8A" w:rsidP="00A148FB">
                              <w:pPr>
                                <w:spacing w:before="0" w:after="0"/>
                                <w:jc w:val="center"/>
                              </w:pPr>
                              <w:r>
                                <w:t>Requisitos</w:t>
                              </w:r>
                            </w:p>
                          </w:txbxContent>
                        </wps:txbx>
                        <wps:bodyPr rot="0" vert="horz" wrap="square" lIns="91440" tIns="45720" rIns="91440" bIns="45720" anchor="ctr" anchorCtr="0">
                          <a:noAutofit/>
                        </wps:bodyPr>
                      </wps:wsp>
                      <wps:wsp>
                        <wps:cNvPr id="38" name="Cuadro de texto 2"/>
                        <wps:cNvSpPr txBox="1">
                          <a:spLocks noChangeArrowheads="1"/>
                        </wps:cNvSpPr>
                        <wps:spPr bwMode="auto">
                          <a:xfrm>
                            <a:off x="860961" y="362198"/>
                            <a:ext cx="723193" cy="266039"/>
                          </a:xfrm>
                          <a:prstGeom prst="rect">
                            <a:avLst/>
                          </a:prstGeom>
                          <a:solidFill>
                            <a:srgbClr val="FFFFFF"/>
                          </a:solidFill>
                          <a:ln w="9525">
                            <a:solidFill>
                              <a:srgbClr val="000000"/>
                            </a:solidFill>
                            <a:miter lim="800000"/>
                            <a:headEnd/>
                            <a:tailEnd/>
                          </a:ln>
                        </wps:spPr>
                        <wps:txbx>
                          <w:txbxContent>
                            <w:p w14:paraId="587A05CF" w14:textId="77777777" w:rsidR="009A2F8A" w:rsidRDefault="009A2F8A" w:rsidP="00A148FB">
                              <w:pPr>
                                <w:spacing w:before="0" w:after="0"/>
                                <w:jc w:val="center"/>
                              </w:pPr>
                              <w:r>
                                <w:t>Diseño</w:t>
                              </w:r>
                            </w:p>
                          </w:txbxContent>
                        </wps:txbx>
                        <wps:bodyPr rot="0" vert="horz" wrap="square" lIns="91440" tIns="45720" rIns="91440" bIns="45720" anchor="ctr" anchorCtr="0">
                          <a:noAutofit/>
                        </wps:bodyPr>
                      </wps:wsp>
                      <wps:wsp>
                        <wps:cNvPr id="39" name="Cuadro de texto 2"/>
                        <wps:cNvSpPr txBox="1">
                          <a:spLocks noChangeArrowheads="1"/>
                        </wps:cNvSpPr>
                        <wps:spPr bwMode="auto">
                          <a:xfrm>
                            <a:off x="1585355" y="742208"/>
                            <a:ext cx="1208920" cy="266039"/>
                          </a:xfrm>
                          <a:prstGeom prst="rect">
                            <a:avLst/>
                          </a:prstGeom>
                          <a:solidFill>
                            <a:srgbClr val="FFFFFF"/>
                          </a:solidFill>
                          <a:ln w="9525">
                            <a:solidFill>
                              <a:srgbClr val="000000"/>
                            </a:solidFill>
                            <a:miter lim="800000"/>
                            <a:headEnd/>
                            <a:tailEnd/>
                          </a:ln>
                        </wps:spPr>
                        <wps:txbx>
                          <w:txbxContent>
                            <w:p w14:paraId="477A2B94" w14:textId="77777777" w:rsidR="009A2F8A" w:rsidRDefault="009A2F8A" w:rsidP="00A148FB">
                              <w:pPr>
                                <w:spacing w:before="0" w:after="0"/>
                                <w:jc w:val="center"/>
                              </w:pPr>
                              <w:r>
                                <w:t>Implementación</w:t>
                              </w:r>
                            </w:p>
                          </w:txbxContent>
                        </wps:txbx>
                        <wps:bodyPr rot="0" vert="horz" wrap="square" lIns="91440" tIns="45720" rIns="91440" bIns="45720" anchor="ctr" anchorCtr="0">
                          <a:noAutofit/>
                        </wps:bodyPr>
                      </wps:wsp>
                      <wps:wsp>
                        <wps:cNvPr id="40" name="Cuadro de texto 2"/>
                        <wps:cNvSpPr txBox="1">
                          <a:spLocks noChangeArrowheads="1"/>
                        </wps:cNvSpPr>
                        <wps:spPr bwMode="auto">
                          <a:xfrm>
                            <a:off x="2790701" y="1104406"/>
                            <a:ext cx="999391" cy="266039"/>
                          </a:xfrm>
                          <a:prstGeom prst="rect">
                            <a:avLst/>
                          </a:prstGeom>
                          <a:solidFill>
                            <a:srgbClr val="FFFFFF"/>
                          </a:solidFill>
                          <a:ln w="9525">
                            <a:solidFill>
                              <a:srgbClr val="000000"/>
                            </a:solidFill>
                            <a:miter lim="800000"/>
                            <a:headEnd/>
                            <a:tailEnd/>
                          </a:ln>
                        </wps:spPr>
                        <wps:txbx>
                          <w:txbxContent>
                            <w:p w14:paraId="0F3C1DDD" w14:textId="77777777" w:rsidR="009A2F8A" w:rsidRDefault="009A2F8A" w:rsidP="00A148FB">
                              <w:pPr>
                                <w:spacing w:before="0" w:after="0"/>
                                <w:jc w:val="center"/>
                              </w:pPr>
                              <w:r>
                                <w:t>Verificación</w:t>
                              </w:r>
                            </w:p>
                          </w:txbxContent>
                        </wps:txbx>
                        <wps:bodyPr rot="0" vert="horz" wrap="square" lIns="91440" tIns="45720" rIns="91440" bIns="45720" anchor="ctr" anchorCtr="0">
                          <a:noAutofit/>
                        </wps:bodyPr>
                      </wps:wsp>
                      <wps:wsp>
                        <wps:cNvPr id="42" name="Conector angular 42"/>
                        <wps:cNvCnPr/>
                        <wps:spPr>
                          <a:xfrm>
                            <a:off x="860961" y="136567"/>
                            <a:ext cx="354764" cy="227857"/>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Conector angular 43"/>
                        <wps:cNvCnPr/>
                        <wps:spPr>
                          <a:xfrm>
                            <a:off x="1585355" y="504702"/>
                            <a:ext cx="594157" cy="233625"/>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Conector angular 44"/>
                        <wps:cNvCnPr/>
                        <wps:spPr>
                          <a:xfrm>
                            <a:off x="2790701" y="866899"/>
                            <a:ext cx="470134" cy="230740"/>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 name="Conector angular 46"/>
                        <wps:cNvCnPr/>
                        <wps:spPr>
                          <a:xfrm flipH="1" flipV="1">
                            <a:off x="403761" y="267195"/>
                            <a:ext cx="2381002" cy="967839"/>
                          </a:xfrm>
                          <a:prstGeom prst="bentConnector3">
                            <a:avLst>
                              <a:gd name="adj1" fmla="val 99928"/>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E205229" id="Grupo 47" o:spid="_x0000_s1039" style="position:absolute;left:0;text-align:left;margin-left:0;margin-top:3.5pt;width:298.45pt;height:107.9pt;z-index:251661824;mso-position-horizontal:center;mso-position-horizontal-relative:margin" coordsize="37900,13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">
                <v:shape id="_x0000_s1040" type="#_x0000_t202" style="position:absolute;width:8570;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">
                  <v:textbox>
                    <w:txbxContent>
                      <w:p w14:paraId="0A306BB0" w14:textId="77777777" w:rsidR="009A2F8A" w:rsidRDefault="009A2F8A" w:rsidP="00A148FB">
                        <w:pPr>
                          <w:spacing w:before="0" w:after="0"/>
                          <w:jc w:val="center"/>
                        </w:pPr>
                        <w:r>
                          <w:t>Requisitos</w:t>
                        </w:r>
                      </w:p>
                    </w:txbxContent>
                  </v:textbox>
                </v:shape>
                <v:shape id="_x0000_s1041" type="#_x0000_t202" style="position:absolute;left:8609;top:3621;width:723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">
                  <v:textbox>
                    <w:txbxContent>
                      <w:p w14:paraId="587A05CF" w14:textId="77777777" w:rsidR="009A2F8A" w:rsidRDefault="009A2F8A" w:rsidP="00A148FB">
                        <w:pPr>
                          <w:spacing w:before="0" w:after="0"/>
                          <w:jc w:val="center"/>
                        </w:pPr>
                        <w:r>
                          <w:t>Diseño</w:t>
                        </w:r>
                      </w:p>
                    </w:txbxContent>
                  </v:textbox>
                </v:shape>
                <v:shape id="_x0000_s1042" type="#_x0000_t202" style="position:absolute;left:15853;top:7422;width:12089;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">
                  <v:textbox>
                    <w:txbxContent>
                      <w:p w14:paraId="477A2B94" w14:textId="77777777" w:rsidR="009A2F8A" w:rsidRDefault="009A2F8A" w:rsidP="00A148FB">
                        <w:pPr>
                          <w:spacing w:before="0" w:after="0"/>
                          <w:jc w:val="center"/>
                        </w:pPr>
                        <w:r>
                          <w:t>Implementación</w:t>
                        </w:r>
                      </w:p>
                    </w:txbxContent>
                  </v:textbox>
                </v:shape>
                <v:shape id="_x0000_s1043" type="#_x0000_t202" style="position:absolute;left:27907;top:11044;width:9993;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">
                  <v:textbox>
                    <w:txbxContent>
                      <w:p w14:paraId="0F3C1DDD" w14:textId="77777777" w:rsidR="009A2F8A" w:rsidRDefault="009A2F8A" w:rsidP="00A148FB">
                        <w:pPr>
                          <w:spacing w:before="0" w:after="0"/>
                          <w:jc w:val="center"/>
                        </w:pPr>
                        <w:r>
                          <w:t>Verificación</w:t>
                        </w:r>
                      </w:p>
                    </w:txbxContent>
                  </v:textbox>
                </v:shape>
                <v:shape id="Conector angular 42" o:spid="_x0000_s1044" type="#_x0000_t34" style="position:absolute;left:8609;top:1365;width:3548;height:227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" adj="21644" strokecolor="#5b9bd5 [3204]" strokeweight=".5pt">
                  <v:stroke endarrow="block"/>
                </v:shape>
                <v:shape id="Conector angular 43" o:spid="_x0000_s1045" type="#_x0000_t34" style="position:absolute;left:15853;top:5047;width:5942;height:233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" adj="21644" strokecolor="#5b9bd5 [3204]" strokeweight=".5pt">
                  <v:stroke endarrow="block"/>
                </v:shape>
                <v:shape id="Conector angular 44" o:spid="_x0000_s1046" type="#_x0000_t34" style="position:absolute;left:27907;top:8668;width:4701;height:23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" adj="21644" strokecolor="#5b9bd5 [3204]" strokeweight=".5pt">
                  <v:stroke endarrow="block"/>
                </v:shape>
                <v:shape id="Conector angular 46" o:spid="_x0000_s1047" type="#_x0000_t34" style="position:absolute;left:4037;top:2671;width:23810;height:967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" adj="21584" strokecolor="#5b9bd5 [3204]" strokeweight=".5pt">
                  <v:stroke endarrow="block"/>
                </v:shape>
                <w10:wrap anchorx="margin"/>
              </v:group>
            </w:pict>
          </mc:Fallback>
        </mc:AlternateContent>
      </w:r>
    </w:p>
    <w:p w14:paraId="589E4CE5" w14:textId="3C4482DB" w:rsidR="00A148FB" w:rsidRDefault="00A148FB" w:rsidP="006F5EA2">
      <w:pPr>
        <w:pStyle w:val="Normal2"/>
      </w:pPr>
    </w:p>
    <w:p w14:paraId="7D49D501" w14:textId="014F4931" w:rsidR="00A148FB" w:rsidRDefault="00A148FB" w:rsidP="006F5EA2">
      <w:pPr>
        <w:pStyle w:val="Normal2"/>
      </w:pPr>
    </w:p>
    <w:p w14:paraId="6C5F529F" w14:textId="6639C9B4" w:rsidR="00A148FB" w:rsidRDefault="00A148FB" w:rsidP="006F5EA2">
      <w:pPr>
        <w:pStyle w:val="Normal2"/>
      </w:pPr>
    </w:p>
    <w:p w14:paraId="7879A6B7" w14:textId="0F8E6EC8" w:rsidR="00A148FB" w:rsidRDefault="00A148FB" w:rsidP="006F5EA2">
      <w:pPr>
        <w:pStyle w:val="Normal2"/>
      </w:pPr>
    </w:p>
    <w:p w14:paraId="5A206C09" w14:textId="7C847AFF" w:rsidR="00A148FB" w:rsidRDefault="00A148FB" w:rsidP="006F5EA2">
      <w:pPr>
        <w:pStyle w:val="Normal2"/>
      </w:pPr>
    </w:p>
    <w:p w14:paraId="7F8AD18D" w14:textId="6FE625D7" w:rsidR="00A148FB" w:rsidRDefault="00A148FB" w:rsidP="006F5EA2">
      <w:pPr>
        <w:pStyle w:val="Normal2"/>
      </w:pPr>
    </w:p>
    <w:p w14:paraId="52172923" w14:textId="6576FDC8" w:rsidR="00A148FB" w:rsidRDefault="00A148FB" w:rsidP="00293B74">
      <w:pPr>
        <w:pStyle w:val="Normal2"/>
        <w:ind w:left="0"/>
      </w:pPr>
    </w:p>
    <w:p w14:paraId="38013719" w14:textId="3DA2B48E" w:rsidR="006F5EA2" w:rsidRDefault="006F5EA2" w:rsidP="006F5EA2">
      <w:pPr>
        <w:pStyle w:val="Ttulo3"/>
      </w:pPr>
      <w:r>
        <w:t>Modelo en espiral</w:t>
      </w:r>
    </w:p>
    <w:p w14:paraId="20DDF9FE" w14:textId="793F7375" w:rsidR="00293B74" w:rsidRDefault="00293B74" w:rsidP="00BA2427">
      <w:pPr>
        <w:pStyle w:val="Normal2"/>
      </w:pPr>
      <w:r>
        <w:t xml:space="preserve">En este modelo se divide el proyecto en distintos ciclos. En cada ciclo se desarrollan una serie de funcionalidades. Una vez hechas, se prepara otra iteración. </w:t>
      </w:r>
    </w:p>
    <w:p w14:paraId="235B2D53" w14:textId="36309378" w:rsidR="00094426" w:rsidRDefault="00F115F6" w:rsidP="00BA2427">
      <w:pPr>
        <w:pStyle w:val="Normal2"/>
      </w:pPr>
      <w:r>
        <w:rPr>
          <w:noProof/>
        </w:rPr>
        <mc:AlternateContent>
          <mc:Choice Requires="wpg">
            <w:drawing>
              <wp:anchor distT="0" distB="0" distL="114300" distR="114300" simplePos="0" relativeHeight="251662848" behindDoc="0" locked="0" layoutInCell="1" allowOverlap="1" wp14:anchorId="6F6CF56F" wp14:editId="58744D88">
                <wp:simplePos x="0" y="0"/>
                <wp:positionH relativeFrom="margin">
                  <wp:align>center</wp:align>
                </wp:positionH>
                <wp:positionV relativeFrom="paragraph">
                  <wp:posOffset>639519</wp:posOffset>
                </wp:positionV>
                <wp:extent cx="3722914" cy="2256311"/>
                <wp:effectExtent l="0" t="0" r="0" b="0"/>
                <wp:wrapTopAndBottom/>
                <wp:docPr id="61" name="Grupo 61"/>
                <wp:cNvGraphicFramePr/>
                <a:graphic xmlns:a="http://schemas.openxmlformats.org/drawingml/2006/main">
                  <a:graphicData uri="http://schemas.microsoft.com/office/word/2010/wordprocessingGroup">
                    <wpg:wgp>
                      <wpg:cNvGrpSpPr/>
                      <wpg:grpSpPr>
                        <a:xfrm>
                          <a:off x="0" y="0"/>
                          <a:ext cx="3722914" cy="2256311"/>
                          <a:chOff x="0" y="0"/>
                          <a:chExt cx="3722914" cy="2256311"/>
                        </a:xfrm>
                      </wpg:grpSpPr>
                      <wpg:grpSp>
                        <wpg:cNvPr id="60" name="Grupo 60"/>
                        <wpg:cNvGrpSpPr/>
                        <wpg:grpSpPr>
                          <a:xfrm>
                            <a:off x="0" y="0"/>
                            <a:ext cx="3722914" cy="2256311"/>
                            <a:chOff x="0" y="0"/>
                            <a:chExt cx="3722914" cy="2256311"/>
                          </a:xfrm>
                        </wpg:grpSpPr>
                        <wps:wsp>
                          <wps:cNvPr id="50" name="Cuadro de texto 2"/>
                          <wps:cNvSpPr txBox="1">
                            <a:spLocks noChangeArrowheads="1"/>
                          </wps:cNvSpPr>
                          <wps:spPr bwMode="auto">
                            <a:xfrm>
                              <a:off x="0" y="302820"/>
                              <a:ext cx="908462" cy="564078"/>
                            </a:xfrm>
                            <a:prstGeom prst="rect">
                              <a:avLst/>
                            </a:prstGeom>
                            <a:noFill/>
                            <a:ln w="9525">
                              <a:noFill/>
                              <a:miter lim="800000"/>
                              <a:headEnd/>
                              <a:tailEnd/>
                            </a:ln>
                          </wps:spPr>
                          <wps:txbx>
                            <w:txbxContent>
                              <w:p w14:paraId="57AB177C" w14:textId="0B7CCE0B" w:rsidR="009A2F8A" w:rsidRDefault="009A2F8A" w:rsidP="00BA2427">
                                <w:pPr>
                                  <w:jc w:val="center"/>
                                </w:pPr>
                                <w:r>
                                  <w:t>Análisis de requisitos</w:t>
                                </w:r>
                              </w:p>
                            </w:txbxContent>
                          </wps:txbx>
                          <wps:bodyPr rot="0" vert="horz" wrap="square" lIns="91440" tIns="45720" rIns="91440" bIns="45720" anchor="t" anchorCtr="0">
                            <a:noAutofit/>
                          </wps:bodyPr>
                        </wps:wsp>
                        <wps:wsp>
                          <wps:cNvPr id="56" name="Cuadro de texto 2"/>
                          <wps:cNvSpPr txBox="1">
                            <a:spLocks noChangeArrowheads="1"/>
                          </wps:cNvSpPr>
                          <wps:spPr bwMode="auto">
                            <a:xfrm>
                              <a:off x="1276598" y="0"/>
                              <a:ext cx="1098467" cy="564078"/>
                            </a:xfrm>
                            <a:prstGeom prst="rect">
                              <a:avLst/>
                            </a:prstGeom>
                            <a:noFill/>
                            <a:ln w="9525">
                              <a:noFill/>
                              <a:miter lim="800000"/>
                              <a:headEnd/>
                              <a:tailEnd/>
                            </a:ln>
                          </wps:spPr>
                          <wps:txbx>
                            <w:txbxContent>
                              <w:p w14:paraId="047A0DCA" w14:textId="4484CFB2" w:rsidR="009A2F8A" w:rsidRDefault="009A2F8A" w:rsidP="00BA2427">
                                <w:pPr>
                                  <w:jc w:val="center"/>
                                </w:pPr>
                                <w:r>
                                  <w:t>Discusión de alternativas</w:t>
                                </w:r>
                              </w:p>
                            </w:txbxContent>
                          </wps:txbx>
                          <wps:bodyPr rot="0" vert="horz" wrap="square" lIns="91440" tIns="45720" rIns="91440" bIns="45720" anchor="t" anchorCtr="0">
                            <a:noAutofit/>
                          </wps:bodyPr>
                        </wps:wsp>
                        <wps:wsp>
                          <wps:cNvPr id="57" name="Cuadro de texto 2"/>
                          <wps:cNvSpPr txBox="1">
                            <a:spLocks noChangeArrowheads="1"/>
                          </wps:cNvSpPr>
                          <wps:spPr bwMode="auto">
                            <a:xfrm>
                              <a:off x="2814452" y="777833"/>
                              <a:ext cx="908462" cy="564078"/>
                            </a:xfrm>
                            <a:prstGeom prst="rect">
                              <a:avLst/>
                            </a:prstGeom>
                            <a:noFill/>
                            <a:ln w="9525">
                              <a:noFill/>
                              <a:miter lim="800000"/>
                              <a:headEnd/>
                              <a:tailEnd/>
                            </a:ln>
                          </wps:spPr>
                          <wps:txbx>
                            <w:txbxContent>
                              <w:p w14:paraId="5F892923" w14:textId="4955E1F6" w:rsidR="009A2F8A" w:rsidRDefault="009A2F8A" w:rsidP="00BA2427">
                                <w:pPr>
                                  <w:jc w:val="center"/>
                                </w:pPr>
                                <w:r>
                                  <w:t>Desarrollo</w:t>
                                </w:r>
                              </w:p>
                            </w:txbxContent>
                          </wps:txbx>
                          <wps:bodyPr rot="0" vert="horz" wrap="square" lIns="91440" tIns="45720" rIns="91440" bIns="45720" anchor="t" anchorCtr="0">
                            <a:noAutofit/>
                          </wps:bodyPr>
                        </wps:wsp>
                        <wps:wsp>
                          <wps:cNvPr id="58" name="Cuadro de texto 2"/>
                          <wps:cNvSpPr txBox="1">
                            <a:spLocks noChangeArrowheads="1"/>
                          </wps:cNvSpPr>
                          <wps:spPr bwMode="auto">
                            <a:xfrm>
                              <a:off x="1793174" y="1692233"/>
                              <a:ext cx="908462" cy="564078"/>
                            </a:xfrm>
                            <a:prstGeom prst="rect">
                              <a:avLst/>
                            </a:prstGeom>
                            <a:noFill/>
                            <a:ln w="9525">
                              <a:noFill/>
                              <a:miter lim="800000"/>
                              <a:headEnd/>
                              <a:tailEnd/>
                            </a:ln>
                          </wps:spPr>
                          <wps:txbx>
                            <w:txbxContent>
                              <w:p w14:paraId="3D334D82" w14:textId="65D9B33C" w:rsidR="009A2F8A" w:rsidRDefault="009A2F8A" w:rsidP="00BA2427">
                                <w:pPr>
                                  <w:jc w:val="center"/>
                                </w:pPr>
                                <w:r>
                                  <w:t>Validación</w:t>
                                </w:r>
                              </w:p>
                            </w:txbxContent>
                          </wps:txbx>
                          <wps:bodyPr rot="0" vert="horz" wrap="square" lIns="91440" tIns="45720" rIns="91440" bIns="45720" anchor="t" anchorCtr="0">
                            <a:noAutofit/>
                          </wps:bodyPr>
                        </wps:wsp>
                        <wps:wsp>
                          <wps:cNvPr id="59" name="Cuadro de texto 2"/>
                          <wps:cNvSpPr txBox="1">
                            <a:spLocks noChangeArrowheads="1"/>
                          </wps:cNvSpPr>
                          <wps:spPr bwMode="auto">
                            <a:xfrm>
                              <a:off x="249382" y="1668483"/>
                              <a:ext cx="1074717" cy="564078"/>
                            </a:xfrm>
                            <a:prstGeom prst="rect">
                              <a:avLst/>
                            </a:prstGeom>
                            <a:noFill/>
                            <a:ln w="9525">
                              <a:noFill/>
                              <a:miter lim="800000"/>
                              <a:headEnd/>
                              <a:tailEnd/>
                            </a:ln>
                          </wps:spPr>
                          <wps:txbx>
                            <w:txbxContent>
                              <w:p w14:paraId="2EC0FC29" w14:textId="172EC54A" w:rsidR="009A2F8A" w:rsidRDefault="009A2F8A" w:rsidP="00BA2427">
                                <w:pPr>
                                  <w:jc w:val="center"/>
                                </w:pPr>
                                <w:r>
                                  <w:t>Planificación</w:t>
                                </w:r>
                              </w:p>
                            </w:txbxContent>
                          </wps:txbx>
                          <wps:bodyPr rot="0" vert="horz" wrap="square" lIns="91440" tIns="45720" rIns="91440" bIns="45720" anchor="t" anchorCtr="0">
                            <a:noAutofit/>
                          </wps:bodyPr>
                        </wps:wsp>
                      </wpg:grpSp>
                      <pic:pic xmlns:pic="http://schemas.openxmlformats.org/drawingml/2006/picture">
                        <pic:nvPicPr>
                          <pic:cNvPr id="48" name="Imagen 48" descr="Resultado de imagen de ciclo de vida espiral"/>
                          <pic:cNvPicPr>
                            <a:picLocks noChangeAspect="1"/>
                          </pic:cNvPicPr>
                        </pic:nvPicPr>
                        <pic:blipFill rotWithShape="1">
                          <a:blip r:embed="rId50">
                            <a:extLst>
                              <a:ext uri="{28A0092B-C50C-407E-A947-70E740481C1C}">
                                <a14:useLocalDpi xmlns:a14="http://schemas.microsoft.com/office/drawing/2010/main" val="0"/>
                              </a:ext>
                            </a:extLst>
                          </a:blip>
                          <a:srcRect l="8227" t="20164" r="20707" b="7883"/>
                          <a:stretch/>
                        </pic:blipFill>
                        <pic:spPr bwMode="auto">
                          <a:xfrm>
                            <a:off x="219694" y="421574"/>
                            <a:ext cx="2665730" cy="156718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6F6CF56F" id="Grupo 61" o:spid="_x0000_s1048" style="position:absolute;left:0;text-align:left;margin-left:0;margin-top:50.35pt;width:293.15pt;height:177.65pt;z-index:251662848;mso-position-horizontal:center;mso-position-horizontal-relative:margin" coordsize="37229,225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">
                <v:group id="Grupo 60" o:spid="_x0000_s1049" style="position:absolute;width:37229;height:22563" coordsize="37229,22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_x0000_s1050" type="#_x0000_t202" style="position:absolute;top:3028;width:9084;height:5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14:paraId="57AB177C" w14:textId="0B7CCE0B" w:rsidR="009A2F8A" w:rsidRDefault="009A2F8A" w:rsidP="00BA2427">
                          <w:pPr>
                            <w:jc w:val="center"/>
                          </w:pPr>
                          <w:r>
                            <w:t>Análisis de requisitos</w:t>
                          </w:r>
                        </w:p>
                      </w:txbxContent>
                    </v:textbox>
                  </v:shape>
                  <v:shape id="_x0000_s1051" type="#_x0000_t202" style="position:absolute;left:12765;width:10985;height:5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047A0DCA" w14:textId="4484CFB2" w:rsidR="009A2F8A" w:rsidRDefault="009A2F8A" w:rsidP="00BA2427">
                          <w:pPr>
                            <w:jc w:val="center"/>
                          </w:pPr>
                          <w:r>
                            <w:t>Discusión de alternativas</w:t>
                          </w:r>
                        </w:p>
                      </w:txbxContent>
                    </v:textbox>
                  </v:shape>
                  <v:shape id="_x0000_s1052" type="#_x0000_t202" style="position:absolute;left:28144;top:7778;width:9085;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14:paraId="5F892923" w14:textId="4955E1F6" w:rsidR="009A2F8A" w:rsidRDefault="009A2F8A" w:rsidP="00BA2427">
                          <w:pPr>
                            <w:jc w:val="center"/>
                          </w:pPr>
                          <w:r>
                            <w:t>Desarrollo</w:t>
                          </w:r>
                        </w:p>
                      </w:txbxContent>
                    </v:textbox>
                  </v:shape>
                  <v:shape id="_x0000_s1053" type="#_x0000_t202" style="position:absolute;left:17931;top:16922;width:9085;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14:paraId="3D334D82" w14:textId="65D9B33C" w:rsidR="009A2F8A" w:rsidRDefault="009A2F8A" w:rsidP="00BA2427">
                          <w:pPr>
                            <w:jc w:val="center"/>
                          </w:pPr>
                          <w:r>
                            <w:t>Validación</w:t>
                          </w:r>
                        </w:p>
                      </w:txbxContent>
                    </v:textbox>
                  </v:shape>
                  <v:shape id="_x0000_s1054" type="#_x0000_t202" style="position:absolute;left:2493;top:16684;width:10747;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14:paraId="2EC0FC29" w14:textId="172EC54A" w:rsidR="009A2F8A" w:rsidRDefault="009A2F8A" w:rsidP="00BA2427">
                          <w:pPr>
                            <w:jc w:val="center"/>
                          </w:pPr>
                          <w:r>
                            <w:t>Planificación</w:t>
                          </w:r>
                        </w:p>
                      </w:txbxContent>
                    </v:textbox>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8" o:spid="_x0000_s1055" type="#_x0000_t75" alt="Resultado de imagen de ciclo de vida espiral" style="position:absolute;left:2196;top:4215;width:26658;height:15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">
                  <v:imagedata r:id="rId51" o:title="Resultado de imagen de ciclo de vida espiral" croptop="13215f" cropbottom="5166f" cropleft="5392f" cropright="13571f"/>
                  <v:path arrowok="t"/>
                </v:shape>
                <w10:wrap type="topAndBottom" anchorx="margin"/>
              </v:group>
            </w:pict>
          </mc:Fallback>
        </mc:AlternateContent>
      </w:r>
      <w:r w:rsidR="00094426">
        <w:t>La principal diferencia entre el modelo en espiral y otros modelos es la co</w:t>
      </w:r>
      <w:r>
        <w:t>nsideración explicita del riesgo</w:t>
      </w:r>
      <w:r w:rsidR="00094426">
        <w:t>.</w:t>
      </w:r>
    </w:p>
    <w:p w14:paraId="21583EA5" w14:textId="77777777" w:rsidR="00F115F6" w:rsidRDefault="00F115F6">
      <w:pPr>
        <w:spacing w:before="0" w:after="0"/>
        <w:rPr>
          <w:rFonts w:ascii="Garamond" w:hAnsi="Garamond" w:cs="Arial"/>
          <w:i/>
        </w:rPr>
      </w:pPr>
      <w:r>
        <w:br w:type="page"/>
      </w:r>
    </w:p>
    <w:p w14:paraId="7E22241C" w14:textId="19FD3147" w:rsidR="006F5EA2" w:rsidRDefault="006F5EA2" w:rsidP="006F5EA2">
      <w:pPr>
        <w:pStyle w:val="Ttulo3"/>
      </w:pPr>
      <w:r>
        <w:lastRenderedPageBreak/>
        <w:t>Modelos ágiles</w:t>
      </w:r>
    </w:p>
    <w:p w14:paraId="4790386D" w14:textId="6557AD43" w:rsidR="00275DE6" w:rsidRDefault="00F115F6" w:rsidP="00275DE6">
      <w:pPr>
        <w:pStyle w:val="Normal2"/>
      </w:pPr>
      <w:r>
        <w:t>El desarrollo ágil tiene como objetivo desarrollar software rápidamente, de calidad y con una capacidad muy elevada de respuesta a cambios o imprevistos en el proyecto. Se enfocan principalmente en la gente y en sus resultados. En el año 2001 se creó el llamado “Manifiesto Ágil”, que consta de los siguientes valores:</w:t>
      </w:r>
    </w:p>
    <w:p w14:paraId="6F9EC797" w14:textId="6DA28A15" w:rsidR="00F115F6" w:rsidRDefault="00F115F6" w:rsidP="00F115F6">
      <w:pPr>
        <w:pStyle w:val="Normal2"/>
        <w:numPr>
          <w:ilvl w:val="0"/>
          <w:numId w:val="24"/>
        </w:numPr>
      </w:pPr>
      <w:r>
        <w:t>Valorar más a los individuos que a las herramientas</w:t>
      </w:r>
    </w:p>
    <w:p w14:paraId="0F98492F" w14:textId="537BA420" w:rsidR="00F115F6" w:rsidRDefault="00F115F6" w:rsidP="00F115F6">
      <w:pPr>
        <w:pStyle w:val="Normal2"/>
        <w:numPr>
          <w:ilvl w:val="0"/>
          <w:numId w:val="24"/>
        </w:numPr>
      </w:pPr>
      <w:r>
        <w:t>Valorar más el software que funciona sobre la documentación exhaustiva</w:t>
      </w:r>
    </w:p>
    <w:p w14:paraId="495454E3" w14:textId="47D2B0A4" w:rsidR="00F115F6" w:rsidRDefault="00F115F6" w:rsidP="00F115F6">
      <w:pPr>
        <w:pStyle w:val="Normal2"/>
        <w:numPr>
          <w:ilvl w:val="0"/>
          <w:numId w:val="24"/>
        </w:numPr>
      </w:pPr>
      <w:r>
        <w:t>Valorar más la colaboración con el cliente que los contratos contractuales</w:t>
      </w:r>
    </w:p>
    <w:p w14:paraId="6AFA7456" w14:textId="461EAF50" w:rsidR="00F115F6" w:rsidRDefault="00F115F6" w:rsidP="00F115F6">
      <w:pPr>
        <w:pStyle w:val="Normal2"/>
        <w:numPr>
          <w:ilvl w:val="0"/>
          <w:numId w:val="24"/>
        </w:numPr>
      </w:pPr>
      <w:r>
        <w:t>Valorar más la respuesta a cambios que tener planes concretos e inmutables.</w:t>
      </w:r>
    </w:p>
    <w:p w14:paraId="034AC590" w14:textId="1116D87C" w:rsidR="00F115F6" w:rsidRDefault="00F115F6" w:rsidP="00F115F6">
      <w:pPr>
        <w:pStyle w:val="Normal2"/>
      </w:pPr>
      <w:r>
        <w:rPr>
          <w:noProof/>
        </w:rPr>
        <w:drawing>
          <wp:anchor distT="0" distB="0" distL="114300" distR="114300" simplePos="0" relativeHeight="251663872" behindDoc="0" locked="0" layoutInCell="1" allowOverlap="1" wp14:anchorId="489BBE8D" wp14:editId="14362442">
            <wp:simplePos x="0" y="0"/>
            <wp:positionH relativeFrom="margin">
              <wp:align>center</wp:align>
            </wp:positionH>
            <wp:positionV relativeFrom="paragraph">
              <wp:posOffset>604792</wp:posOffset>
            </wp:positionV>
            <wp:extent cx="3883025" cy="1990090"/>
            <wp:effectExtent l="0" t="0" r="3175" b="0"/>
            <wp:wrapTopAndBottom/>
            <wp:docPr id="36" name="Imagen 36" descr="Resultado de imagen de scrum spr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scrum sprint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83025" cy="199009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En los modelos ágiles los ciclos (llamados Sprints) se reducen a un mínimo de 2 semanas. Antes de cada sprint se eligen las funcionalidades a desarrollar. Cada tarea debe ser testeada antes de ser considerada como hecha. </w:t>
      </w:r>
    </w:p>
    <w:p w14:paraId="28BB3B1F" w14:textId="2E96D576" w:rsidR="00F115F6" w:rsidRDefault="00F115F6" w:rsidP="00F115F6">
      <w:pPr>
        <w:pStyle w:val="Normal2"/>
      </w:pPr>
    </w:p>
    <w:p w14:paraId="4693343A" w14:textId="11FA73ED" w:rsidR="00A90134" w:rsidRDefault="00A90134" w:rsidP="00A90134"/>
    <w:p w14:paraId="503E14A4" w14:textId="3560D3DA" w:rsidR="001952EE" w:rsidRDefault="00493ECE" w:rsidP="00A90134">
      <w:r>
        <w:t>La elección ha sido utilizar el sistema en espiral. El motivo</w:t>
      </w:r>
      <w:r w:rsidR="00DF3ADA">
        <w:t xml:space="preserve"> principal </w:t>
      </w:r>
      <w:r w:rsidR="00C35EC2">
        <w:t>…………………………………….</w:t>
      </w:r>
    </w:p>
    <w:p w14:paraId="02F68FEA" w14:textId="0A5130CC" w:rsidR="00DF3ADA" w:rsidRDefault="00DF3ADA" w:rsidP="00A90134"/>
    <w:p w14:paraId="67C9A58C" w14:textId="77777777" w:rsidR="00DF3ADA" w:rsidRDefault="00DF3ADA" w:rsidP="00A90134"/>
    <w:p w14:paraId="387B774E" w14:textId="6A1E29A9" w:rsidR="00A90134" w:rsidRDefault="00A90134" w:rsidP="00A90134">
      <w:r>
        <w:t>Metodología de desarrollo, scrum o lo que sea. Iterativo principalmente y tal. Diagramas y tal y cual… De 2 a 6 páginas.</w:t>
      </w:r>
    </w:p>
    <w:p w14:paraId="3960FB46" w14:textId="77777777" w:rsidR="00A90134" w:rsidRPr="00A90134" w:rsidRDefault="00A90134" w:rsidP="00A90134"/>
    <w:p w14:paraId="663723E0" w14:textId="77777777" w:rsidR="00DF3ADA" w:rsidRDefault="00DF3ADA">
      <w:pPr>
        <w:spacing w:before="0" w:after="0"/>
        <w:rPr>
          <w:rFonts w:ascii="Garamond" w:hAnsi="Garamond" w:cs="Arial"/>
          <w:b/>
        </w:rPr>
      </w:pPr>
      <w:r>
        <w:br w:type="page"/>
      </w:r>
    </w:p>
    <w:p w14:paraId="796CBCED" w14:textId="5372626F" w:rsidR="00FA174B" w:rsidRDefault="00FA174B" w:rsidP="00FA174B">
      <w:pPr>
        <w:pStyle w:val="Ttulo2"/>
      </w:pPr>
      <w:r>
        <w:lastRenderedPageBreak/>
        <w:t>Especificación de requisitos</w:t>
      </w:r>
    </w:p>
    <w:p w14:paraId="5D3C2A3C" w14:textId="6231FCE9" w:rsidR="00C661FA" w:rsidRDefault="00594D44" w:rsidP="00C661FA">
      <w:r>
        <w:t>Nuestro software tiene que cumplir una serie de condiciones expresadas a modo de requisitos funcionales y no funcionales:</w:t>
      </w:r>
    </w:p>
    <w:p w14:paraId="32C066E3" w14:textId="39170550" w:rsidR="00594D44" w:rsidRDefault="00594D44" w:rsidP="00594D44">
      <w:pPr>
        <w:pStyle w:val="Ttulo3"/>
      </w:pPr>
      <w:r>
        <w:t>Funcionales</w:t>
      </w:r>
    </w:p>
    <w:p w14:paraId="4333A248" w14:textId="61DAC9C6" w:rsidR="00594D44" w:rsidRPr="00594D44" w:rsidRDefault="00594D44" w:rsidP="00594D44">
      <w:pPr>
        <w:pStyle w:val="Normal2"/>
      </w:pPr>
      <w:r>
        <w:t>Son una descripción de lo que debe o no debe hacer el sistema a bajo nivel, que servicios debe proporcional, cuestiones técnicas… “Qué” debe hacer</w:t>
      </w:r>
    </w:p>
    <w:p w14:paraId="175EF286" w14:textId="7A2CCCD8" w:rsidR="00594D44" w:rsidRDefault="00594D44" w:rsidP="00594D44">
      <w:pPr>
        <w:pStyle w:val="Normal2"/>
        <w:numPr>
          <w:ilvl w:val="0"/>
          <w:numId w:val="26"/>
        </w:numPr>
      </w:pPr>
      <w:r>
        <w:t>Fasdf</w:t>
      </w:r>
    </w:p>
    <w:p w14:paraId="4E00D6C5" w14:textId="54CD3C3B" w:rsidR="00594D44" w:rsidRDefault="00594D44" w:rsidP="00594D44">
      <w:pPr>
        <w:pStyle w:val="Normal2"/>
        <w:numPr>
          <w:ilvl w:val="0"/>
          <w:numId w:val="26"/>
        </w:numPr>
      </w:pPr>
      <w:r>
        <w:t>Asdf</w:t>
      </w:r>
    </w:p>
    <w:p w14:paraId="6273FCAC" w14:textId="5962C14A" w:rsidR="00594D44" w:rsidRDefault="00594D44" w:rsidP="00594D44">
      <w:pPr>
        <w:pStyle w:val="Normal2"/>
        <w:numPr>
          <w:ilvl w:val="0"/>
          <w:numId w:val="26"/>
        </w:numPr>
      </w:pPr>
      <w:r>
        <w:t>Asdfa</w:t>
      </w:r>
    </w:p>
    <w:p w14:paraId="2810D7FD" w14:textId="050C1392" w:rsidR="00594D44" w:rsidRDefault="00594D44" w:rsidP="00594D44">
      <w:pPr>
        <w:pStyle w:val="Normal2"/>
        <w:numPr>
          <w:ilvl w:val="0"/>
          <w:numId w:val="26"/>
        </w:numPr>
      </w:pPr>
      <w:r>
        <w:t>Ssdf</w:t>
      </w:r>
    </w:p>
    <w:p w14:paraId="626BE759" w14:textId="1AA6D3E1" w:rsidR="00594D44" w:rsidRDefault="00594D44" w:rsidP="00594D44">
      <w:pPr>
        <w:pStyle w:val="Ttulo3"/>
      </w:pPr>
      <w:r>
        <w:t>No funcionales</w:t>
      </w:r>
    </w:p>
    <w:p w14:paraId="0D1B28EC" w14:textId="24B19C84" w:rsidR="00594D44" w:rsidRPr="00594D44" w:rsidRDefault="00594D44" w:rsidP="00594D44">
      <w:pPr>
        <w:pStyle w:val="Normal2"/>
      </w:pPr>
      <w:r>
        <w:t>Especifica criterios para juzgar la operación de un sistema. “Cómo” debe hacerlo</w:t>
      </w:r>
    </w:p>
    <w:p w14:paraId="6DCF6208" w14:textId="2D47350C" w:rsidR="00594D44" w:rsidRDefault="00594D44" w:rsidP="00594D44">
      <w:pPr>
        <w:pStyle w:val="Normal2"/>
        <w:numPr>
          <w:ilvl w:val="0"/>
          <w:numId w:val="27"/>
        </w:numPr>
      </w:pPr>
      <w:r>
        <w:t>Fghj</w:t>
      </w:r>
    </w:p>
    <w:p w14:paraId="5334F996" w14:textId="6C46ADDB" w:rsidR="00594D44" w:rsidRDefault="00594D44" w:rsidP="00594D44">
      <w:pPr>
        <w:pStyle w:val="Normal2"/>
        <w:numPr>
          <w:ilvl w:val="0"/>
          <w:numId w:val="27"/>
        </w:numPr>
      </w:pPr>
      <w:r>
        <w:t>Fghj</w:t>
      </w:r>
    </w:p>
    <w:p w14:paraId="4A5CCAD8" w14:textId="627D7E02" w:rsidR="00594D44" w:rsidRDefault="00594D44" w:rsidP="00594D44">
      <w:pPr>
        <w:pStyle w:val="Normal2"/>
        <w:numPr>
          <w:ilvl w:val="0"/>
          <w:numId w:val="27"/>
        </w:numPr>
      </w:pPr>
      <w:r>
        <w:t>Fghj</w:t>
      </w:r>
    </w:p>
    <w:p w14:paraId="2F6C9F08" w14:textId="1EE4F87F" w:rsidR="00594D44" w:rsidRDefault="00594D44" w:rsidP="00594D44">
      <w:pPr>
        <w:pStyle w:val="Normal2"/>
        <w:numPr>
          <w:ilvl w:val="0"/>
          <w:numId w:val="27"/>
        </w:numPr>
      </w:pPr>
      <w:r>
        <w:t>Fghj</w:t>
      </w:r>
    </w:p>
    <w:p w14:paraId="4C76F71D" w14:textId="7D97933E" w:rsidR="00594D44" w:rsidRDefault="00594D44" w:rsidP="00594D44">
      <w:pPr>
        <w:pStyle w:val="Normal2"/>
        <w:numPr>
          <w:ilvl w:val="0"/>
          <w:numId w:val="27"/>
        </w:numPr>
      </w:pPr>
      <w:r>
        <w:t>Fgh</w:t>
      </w:r>
    </w:p>
    <w:p w14:paraId="08E556DD" w14:textId="78532FB9" w:rsidR="00594D44" w:rsidRPr="00594D44" w:rsidRDefault="00594D44" w:rsidP="00594D44">
      <w:pPr>
        <w:pStyle w:val="Normal2"/>
        <w:numPr>
          <w:ilvl w:val="0"/>
          <w:numId w:val="27"/>
        </w:numPr>
      </w:pPr>
      <w:r>
        <w:t>df</w:t>
      </w:r>
    </w:p>
    <w:p w14:paraId="16C9BEC9" w14:textId="77777777" w:rsidR="00F97814" w:rsidRDefault="00F97814">
      <w:pPr>
        <w:spacing w:before="0" w:after="0"/>
        <w:rPr>
          <w:rFonts w:ascii="Garamond" w:hAnsi="Garamond" w:cs="Arial"/>
          <w:b/>
        </w:rPr>
      </w:pPr>
      <w:bookmarkStart w:id="13" w:name="_Toc483837304"/>
      <w:r>
        <w:br w:type="page"/>
      </w:r>
    </w:p>
    <w:p w14:paraId="4769C5BD" w14:textId="621B7E9D" w:rsidR="00830F02" w:rsidRDefault="00830F02" w:rsidP="00830F02">
      <w:pPr>
        <w:pStyle w:val="Ttulo2"/>
      </w:pPr>
      <w:r>
        <w:lastRenderedPageBreak/>
        <w:t>Estructura del software</w:t>
      </w:r>
      <w:bookmarkEnd w:id="13"/>
    </w:p>
    <w:p w14:paraId="42943570" w14:textId="65E06E58" w:rsidR="00B07AFA" w:rsidRDefault="00F97814" w:rsidP="00F97814">
      <w:r>
        <w:t xml:space="preserve">En cuanto a la organización interna del proyecto, cada clase se ha diseñado </w:t>
      </w:r>
      <w:r w:rsidR="00C562DB">
        <w:t>dentro de un paquete que engloba</w:t>
      </w:r>
      <w:r>
        <w:t xml:space="preserve"> su objetivo. Así, los paquetes existentes son los siguientes:</w:t>
      </w:r>
    </w:p>
    <w:p w14:paraId="1BC98362" w14:textId="6FF830BF" w:rsidR="00B07AFA" w:rsidRDefault="00B07AFA" w:rsidP="00B07AFA">
      <w:pPr>
        <w:jc w:val="center"/>
      </w:pPr>
      <w:r>
        <w:rPr>
          <w:noProof/>
        </w:rPr>
        <w:drawing>
          <wp:inline distT="0" distB="0" distL="0" distR="0" wp14:anchorId="0F0B8460" wp14:editId="58EC0285">
            <wp:extent cx="2009775" cy="1905000"/>
            <wp:effectExtent l="152400" t="152400" r="371475" b="36195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09775" cy="1905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68644FA3" w14:textId="1EBEC36B" w:rsidR="007951A7" w:rsidRDefault="007951A7" w:rsidP="007951A7">
      <w:pPr>
        <w:pStyle w:val="Normal2"/>
        <w:numPr>
          <w:ilvl w:val="0"/>
          <w:numId w:val="26"/>
        </w:numPr>
      </w:pPr>
      <w:r>
        <w:t xml:space="preserve">Global: Contiene lo relacionado con variables globales </w:t>
      </w:r>
      <w:r w:rsidRPr="00C47D06">
        <w:rPr>
          <w:b/>
        </w:rPr>
        <w:t>GlobalConstants</w:t>
      </w:r>
      <w:r>
        <w:t xml:space="preserve"> </w:t>
      </w:r>
    </w:p>
    <w:p w14:paraId="175BACD3" w14:textId="7D47B2F3" w:rsidR="007951A7" w:rsidRDefault="007951A7" w:rsidP="007951A7">
      <w:pPr>
        <w:pStyle w:val="Normal2"/>
        <w:numPr>
          <w:ilvl w:val="1"/>
          <w:numId w:val="26"/>
        </w:numPr>
      </w:pPr>
      <w:r>
        <w:t xml:space="preserve">Models: Clases de los modelos asociados al paquete </w:t>
      </w:r>
      <w:r>
        <w:rPr>
          <w:b/>
        </w:rPr>
        <w:t xml:space="preserve">Problem </w:t>
      </w:r>
      <w:r>
        <w:t xml:space="preserve">y </w:t>
      </w:r>
      <w:r>
        <w:rPr>
          <w:b/>
        </w:rPr>
        <w:t>YearInfo</w:t>
      </w:r>
    </w:p>
    <w:p w14:paraId="33E001CF" w14:textId="77777777" w:rsidR="007951A7" w:rsidRPr="007951A7" w:rsidRDefault="007951A7" w:rsidP="00F97814">
      <w:pPr>
        <w:pStyle w:val="Normal2"/>
        <w:numPr>
          <w:ilvl w:val="0"/>
          <w:numId w:val="26"/>
        </w:numPr>
      </w:pPr>
      <w:r>
        <w:t xml:space="preserve">GUI: Clases asociadas a la interfaz gráfica de la aplicación </w:t>
      </w:r>
      <w:r w:rsidRPr="00C47D06">
        <w:rPr>
          <w:b/>
        </w:rPr>
        <w:t>MainWindow</w:t>
      </w:r>
      <w:r>
        <w:t xml:space="preserve">, </w:t>
      </w:r>
      <w:r w:rsidRPr="00C47D06">
        <w:rPr>
          <w:b/>
        </w:rPr>
        <w:t>DefaultTab</w:t>
      </w:r>
      <w:r>
        <w:t xml:space="preserve">, </w:t>
      </w:r>
      <w:r w:rsidRPr="00C47D06">
        <w:rPr>
          <w:b/>
        </w:rPr>
        <w:t>MetaGui</w:t>
      </w:r>
      <w:r>
        <w:t xml:space="preserve"> y </w:t>
      </w:r>
      <w:r w:rsidRPr="00C47D06">
        <w:rPr>
          <w:b/>
        </w:rPr>
        <w:t>NueralGui</w:t>
      </w:r>
    </w:p>
    <w:p w14:paraId="740E9159" w14:textId="40CCD736" w:rsidR="00F97814" w:rsidRPr="00291F6E" w:rsidRDefault="007951A7" w:rsidP="00F97814">
      <w:pPr>
        <w:pStyle w:val="Normal2"/>
        <w:numPr>
          <w:ilvl w:val="0"/>
          <w:numId w:val="26"/>
        </w:numPr>
      </w:pPr>
      <w:r>
        <w:t>Metaheuristic</w:t>
      </w:r>
      <w:r w:rsidR="00D9031D">
        <w:t>:</w:t>
      </w:r>
      <w:r>
        <w:t xml:space="preserve"> Clases asociadas a la resolución </w:t>
      </w:r>
      <w:r w:rsidR="00D9031D">
        <w:t>de</w:t>
      </w:r>
      <w:r>
        <w:t xml:space="preserve"> la parte de metaheurísticas </w:t>
      </w:r>
      <w:r w:rsidR="00D9031D" w:rsidRPr="007951A7">
        <w:rPr>
          <w:b/>
        </w:rPr>
        <w:t>MetaSolvers</w:t>
      </w:r>
      <w:r w:rsidR="00D9031D">
        <w:t xml:space="preserve"> </w:t>
      </w:r>
      <w:r>
        <w:t xml:space="preserve">y </w:t>
      </w:r>
      <w:r w:rsidR="00D9031D" w:rsidRPr="007951A7">
        <w:rPr>
          <w:b/>
        </w:rPr>
        <w:t>MetaSearch</w:t>
      </w:r>
      <w:r w:rsidR="00D9031D">
        <w:t>.</w:t>
      </w:r>
    </w:p>
    <w:p w14:paraId="04967B8B" w14:textId="4CAD495C" w:rsidR="00F97814" w:rsidRPr="00D9031D" w:rsidRDefault="00291F6E" w:rsidP="00291F6E">
      <w:pPr>
        <w:pStyle w:val="Normal2"/>
        <w:numPr>
          <w:ilvl w:val="1"/>
          <w:numId w:val="26"/>
        </w:numPr>
      </w:pPr>
      <w:r>
        <w:t xml:space="preserve">Models: Clases de los modelos asociados al paquete </w:t>
      </w:r>
      <w:r>
        <w:rPr>
          <w:b/>
        </w:rPr>
        <w:t>Metaresults</w:t>
      </w:r>
      <w:r>
        <w:t xml:space="preserve">, </w:t>
      </w:r>
      <w:r>
        <w:rPr>
          <w:b/>
        </w:rPr>
        <w:t>MetaSolution</w:t>
      </w:r>
      <w:r>
        <w:t xml:space="preserve"> y </w:t>
      </w:r>
      <w:r>
        <w:rPr>
          <w:b/>
        </w:rPr>
        <w:t>MetaVariable</w:t>
      </w:r>
      <w:r w:rsidR="00D9031D">
        <w:t>.</w:t>
      </w:r>
    </w:p>
    <w:p w14:paraId="085DBC96" w14:textId="528BFC17" w:rsidR="00D9031D" w:rsidRPr="00D9031D" w:rsidRDefault="00D9031D" w:rsidP="00D9031D">
      <w:pPr>
        <w:pStyle w:val="Normal2"/>
        <w:numPr>
          <w:ilvl w:val="0"/>
          <w:numId w:val="26"/>
        </w:numPr>
      </w:pPr>
      <w:r w:rsidRPr="00D9031D">
        <w:t>NeuralNetwork</w:t>
      </w:r>
      <w:r>
        <w:t xml:space="preserve">: Clases asociadas a la resolución de la parte de redes neuronales </w:t>
      </w:r>
      <w:r>
        <w:rPr>
          <w:b/>
        </w:rPr>
        <w:t xml:space="preserve">NeurophSolver </w:t>
      </w:r>
      <w:r>
        <w:t xml:space="preserve">y </w:t>
      </w:r>
      <w:r>
        <w:rPr>
          <w:b/>
        </w:rPr>
        <w:t>NeruophSearch</w:t>
      </w:r>
      <w:r>
        <w:t>.</w:t>
      </w:r>
    </w:p>
    <w:p w14:paraId="2E60DB57" w14:textId="77957ED4" w:rsidR="00D9031D" w:rsidRDefault="00C562DB" w:rsidP="00D9031D">
      <w:pPr>
        <w:pStyle w:val="Normal2"/>
        <w:numPr>
          <w:ilvl w:val="1"/>
          <w:numId w:val="26"/>
        </w:numPr>
      </w:pPr>
      <w:r>
        <w:t>Charts</w:t>
      </w:r>
      <w:r w:rsidR="00D9031D">
        <w:t xml:space="preserve">: Clases de los modelos asociados al paquete </w:t>
      </w:r>
      <w:r w:rsidR="00D9031D">
        <w:rPr>
          <w:b/>
        </w:rPr>
        <w:t xml:space="preserve">ChartData </w:t>
      </w:r>
      <w:r w:rsidR="00D9031D">
        <w:t xml:space="preserve">y </w:t>
      </w:r>
      <w:r w:rsidR="00D9031D">
        <w:rPr>
          <w:b/>
        </w:rPr>
        <w:t>LineChart</w:t>
      </w:r>
      <w:r w:rsidR="00FE1B5A">
        <w:rPr>
          <w:b/>
        </w:rPr>
        <w:t>Sample</w:t>
      </w:r>
      <w:r w:rsidR="00D9031D">
        <w:t>.</w:t>
      </w:r>
    </w:p>
    <w:p w14:paraId="736CEB26" w14:textId="26C3607E" w:rsidR="00D9031D" w:rsidRDefault="00D9031D" w:rsidP="00D9031D">
      <w:pPr>
        <w:pStyle w:val="Normal2"/>
        <w:numPr>
          <w:ilvl w:val="0"/>
          <w:numId w:val="26"/>
        </w:numPr>
      </w:pPr>
      <w:r>
        <w:t>Util:</w:t>
      </w:r>
      <w:r w:rsidR="00310B33">
        <w:t xml:space="preserve"> Clases generales con diversos usos </w:t>
      </w:r>
      <w:r w:rsidR="00310B33">
        <w:rPr>
          <w:b/>
        </w:rPr>
        <w:t>CSVTableWriter</w:t>
      </w:r>
      <w:r w:rsidR="00310B33">
        <w:t xml:space="preserve"> y </w:t>
      </w:r>
      <w:r w:rsidR="00310B33">
        <w:rPr>
          <w:b/>
        </w:rPr>
        <w:t>Normalizer</w:t>
      </w:r>
    </w:p>
    <w:p w14:paraId="333EB5D5" w14:textId="5E6C417E" w:rsidR="00D9031D" w:rsidRDefault="00310B33" w:rsidP="00D9031D">
      <w:pPr>
        <w:pStyle w:val="Normal2"/>
        <w:numPr>
          <w:ilvl w:val="1"/>
          <w:numId w:val="26"/>
        </w:numPr>
      </w:pPr>
      <w:r>
        <w:t>Optimizers</w:t>
      </w:r>
      <w:r w:rsidR="00D9031D">
        <w:t xml:space="preserve">: </w:t>
      </w:r>
      <w:r>
        <w:t xml:space="preserve">Al tener una estructura más compleja y tener varias clases, un paquete interno a útil para las clases </w:t>
      </w:r>
      <w:r>
        <w:rPr>
          <w:b/>
        </w:rPr>
        <w:t>Optimizer</w:t>
      </w:r>
      <w:r>
        <w:t xml:space="preserve">, </w:t>
      </w:r>
      <w:r w:rsidRPr="00310B33">
        <w:rPr>
          <w:b/>
        </w:rPr>
        <w:t>EvaluationOptimizer</w:t>
      </w:r>
      <w:r>
        <w:t xml:space="preserve">, </w:t>
      </w:r>
      <w:r w:rsidRPr="00310B33">
        <w:rPr>
          <w:b/>
        </w:rPr>
        <w:t>RandomEvaluationOptimizer</w:t>
      </w:r>
      <w:r>
        <w:t xml:space="preserve">, </w:t>
      </w:r>
      <w:r w:rsidRPr="00310B33">
        <w:rPr>
          <w:b/>
        </w:rPr>
        <w:t>LSEvaluationOptimizer</w:t>
      </w:r>
      <w:r>
        <w:t xml:space="preserve">, </w:t>
      </w:r>
      <w:r w:rsidRPr="00310B33">
        <w:rPr>
          <w:b/>
        </w:rPr>
        <w:t>LSFIEvaluationOptimizer</w:t>
      </w:r>
      <w:r>
        <w:t xml:space="preserve"> y </w:t>
      </w:r>
      <w:r w:rsidRPr="00310B33">
        <w:rPr>
          <w:b/>
        </w:rPr>
        <w:t>LSBIEvaluationOptimizer</w:t>
      </w:r>
      <w:r>
        <w:t>.</w:t>
      </w:r>
    </w:p>
    <w:p w14:paraId="47E40C28" w14:textId="2C779725" w:rsidR="00C47D06" w:rsidRDefault="00C47D06" w:rsidP="00F97814"/>
    <w:p w14:paraId="02EE3B0A" w14:textId="6EFDBAD5" w:rsidR="00C47D06" w:rsidRDefault="00C47D06" w:rsidP="00F97814"/>
    <w:p w14:paraId="3AE504AB" w14:textId="18271402" w:rsidR="00EB1D06" w:rsidRDefault="00EB1D06" w:rsidP="00F97814">
      <w:r>
        <w:lastRenderedPageBreak/>
        <w:t>Las siglas UML vienen del inglés Unified Modeling Language (lenguaje unificado de modelado). Es un lenguaje gráfico que sirve para visualizar sistemas, procesos, bases de datos…</w:t>
      </w:r>
    </w:p>
    <w:p w14:paraId="1FDBD177" w14:textId="23F88AAD" w:rsidR="00EB1D06" w:rsidRDefault="00EB1D06" w:rsidP="00F97814">
      <w:r>
        <w:t xml:space="preserve">En </w:t>
      </w:r>
      <w:r w:rsidR="00B11C68">
        <w:t>este caso se utiliza</w:t>
      </w:r>
      <w:r>
        <w:t xml:space="preserve"> para representar las clases que </w:t>
      </w:r>
      <w:r w:rsidR="00B11C68">
        <w:t>tiene</w:t>
      </w:r>
      <w:r>
        <w:t xml:space="preserve"> nuestro proyecto y todas las inte</w:t>
      </w:r>
      <w:r w:rsidR="00AD49EE">
        <w:t>rrelaciones que hay entre ellas:</w:t>
      </w:r>
    </w:p>
    <w:p w14:paraId="3B8D4E61" w14:textId="10ECD668" w:rsidR="0050684B" w:rsidRDefault="00206A54">
      <w:pPr>
        <w:spacing w:before="0" w:after="0"/>
      </w:pPr>
      <w:r>
        <w:rPr>
          <w:noProof/>
        </w:rPr>
        <w:pict w14:anchorId="0C8E1EF6">
          <v:shape id="_x0000_s1030" type="#_x0000_t75" style="position:absolute;margin-left:-8.85pt;margin-top:86.1pt;width:441.85pt;height:542.9pt;z-index:-251648512;mso-position-horizontal-relative:margin;mso-position-vertical-relative:margin;mso-width-relative:page;mso-height-relative:page">
            <v:imagedata r:id="rId54" o:title="All Diagram"/>
            <w10:wrap anchorx="margin" anchory="margin"/>
          </v:shape>
        </w:pict>
      </w:r>
    </w:p>
    <w:p w14:paraId="4B3CA23D" w14:textId="79E5C4C1" w:rsidR="0050684B" w:rsidRDefault="0050684B">
      <w:pPr>
        <w:spacing w:before="0" w:after="0"/>
      </w:pPr>
    </w:p>
    <w:p w14:paraId="7EBA0D35" w14:textId="745CAD55" w:rsidR="0050684B" w:rsidRDefault="0050684B" w:rsidP="00A61817">
      <w:pPr>
        <w:spacing w:before="0" w:after="0"/>
        <w:jc w:val="center"/>
      </w:pPr>
    </w:p>
    <w:p w14:paraId="75978012" w14:textId="1CD1F3C9" w:rsidR="0050684B" w:rsidRDefault="0050684B">
      <w:pPr>
        <w:spacing w:before="0" w:after="0"/>
      </w:pPr>
      <w:r w:rsidRPr="0050684B">
        <w:br w:type="page"/>
      </w:r>
    </w:p>
    <w:p w14:paraId="5431BCB7" w14:textId="5EA18DEA" w:rsidR="00EB1D06" w:rsidRDefault="00EB1D06" w:rsidP="00EB1D06">
      <w:r>
        <w:lastRenderedPageBreak/>
        <w:t>En el diagrama hemos podido ver todas las clases de nuestro proyecto, pero para facilitar el</w:t>
      </w:r>
      <w:r w:rsidR="00B11C68">
        <w:t xml:space="preserve"> entendimiento se explicará cada una de sus partes por separado</w:t>
      </w:r>
      <w:r>
        <w:t>:</w:t>
      </w:r>
    </w:p>
    <w:p w14:paraId="3321E41F" w14:textId="70DFC8C2" w:rsidR="00EB1D06" w:rsidRDefault="00EB1D06" w:rsidP="00462C20"/>
    <w:p w14:paraId="7D155F2E" w14:textId="0984C852" w:rsidR="0050684B" w:rsidRDefault="00206A54" w:rsidP="0050684B">
      <w:pPr>
        <w:pStyle w:val="Ttulo3"/>
      </w:pPr>
      <w:r>
        <w:rPr>
          <w:noProof/>
        </w:rPr>
        <w:pict w14:anchorId="71B2317A">
          <v:shape id="_x0000_s1034" type="#_x0000_t75" style="position:absolute;left:0;text-align:left;margin-left:-57.5pt;margin-top:47.95pt;width:107.7pt;height:135.75pt;z-index:251676160;mso-position-horizontal-relative:text;mso-position-vertical-relative:text;mso-width-relative:page;mso-height-relative:page">
            <v:imagedata r:id="rId55" o:title="All Diagram - copia (3)"/>
            <v:shadow on="t" opacity=".5" offset="6pt,6pt"/>
            <w10:wrap type="square"/>
          </v:shape>
        </w:pict>
      </w:r>
      <w:r>
        <w:rPr>
          <w:noProof/>
        </w:rPr>
        <w:pict w14:anchorId="4D8205C7">
          <v:shape id="_x0000_s1032" type="#_x0000_t75" style="position:absolute;left:0;text-align:left;margin-left:51.1pt;margin-top:51.75pt;width:425.2pt;height:248.6pt;z-index:251672064;mso-position-horizontal-relative:text;mso-position-vertical-relative:text;mso-width-relative:page;mso-height-relative:page">
            <v:imagedata r:id="rId56" o:title="Constantes Globales"/>
            <w10:wrap type="topAndBottom"/>
          </v:shape>
        </w:pict>
      </w:r>
      <w:r w:rsidR="0050684B">
        <w:t>Constantes Globales</w:t>
      </w:r>
    </w:p>
    <w:p w14:paraId="7B74D3DA" w14:textId="77777777" w:rsidR="00F44890" w:rsidRDefault="00F44890" w:rsidP="005348D1">
      <w:pPr>
        <w:pStyle w:val="Normal2"/>
      </w:pPr>
    </w:p>
    <w:p w14:paraId="14E847BE" w14:textId="77777777" w:rsidR="00F44890" w:rsidRDefault="00EA4BE2" w:rsidP="005348D1">
      <w:pPr>
        <w:pStyle w:val="Normal2"/>
      </w:pPr>
      <w:r>
        <w:t xml:space="preserve">Estas clases están encargadas de facilitar el acceso a los datos globales del problema. </w:t>
      </w:r>
    </w:p>
    <w:p w14:paraId="20D945FA" w14:textId="4745D2E4" w:rsidR="00F44890" w:rsidRDefault="00EA4BE2" w:rsidP="005348D1">
      <w:pPr>
        <w:pStyle w:val="Normal2"/>
      </w:pPr>
      <w:r w:rsidRPr="00EA4BE2">
        <w:rPr>
          <w:b/>
        </w:rPr>
        <w:t>YearInfo</w:t>
      </w:r>
      <w:r>
        <w:t xml:space="preserve"> es la encargada de guardar cada una de las 14 variables macroeconómicas para cada año. </w:t>
      </w:r>
    </w:p>
    <w:p w14:paraId="55C89960" w14:textId="3F225BBE" w:rsidR="00F44890" w:rsidRDefault="00F44890" w:rsidP="005348D1">
      <w:pPr>
        <w:pStyle w:val="Normal2"/>
      </w:pPr>
      <w:r w:rsidRPr="00EA4BE2">
        <w:rPr>
          <w:b/>
        </w:rPr>
        <w:t>Normalizer</w:t>
      </w:r>
      <w:r>
        <w:t xml:space="preserve"> estará encargada de realizar todas las labores de normalización y desnormalización de los datos.</w:t>
      </w:r>
    </w:p>
    <w:p w14:paraId="1D602590" w14:textId="0CE99CC6" w:rsidR="0050684B" w:rsidRDefault="00EA4BE2" w:rsidP="005348D1">
      <w:pPr>
        <w:pStyle w:val="Normal2"/>
      </w:pPr>
      <w:r w:rsidRPr="00EA4BE2">
        <w:rPr>
          <w:b/>
        </w:rPr>
        <w:t>Problem</w:t>
      </w:r>
      <w:r>
        <w:t xml:space="preserve"> mediante un </w:t>
      </w:r>
      <w:r w:rsidRPr="00EA4BE2">
        <w:rPr>
          <w:i/>
        </w:rPr>
        <w:t>HashMap</w:t>
      </w:r>
      <w:r>
        <w:t xml:space="preserve"> contendrá tantos </w:t>
      </w:r>
      <w:r w:rsidRPr="00EA4BE2">
        <w:rPr>
          <w:b/>
        </w:rPr>
        <w:t>YearInfo</w:t>
      </w:r>
      <w:r>
        <w:t xml:space="preserve"> como años de datos dispongamos, aparte de una instancia de </w:t>
      </w:r>
      <w:r w:rsidR="00F44890" w:rsidRPr="00F44890">
        <w:rPr>
          <w:b/>
        </w:rPr>
        <w:t>Normalizer</w:t>
      </w:r>
      <w:r w:rsidR="00F44890">
        <w:rPr>
          <w:b/>
        </w:rPr>
        <w:t>.</w:t>
      </w:r>
    </w:p>
    <w:p w14:paraId="70F09A55" w14:textId="7057CEEF" w:rsidR="00D954F9" w:rsidRDefault="00EA4BE2" w:rsidP="005348D1">
      <w:pPr>
        <w:pStyle w:val="Normal2"/>
      </w:pPr>
      <w:r w:rsidRPr="00EA4BE2">
        <w:rPr>
          <w:b/>
        </w:rPr>
        <w:t>GlobalConstants</w:t>
      </w:r>
      <w:r w:rsidR="00F44890">
        <w:rPr>
          <w:b/>
        </w:rPr>
        <w:t xml:space="preserve"> </w:t>
      </w:r>
      <w:r w:rsidR="00F44890">
        <w:t>funcionará como punto de acceso a nuestro problema, y además</w:t>
      </w:r>
      <w:r>
        <w:t xml:space="preserve"> dispondrá de las rutas de entrenamiento que serán usadas por la parte de redes neuronales</w:t>
      </w:r>
      <w:r w:rsidR="00F44890">
        <w:t xml:space="preserve">. En caso de no </w:t>
      </w:r>
      <w:r w:rsidR="00495B87">
        <w:t>necesitar acceder a</w:t>
      </w:r>
      <w:r w:rsidR="00F44890">
        <w:t xml:space="preserve"> esas rutas, no tendría sentido la existencia de esta clase.</w:t>
      </w:r>
    </w:p>
    <w:p w14:paraId="32920C0D" w14:textId="5859A82C" w:rsidR="00175DC1" w:rsidRDefault="00175DC1">
      <w:pPr>
        <w:spacing w:before="0" w:after="0"/>
        <w:rPr>
          <w:rFonts w:ascii="Garamond" w:hAnsi="Garamond" w:cs="Arial"/>
          <w:b/>
          <w:i/>
        </w:rPr>
      </w:pPr>
      <w:r>
        <w:br w:type="page"/>
      </w:r>
    </w:p>
    <w:p w14:paraId="1ECAF3EE" w14:textId="74BF0094" w:rsidR="00D954F9" w:rsidRDefault="00206A54" w:rsidP="00D954F9">
      <w:pPr>
        <w:pStyle w:val="Ttulo3"/>
      </w:pPr>
      <w:r>
        <w:rPr>
          <w:noProof/>
        </w:rPr>
        <w:lastRenderedPageBreak/>
        <w:pict w14:anchorId="6F411606">
          <v:shape id="_x0000_s1033" type="#_x0000_t75" style="position:absolute;left:0;text-align:left;margin-left:-58.05pt;margin-top:27pt;width:107.7pt;height:132.2pt;z-index:251674112;mso-position-horizontal-relative:text;mso-position-vertical-relative:text;mso-width-relative:page;mso-height-relative:page">
            <v:imagedata r:id="rId57" o:title="All Diagram - copia"/>
            <v:shadow on="t" opacity=".5" offset="6pt,6pt"/>
            <w10:wrap type="square"/>
          </v:shape>
        </w:pict>
      </w:r>
      <w:r w:rsidR="00D954F9">
        <w:t>Interfaz Gráfica</w:t>
      </w:r>
    </w:p>
    <w:p w14:paraId="14E2EC25" w14:textId="42E20AA4" w:rsidR="00175DC1" w:rsidRDefault="00175DC1" w:rsidP="00175DC1">
      <w:pPr>
        <w:pStyle w:val="Normal2"/>
      </w:pPr>
    </w:p>
    <w:p w14:paraId="40B1B9D9" w14:textId="754D12E9" w:rsidR="00175DC1" w:rsidRPr="00175DC1" w:rsidRDefault="00206A54" w:rsidP="00175DC1">
      <w:pPr>
        <w:pStyle w:val="Normal2"/>
      </w:pPr>
      <w:r>
        <w:rPr>
          <w:noProof/>
        </w:rPr>
        <w:pict w14:anchorId="2FC11B11">
          <v:shape id="_x0000_s1035" type="#_x0000_t75" style="position:absolute;left:0;text-align:left;margin-left:66pt;margin-top:6.4pt;width:387.6pt;height:196.1pt;z-index:251678208;mso-position-horizontal-relative:text;mso-position-vertical-relative:text;mso-width-relative:page;mso-height-relative:page">
            <v:imagedata r:id="rId58" o:title="Gui"/>
            <w10:wrap type="topAndBottom"/>
          </v:shape>
        </w:pict>
      </w:r>
    </w:p>
    <w:p w14:paraId="5B5773FD" w14:textId="050C22A1" w:rsidR="00D954F9" w:rsidRDefault="00495B87" w:rsidP="00D954F9">
      <w:pPr>
        <w:pStyle w:val="Normal2"/>
      </w:pPr>
      <w:r>
        <w:t xml:space="preserve">En cuanto a la interfaz gráfica, disponemos de una ventana principal, correspondiente a la clase </w:t>
      </w:r>
      <w:r w:rsidRPr="00495B87">
        <w:rPr>
          <w:b/>
        </w:rPr>
        <w:t>MainWindow</w:t>
      </w:r>
      <w:r>
        <w:t xml:space="preserve">, que funciona como punto de entrada de nuestro programa, con la función main. Es un JPanel con pestañas. Cada una de esas pestañas dispondrá de una clase propia donde se encontrará su diseño. Al tener un esquema </w:t>
      </w:r>
      <w:r w:rsidR="00BD7784">
        <w:t xml:space="preserve">compartido </w:t>
      </w:r>
      <w:r>
        <w:t xml:space="preserve">se crea la clase </w:t>
      </w:r>
      <w:r w:rsidRPr="00495B87">
        <w:rPr>
          <w:b/>
        </w:rPr>
        <w:t>DefaultTab</w:t>
      </w:r>
      <w:r>
        <w:t xml:space="preserve">, de la que </w:t>
      </w:r>
      <w:r w:rsidR="00A56BAC">
        <w:t>heredarán</w:t>
      </w:r>
      <w:r>
        <w:t xml:space="preserve"> ambas.</w:t>
      </w:r>
    </w:p>
    <w:p w14:paraId="7C8864B1" w14:textId="07BBCD6C" w:rsidR="00495B87" w:rsidRDefault="00495B87" w:rsidP="00495B87">
      <w:pPr>
        <w:pStyle w:val="Normal2"/>
        <w:jc w:val="center"/>
      </w:pPr>
      <w:r>
        <w:rPr>
          <w:noProof/>
        </w:rPr>
        <w:drawing>
          <wp:inline distT="0" distB="0" distL="0" distR="0" wp14:anchorId="61BA9A5F" wp14:editId="4EC10D85">
            <wp:extent cx="3676650" cy="279082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76650" cy="2790825"/>
                    </a:xfrm>
                    <a:prstGeom prst="rect">
                      <a:avLst/>
                    </a:prstGeom>
                  </pic:spPr>
                </pic:pic>
              </a:graphicData>
            </a:graphic>
          </wp:inline>
        </w:drawing>
      </w:r>
    </w:p>
    <w:p w14:paraId="4AC455B7" w14:textId="042695AA" w:rsidR="00495B87" w:rsidRDefault="00495B87" w:rsidP="00495B87">
      <w:pPr>
        <w:pStyle w:val="Normal2"/>
      </w:pPr>
    </w:p>
    <w:p w14:paraId="57485C3E" w14:textId="6BB24CAF" w:rsidR="00495B87" w:rsidRDefault="00495B87" w:rsidP="00495B87">
      <w:pPr>
        <w:pStyle w:val="Normal2"/>
      </w:pPr>
    </w:p>
    <w:p w14:paraId="3234BB2E" w14:textId="53105AD2" w:rsidR="00495B87" w:rsidRDefault="00495B87" w:rsidP="00495B87">
      <w:pPr>
        <w:pStyle w:val="Normal2"/>
      </w:pPr>
      <w:r>
        <w:lastRenderedPageBreak/>
        <w:t xml:space="preserve">Las clases </w:t>
      </w:r>
      <w:r w:rsidRPr="00495B87">
        <w:rPr>
          <w:b/>
        </w:rPr>
        <w:t>MetaGui</w:t>
      </w:r>
      <w:r>
        <w:t xml:space="preserve"> y </w:t>
      </w:r>
      <w:r w:rsidRPr="00495B87">
        <w:rPr>
          <w:b/>
        </w:rPr>
        <w:t>NeuralGui</w:t>
      </w:r>
      <w:r>
        <w:t xml:space="preserve"> contienen el diseño interno que se mostrará al pulsar cada pestaña.</w:t>
      </w:r>
    </w:p>
    <w:p w14:paraId="3579064D" w14:textId="4DDF91CE" w:rsidR="00495B87" w:rsidRPr="00495B87" w:rsidRDefault="00495B87" w:rsidP="00495B87">
      <w:pPr>
        <w:pStyle w:val="Normal2"/>
        <w:rPr>
          <w:b/>
          <w:i/>
          <w:u w:val="single"/>
        </w:rPr>
      </w:pPr>
      <w:r w:rsidRPr="00495B87">
        <w:rPr>
          <w:b/>
          <w:i/>
          <w:u w:val="single"/>
        </w:rPr>
        <w:t>En el caso de MetaGui, el diseño final es éste:</w:t>
      </w:r>
    </w:p>
    <w:p w14:paraId="14E963A8" w14:textId="614CD01F" w:rsidR="00495B87" w:rsidRDefault="00495B87" w:rsidP="005A71AA">
      <w:pPr>
        <w:pStyle w:val="Normal2"/>
        <w:jc w:val="center"/>
      </w:pPr>
      <w:r>
        <w:rPr>
          <w:noProof/>
        </w:rPr>
        <w:drawing>
          <wp:inline distT="0" distB="0" distL="0" distR="0" wp14:anchorId="4EFB2D12" wp14:editId="14FCD9EB">
            <wp:extent cx="3676650" cy="2790825"/>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76650" cy="2790825"/>
                    </a:xfrm>
                    <a:prstGeom prst="rect">
                      <a:avLst/>
                    </a:prstGeom>
                  </pic:spPr>
                </pic:pic>
              </a:graphicData>
            </a:graphic>
          </wp:inline>
        </w:drawing>
      </w:r>
    </w:p>
    <w:p w14:paraId="5AD91757" w14:textId="201E714F" w:rsidR="00495B87" w:rsidRPr="00495B87" w:rsidRDefault="00495B87" w:rsidP="00495B87">
      <w:pPr>
        <w:pStyle w:val="Normal2"/>
        <w:rPr>
          <w:b/>
          <w:i/>
          <w:u w:val="single"/>
        </w:rPr>
      </w:pPr>
      <w:r w:rsidRPr="00495B87">
        <w:rPr>
          <w:b/>
          <w:i/>
          <w:u w:val="single"/>
        </w:rPr>
        <w:t>El diseño final de NeuralGui:</w:t>
      </w:r>
    </w:p>
    <w:p w14:paraId="45B3C74D" w14:textId="6E86CE27" w:rsidR="00495B87" w:rsidRDefault="0030644B" w:rsidP="005A71AA">
      <w:pPr>
        <w:pStyle w:val="Normal2"/>
        <w:jc w:val="center"/>
      </w:pPr>
      <w:r>
        <w:rPr>
          <w:noProof/>
        </w:rPr>
        <w:drawing>
          <wp:inline distT="0" distB="0" distL="0" distR="0" wp14:anchorId="449FAFCB" wp14:editId="3D27E1E0">
            <wp:extent cx="3676650" cy="2790825"/>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76650" cy="2790825"/>
                    </a:xfrm>
                    <a:prstGeom prst="rect">
                      <a:avLst/>
                    </a:prstGeom>
                  </pic:spPr>
                </pic:pic>
              </a:graphicData>
            </a:graphic>
          </wp:inline>
        </w:drawing>
      </w:r>
    </w:p>
    <w:p w14:paraId="7C03708F" w14:textId="241AEAF8" w:rsidR="00175DC1" w:rsidRDefault="00A56BAC" w:rsidP="00646F08">
      <w:pPr>
        <w:pStyle w:val="Normal2"/>
        <w:rPr>
          <w:rFonts w:ascii="Garamond" w:hAnsi="Garamond" w:cs="Arial"/>
          <w:b/>
          <w:i/>
        </w:rPr>
      </w:pPr>
      <w:r>
        <w:t>Además,</w:t>
      </w:r>
      <w:r w:rsidR="00495B87">
        <w:t xml:space="preserve"> </w:t>
      </w:r>
      <w:r w:rsidR="00BD7784">
        <w:t>también están encargadas de lanzar</w:t>
      </w:r>
      <w:r w:rsidR="00495B87">
        <w:t xml:space="preserve"> el procedimiento que surge tras pulsar un botón, incluyendo todo el proceso de recogida de datos y validación de los mismos, seguido del posterior lanzamiento de la búsqueda por parte de la clase MetaSolver</w:t>
      </w:r>
      <w:r w:rsidR="00D020C0">
        <w:t xml:space="preserve"> o NeurophSolver</w:t>
      </w:r>
      <w:r w:rsidR="00495B87">
        <w:t xml:space="preserve">, que </w:t>
      </w:r>
      <w:r w:rsidR="00D020C0">
        <w:t xml:space="preserve">serán </w:t>
      </w:r>
      <w:r>
        <w:t>explicados</w:t>
      </w:r>
      <w:r w:rsidR="00D020C0">
        <w:t xml:space="preserve"> </w:t>
      </w:r>
      <w:r w:rsidR="00495B87">
        <w:t>detalladamente más adelante.</w:t>
      </w:r>
      <w:r w:rsidR="00646F08">
        <w:t xml:space="preserve"> Es importante que estos procesos sean lanzados en segundo plano para permitir que la interfaz gráfica continúe actualizándose.</w:t>
      </w:r>
      <w:r w:rsidR="00175DC1">
        <w:br w:type="page"/>
      </w:r>
    </w:p>
    <w:p w14:paraId="7680E255" w14:textId="1FF486D2" w:rsidR="00D954F9" w:rsidRDefault="00206A54" w:rsidP="00D954F9">
      <w:pPr>
        <w:pStyle w:val="Ttulo3"/>
      </w:pPr>
      <w:r>
        <w:rPr>
          <w:noProof/>
        </w:rPr>
        <w:lastRenderedPageBreak/>
        <w:pict w14:anchorId="4A17BCF0">
          <v:shape id="_x0000_s1037" type="#_x0000_t75" style="position:absolute;left:0;text-align:left;margin-left:145.65pt;margin-top:28.6pt;width:291.35pt;height:348.3pt;z-index:-251634176;mso-position-horizontal-relative:text;mso-position-vertical-relative:text;mso-width-relative:page;mso-height-relative:page" wrapcoords="-56 0 -56 21553 21600 21553 21600 0 -56 0">
            <v:imagedata r:id="rId61" o:title="Neural"/>
          </v:shape>
        </w:pict>
      </w:r>
      <w:r w:rsidR="00D954F9">
        <w:t>Redes Neuronales</w:t>
      </w:r>
    </w:p>
    <w:p w14:paraId="6F09682E" w14:textId="02E4EFF3" w:rsidR="00D954F9" w:rsidRDefault="00206A54" w:rsidP="00D954F9">
      <w:pPr>
        <w:pStyle w:val="Normal2"/>
      </w:pPr>
      <w:r>
        <w:rPr>
          <w:noProof/>
        </w:rPr>
        <w:pict w14:anchorId="57B89454">
          <v:shape id="_x0000_s1036" type="#_x0000_t75" style="position:absolute;left:0;text-align:left;margin-left:-56.95pt;margin-top:13.8pt;width:107.7pt;height:132.35pt;z-index:251680256;mso-position-horizontal-relative:text;mso-position-vertical-relative:text;mso-width-relative:page;mso-height-relative:page">
            <v:imagedata r:id="rId62" o:title="All Diagram - copia (4)"/>
            <v:shadow on="t" opacity=".5" offset="6pt,6pt"/>
            <w10:wrap type="square"/>
          </v:shape>
        </w:pict>
      </w:r>
    </w:p>
    <w:p w14:paraId="56160F6B" w14:textId="651D3AEB" w:rsidR="00175DC1" w:rsidRDefault="00175DC1" w:rsidP="00D954F9">
      <w:pPr>
        <w:pStyle w:val="Normal2"/>
      </w:pPr>
    </w:p>
    <w:p w14:paraId="2D6A4441" w14:textId="199A8A5F" w:rsidR="00175DC1" w:rsidRDefault="00175DC1" w:rsidP="00D954F9">
      <w:pPr>
        <w:pStyle w:val="Normal2"/>
      </w:pPr>
    </w:p>
    <w:p w14:paraId="33120C6C" w14:textId="77777777" w:rsidR="00A56BAC" w:rsidRDefault="00A56BAC" w:rsidP="00D954F9">
      <w:pPr>
        <w:pStyle w:val="Normal2"/>
      </w:pPr>
    </w:p>
    <w:p w14:paraId="32324419" w14:textId="5EB47593" w:rsidR="00D954F9" w:rsidRDefault="00D954F9" w:rsidP="00D954F9">
      <w:pPr>
        <w:pStyle w:val="Normal2"/>
      </w:pPr>
    </w:p>
    <w:p w14:paraId="4C0F72BA" w14:textId="7D5FA22F" w:rsidR="00A56BAC" w:rsidRDefault="00A56BAC" w:rsidP="00D954F9">
      <w:pPr>
        <w:pStyle w:val="Normal2"/>
      </w:pPr>
    </w:p>
    <w:p w14:paraId="58DDD278" w14:textId="106E111A" w:rsidR="00A56BAC" w:rsidRDefault="00A56BAC" w:rsidP="00D954F9">
      <w:pPr>
        <w:pStyle w:val="Normal2"/>
      </w:pPr>
    </w:p>
    <w:p w14:paraId="6992C937" w14:textId="727256A7" w:rsidR="00A56BAC" w:rsidRDefault="00A56BAC" w:rsidP="00D954F9">
      <w:pPr>
        <w:pStyle w:val="Normal2"/>
      </w:pPr>
    </w:p>
    <w:p w14:paraId="277342C6" w14:textId="77777777" w:rsidR="009462FC" w:rsidRDefault="009462FC" w:rsidP="00D954F9">
      <w:pPr>
        <w:pStyle w:val="Normal2"/>
      </w:pPr>
    </w:p>
    <w:p w14:paraId="2FFAE46B" w14:textId="3326460F" w:rsidR="00A56BAC" w:rsidRDefault="00A56BAC" w:rsidP="00A56BAC">
      <w:pPr>
        <w:pStyle w:val="Normal2"/>
        <w:ind w:left="0"/>
      </w:pPr>
      <w:r>
        <w:t xml:space="preserve">Podemos dividir las clases relacionadas </w:t>
      </w:r>
      <w:r>
        <w:br/>
        <w:t>con redes neuronales en 3:</w:t>
      </w:r>
    </w:p>
    <w:p w14:paraId="5E5A6DBC" w14:textId="77777777" w:rsidR="009462FC" w:rsidRDefault="009462FC" w:rsidP="00A56BAC">
      <w:pPr>
        <w:pStyle w:val="Normal2"/>
        <w:ind w:left="0"/>
      </w:pPr>
    </w:p>
    <w:p w14:paraId="0D42CEC6" w14:textId="73A20026" w:rsidR="00A56BAC" w:rsidRPr="00BD7784" w:rsidRDefault="00A56BAC" w:rsidP="00A56BAC">
      <w:pPr>
        <w:pStyle w:val="Normal2"/>
        <w:numPr>
          <w:ilvl w:val="0"/>
          <w:numId w:val="30"/>
        </w:numPr>
        <w:rPr>
          <w:u w:val="single"/>
        </w:rPr>
      </w:pPr>
      <w:r w:rsidRPr="00BD7784">
        <w:rPr>
          <w:u w:val="single"/>
        </w:rPr>
        <w:t xml:space="preserve">Clases </w:t>
      </w:r>
      <w:r w:rsidR="00BD7784" w:rsidRPr="00BD7784">
        <w:rPr>
          <w:u w:val="single"/>
        </w:rPr>
        <w:t>de interfaz</w:t>
      </w:r>
    </w:p>
    <w:p w14:paraId="705B07DD" w14:textId="75D04D97" w:rsidR="009A2F8A" w:rsidRDefault="009A2F8A" w:rsidP="00BD7784">
      <w:pPr>
        <w:pStyle w:val="Normal2"/>
        <w:ind w:left="720" w:right="5102"/>
      </w:pPr>
      <w:r w:rsidRPr="009A2F8A">
        <w:rPr>
          <w:b/>
        </w:rPr>
        <w:t>ChartData</w:t>
      </w:r>
      <w:r>
        <w:t xml:space="preserve"> contiene la información correspondiente a los errores que se han ido obteniendo a lo largo de un entrenamiento y la configuración del mismo. </w:t>
      </w:r>
    </w:p>
    <w:p w14:paraId="533D8DEB" w14:textId="0281FAF3" w:rsidR="009A2F8A" w:rsidRDefault="009A2F8A" w:rsidP="00BD7784">
      <w:pPr>
        <w:pStyle w:val="Normal2"/>
        <w:ind w:left="720" w:right="4960"/>
      </w:pPr>
      <w:r w:rsidRPr="009A2F8A">
        <w:rPr>
          <w:b/>
        </w:rPr>
        <w:t>LineChartSample</w:t>
      </w:r>
      <w:r>
        <w:t xml:space="preserve"> genera un </w:t>
      </w:r>
      <w:r w:rsidRPr="009A2F8A">
        <w:rPr>
          <w:i/>
        </w:rPr>
        <w:t>Thread</w:t>
      </w:r>
      <w:r>
        <w:t xml:space="preserve"> que se encarga de crear una ventana y pintar tantas líneas como ChartData tenga de entrada.</w:t>
      </w:r>
    </w:p>
    <w:p w14:paraId="4F84E603" w14:textId="77777777" w:rsidR="009462FC" w:rsidRPr="009A2F8A" w:rsidRDefault="009462FC" w:rsidP="009A2F8A">
      <w:pPr>
        <w:pStyle w:val="Normal2"/>
        <w:ind w:left="720" w:right="4818"/>
      </w:pPr>
    </w:p>
    <w:p w14:paraId="135A5E4F" w14:textId="28BA1E39" w:rsidR="00A56BAC" w:rsidRPr="00BD7784" w:rsidRDefault="00A56BAC" w:rsidP="00A56BAC">
      <w:pPr>
        <w:pStyle w:val="Normal2"/>
        <w:numPr>
          <w:ilvl w:val="0"/>
          <w:numId w:val="30"/>
        </w:numPr>
        <w:rPr>
          <w:u w:val="single"/>
        </w:rPr>
      </w:pPr>
      <w:r w:rsidRPr="00BD7784">
        <w:rPr>
          <w:u w:val="single"/>
        </w:rPr>
        <w:t>Clases externas</w:t>
      </w:r>
    </w:p>
    <w:p w14:paraId="0D4EA539" w14:textId="1D253734" w:rsidR="009A2F8A" w:rsidRDefault="00A56BAC" w:rsidP="009A2F8A">
      <w:pPr>
        <w:pStyle w:val="Normal2"/>
        <w:ind w:left="720"/>
      </w:pPr>
      <w:r w:rsidRPr="00A56BAC">
        <w:rPr>
          <w:b/>
        </w:rPr>
        <w:t>GlobalConstants</w:t>
      </w:r>
      <w:r w:rsidR="009A2F8A" w:rsidRPr="009A2F8A">
        <w:t xml:space="preserve"> </w:t>
      </w:r>
      <w:r w:rsidR="009A2F8A">
        <w:t>es utilizada para acceder a variables globales como las rutas que contienen los datos de entrada y la clase Problem.</w:t>
      </w:r>
    </w:p>
    <w:p w14:paraId="2DCD2471" w14:textId="5412B20A" w:rsidR="009A2F8A" w:rsidRPr="009A2F8A" w:rsidRDefault="00A56BAC" w:rsidP="00BD7784">
      <w:pPr>
        <w:pStyle w:val="Normal2"/>
        <w:ind w:left="709"/>
      </w:pPr>
      <w:r w:rsidRPr="00A56BAC">
        <w:rPr>
          <w:b/>
        </w:rPr>
        <w:t>CSVTableWriter</w:t>
      </w:r>
      <w:r w:rsidR="009A2F8A">
        <w:rPr>
          <w:b/>
        </w:rPr>
        <w:t xml:space="preserve"> </w:t>
      </w:r>
      <w:r w:rsidR="009A2F8A">
        <w:t xml:space="preserve">es una clase que se utiliza de manera global en el proyecto cada vez que se quiere generar un archivo Excel con formato csv. En este caso, se utiliza para </w:t>
      </w:r>
      <w:r w:rsidR="009462FC">
        <w:t>guardar númericamente los datos que previamente se han mostrado gráficamente a través de LineChartSample.</w:t>
      </w:r>
    </w:p>
    <w:p w14:paraId="21B27695" w14:textId="77777777" w:rsidR="009462FC" w:rsidRDefault="009462FC">
      <w:pPr>
        <w:spacing w:before="0" w:after="0"/>
      </w:pPr>
      <w:r>
        <w:br w:type="page"/>
      </w:r>
    </w:p>
    <w:p w14:paraId="2CA5C679" w14:textId="6089CE0B" w:rsidR="00A56BAC" w:rsidRDefault="00A56BAC" w:rsidP="00A56BAC">
      <w:pPr>
        <w:pStyle w:val="Normal2"/>
        <w:numPr>
          <w:ilvl w:val="0"/>
          <w:numId w:val="30"/>
        </w:numPr>
      </w:pPr>
      <w:r w:rsidRPr="00BD7784">
        <w:rPr>
          <w:u w:val="single"/>
        </w:rPr>
        <w:lastRenderedPageBreak/>
        <w:t xml:space="preserve">Clases </w:t>
      </w:r>
      <w:r w:rsidRPr="00BD7784">
        <w:rPr>
          <w:b/>
          <w:i/>
          <w:u w:val="single"/>
        </w:rPr>
        <w:t>“importantes”</w:t>
      </w:r>
      <w:r>
        <w:t>:</w:t>
      </w:r>
    </w:p>
    <w:p w14:paraId="556B5171" w14:textId="1BB6C0D9" w:rsidR="00A56BAC" w:rsidRPr="00A56BAC" w:rsidRDefault="00A56BAC" w:rsidP="00A56BAC">
      <w:pPr>
        <w:pStyle w:val="Normal2"/>
        <w:numPr>
          <w:ilvl w:val="1"/>
          <w:numId w:val="30"/>
        </w:numPr>
        <w:rPr>
          <w:b/>
        </w:rPr>
      </w:pPr>
      <w:r w:rsidRPr="00A56BAC">
        <w:rPr>
          <w:b/>
        </w:rPr>
        <w:t>NeurophSolver</w:t>
      </w:r>
      <w:bookmarkStart w:id="14" w:name="_GoBack"/>
      <w:bookmarkEnd w:id="14"/>
    </w:p>
    <w:p w14:paraId="4D110EA3" w14:textId="2EB9416E" w:rsidR="00A56BAC" w:rsidRPr="00A56BAC" w:rsidRDefault="00A56BAC" w:rsidP="00A56BAC">
      <w:pPr>
        <w:pStyle w:val="Normal2"/>
        <w:numPr>
          <w:ilvl w:val="1"/>
          <w:numId w:val="30"/>
        </w:numPr>
        <w:rPr>
          <w:b/>
        </w:rPr>
      </w:pPr>
      <w:r w:rsidRPr="00A56BAC">
        <w:rPr>
          <w:b/>
        </w:rPr>
        <w:t>NeurophSearch</w:t>
      </w:r>
    </w:p>
    <w:p w14:paraId="5E0C7415" w14:textId="05135F8E" w:rsidR="009A2F8A" w:rsidRDefault="009A2F8A" w:rsidP="00A56BAC">
      <w:pPr>
        <w:pStyle w:val="Normal2"/>
        <w:ind w:left="0"/>
      </w:pPr>
    </w:p>
    <w:p w14:paraId="1AE99035" w14:textId="77777777" w:rsidR="00A56BAC" w:rsidRDefault="00A56BAC" w:rsidP="00A56BAC">
      <w:pPr>
        <w:pStyle w:val="Normal2"/>
      </w:pPr>
    </w:p>
    <w:p w14:paraId="08A0C09C" w14:textId="77777777" w:rsidR="00A56BAC" w:rsidRDefault="00A56BAC" w:rsidP="00A56BAC">
      <w:pPr>
        <w:pStyle w:val="Normal2"/>
      </w:pPr>
    </w:p>
    <w:p w14:paraId="0E5842D2" w14:textId="03BA2FC6" w:rsidR="00175DC1" w:rsidRDefault="00175DC1">
      <w:pPr>
        <w:spacing w:before="0" w:after="0"/>
        <w:rPr>
          <w:rFonts w:ascii="Garamond" w:hAnsi="Garamond" w:cs="Arial"/>
          <w:b/>
          <w:i/>
        </w:rPr>
      </w:pPr>
      <w:r>
        <w:br w:type="page"/>
      </w:r>
    </w:p>
    <w:p w14:paraId="4F7FD6E4" w14:textId="255319AF" w:rsidR="00D954F9" w:rsidRDefault="00206A54" w:rsidP="00D954F9">
      <w:pPr>
        <w:pStyle w:val="Ttulo3"/>
      </w:pPr>
      <w:r>
        <w:rPr>
          <w:noProof/>
        </w:rPr>
        <w:lastRenderedPageBreak/>
        <w:pict w14:anchorId="3FB91F26">
          <v:shape id="_x0000_s1040" type="#_x0000_t75" style="position:absolute;left:0;text-align:left;margin-left:73.65pt;margin-top:29.5pt;width:372.3pt;height:346.65pt;z-index:251688448;mso-position-horizontal-relative:text;mso-position-vertical-relative:text;mso-width-relative:page;mso-height-relative:page">
            <v:imagedata r:id="rId63" o:title="Meta"/>
            <w10:wrap type="topAndBottom"/>
          </v:shape>
        </w:pict>
      </w:r>
      <w:r>
        <w:rPr>
          <w:noProof/>
        </w:rPr>
        <w:pict w14:anchorId="3600AA92">
          <v:shape id="_x0000_s1038" type="#_x0000_t75" style="position:absolute;left:0;text-align:left;margin-left:-55.8pt;margin-top:30.35pt;width:107.7pt;height:132.15pt;z-index:251684352;mso-position-horizontal-relative:text;mso-position-vertical-relative:text;mso-width-relative:page;mso-height-relative:page">
            <v:imagedata r:id="rId64" o:title="All Diagram - copia (5)"/>
            <v:shadow on="t" opacity=".5" offset="6pt,6pt"/>
            <w10:wrap type="square"/>
          </v:shape>
        </w:pict>
      </w:r>
      <w:r w:rsidR="00D954F9">
        <w:t>Metaheurísticas</w:t>
      </w:r>
    </w:p>
    <w:p w14:paraId="430C443F" w14:textId="5F4CBB1B" w:rsidR="00450A98" w:rsidRDefault="00450A98" w:rsidP="00D954F9">
      <w:pPr>
        <w:pStyle w:val="Normal2"/>
      </w:pPr>
    </w:p>
    <w:p w14:paraId="7168A254" w14:textId="77777777" w:rsidR="00450A98" w:rsidRDefault="00450A98" w:rsidP="00D954F9">
      <w:pPr>
        <w:pStyle w:val="Normal2"/>
      </w:pPr>
    </w:p>
    <w:p w14:paraId="6AE4EA89" w14:textId="77777777" w:rsidR="00450A98" w:rsidRDefault="00450A98" w:rsidP="00D954F9">
      <w:pPr>
        <w:pStyle w:val="Normal2"/>
      </w:pPr>
    </w:p>
    <w:p w14:paraId="0E5B513E" w14:textId="77777777" w:rsidR="00450A98" w:rsidRDefault="00450A98" w:rsidP="00D954F9">
      <w:pPr>
        <w:pStyle w:val="Normal2"/>
      </w:pPr>
    </w:p>
    <w:p w14:paraId="557B8990" w14:textId="77777777" w:rsidR="00450A98" w:rsidRDefault="00450A98" w:rsidP="00D954F9">
      <w:pPr>
        <w:pStyle w:val="Normal2"/>
      </w:pPr>
    </w:p>
    <w:p w14:paraId="4E934D41" w14:textId="61B9D2A7" w:rsidR="00D954F9" w:rsidRDefault="00D954F9" w:rsidP="00D954F9">
      <w:pPr>
        <w:pStyle w:val="Normal2"/>
      </w:pPr>
      <w:r>
        <w:t>A</w:t>
      </w:r>
    </w:p>
    <w:p w14:paraId="6B90134B" w14:textId="7B5FC0A6" w:rsidR="00D954F9" w:rsidRDefault="00D954F9" w:rsidP="00D954F9">
      <w:pPr>
        <w:pStyle w:val="Normal2"/>
      </w:pPr>
      <w:r>
        <w:t>Sdfja</w:t>
      </w:r>
    </w:p>
    <w:p w14:paraId="50C95076" w14:textId="31DB3E17" w:rsidR="00D954F9" w:rsidRDefault="00D954F9" w:rsidP="00D954F9">
      <w:pPr>
        <w:pStyle w:val="Normal2"/>
      </w:pPr>
      <w:r>
        <w:t>Sdfja</w:t>
      </w:r>
    </w:p>
    <w:p w14:paraId="15E7CA25" w14:textId="3DADD3B5" w:rsidR="00D954F9" w:rsidRDefault="00D954F9" w:rsidP="00D954F9">
      <w:pPr>
        <w:pStyle w:val="Normal2"/>
      </w:pPr>
      <w:r>
        <w:t>Sdjf</w:t>
      </w:r>
    </w:p>
    <w:p w14:paraId="784B85BF" w14:textId="77777777" w:rsidR="00175DC1" w:rsidRDefault="00175DC1">
      <w:pPr>
        <w:spacing w:before="0" w:after="0"/>
        <w:rPr>
          <w:rFonts w:ascii="Garamond" w:hAnsi="Garamond" w:cs="Arial"/>
          <w:b/>
          <w:i/>
        </w:rPr>
      </w:pPr>
      <w:r>
        <w:br w:type="page"/>
      </w:r>
    </w:p>
    <w:p w14:paraId="0C81B135" w14:textId="60502057" w:rsidR="00D954F9" w:rsidRDefault="00206A54" w:rsidP="00D954F9">
      <w:pPr>
        <w:pStyle w:val="Ttulo3"/>
      </w:pPr>
      <w:r>
        <w:rPr>
          <w:noProof/>
        </w:rPr>
        <w:lastRenderedPageBreak/>
        <w:pict w14:anchorId="228B1C85">
          <v:shape id="_x0000_s1039" type="#_x0000_t75" style="position:absolute;left:0;text-align:left;margin-left:141.45pt;margin-top:32.6pt;width:283.5pt;height:324.55pt;z-index:251686400;mso-position-horizontal-relative:text;mso-position-vertical-relative:text;mso-width-relative:page;mso-height-relative:page">
            <v:imagedata r:id="rId65" o:title="Optimizers"/>
            <w10:wrap type="topAndBottom"/>
          </v:shape>
        </w:pict>
      </w:r>
      <w:r>
        <w:rPr>
          <w:noProof/>
        </w:rPr>
        <w:pict w14:anchorId="6564A885">
          <v:shape id="_x0000_s1041" type="#_x0000_t75" style="position:absolute;left:0;text-align:left;margin-left:-58.8pt;margin-top:24.35pt;width:107.7pt;height:132.15pt;z-index:251690496;mso-position-horizontal-relative:text;mso-position-vertical-relative:text;mso-width-relative:page;mso-height-relative:page">
            <v:imagedata r:id="rId66" o:title="All Diagram - copia (2)"/>
            <v:shadow on="t" opacity=".5" offset="6pt,6pt"/>
            <w10:wrap type="square"/>
          </v:shape>
        </w:pict>
      </w:r>
      <w:r w:rsidR="00D954F9">
        <w:t>Optimizadores de metaheurísticas</w:t>
      </w:r>
    </w:p>
    <w:p w14:paraId="76538899" w14:textId="0FF25FC1" w:rsidR="00450A98" w:rsidRPr="00450A98" w:rsidRDefault="00450A98" w:rsidP="00450A98">
      <w:pPr>
        <w:pStyle w:val="Normal2"/>
      </w:pPr>
    </w:p>
    <w:p w14:paraId="2EFE38DE" w14:textId="5CF5B8CF" w:rsidR="00D954F9" w:rsidRDefault="00D954F9" w:rsidP="00D954F9">
      <w:pPr>
        <w:pStyle w:val="Normal2"/>
      </w:pPr>
      <w:r>
        <w:t>Asdfasjdfás</w:t>
      </w:r>
    </w:p>
    <w:p w14:paraId="714B7C8C" w14:textId="42800D6A" w:rsidR="00D954F9" w:rsidRDefault="00D954F9" w:rsidP="00D954F9">
      <w:pPr>
        <w:pStyle w:val="Normal2"/>
      </w:pPr>
      <w:r>
        <w:t>Dfja</w:t>
      </w:r>
    </w:p>
    <w:p w14:paraId="305E77E5" w14:textId="66F5927A" w:rsidR="00D954F9" w:rsidRDefault="00D954F9" w:rsidP="00D954F9">
      <w:pPr>
        <w:pStyle w:val="Normal2"/>
      </w:pPr>
      <w:r>
        <w:t>Sdjf</w:t>
      </w:r>
    </w:p>
    <w:p w14:paraId="7388D516" w14:textId="6B9C37E3" w:rsidR="00D954F9" w:rsidRDefault="00D954F9" w:rsidP="00D954F9">
      <w:pPr>
        <w:pStyle w:val="Normal2"/>
      </w:pPr>
      <w:r>
        <w:t>Ajdsf</w:t>
      </w:r>
    </w:p>
    <w:p w14:paraId="45F205E8" w14:textId="77777777" w:rsidR="00D954F9" w:rsidRPr="00D954F9" w:rsidRDefault="00D954F9" w:rsidP="00D954F9">
      <w:pPr>
        <w:pStyle w:val="Normal2"/>
      </w:pPr>
    </w:p>
    <w:p w14:paraId="2EA9FE29" w14:textId="65E500E4" w:rsidR="00462C20" w:rsidRDefault="00462C20" w:rsidP="00462C20">
      <w:r>
        <w:t>Tecnologías: Eclipse, NetBeans, UML el GoUML o lo que sea para hacer diagramas de clases, la librería del Neuroph, java v8. Lo que tengo que instalar para que funcione todo. Hablar de todas las tecnologías. HABLAR TAMBIÉN DE PYTHON, aunque lo dejara a posteriori.</w:t>
      </w:r>
    </w:p>
    <w:p w14:paraId="4A88379F" w14:textId="77777777" w:rsidR="00462C20" w:rsidRPr="00462C20" w:rsidRDefault="00462C20" w:rsidP="00462C20">
      <w:r>
        <w:t xml:space="preserve">Diagramas de clases. Describir a nivel de clase relevante los métodos más importantes, (mirar en otros proyectos). Figura, explicar un poco y tal, que ilustre la cantidad de código que he elaborado, como se integran las librerías. A nivel de bloque el nivel de código que se ha desarrollado (El código se sube al aula, aquí no hay que explicar nada </w:t>
      </w:r>
      <w:r>
        <w:lastRenderedPageBreak/>
        <w:t>de código, solo ver que se ha hecho)</w:t>
      </w:r>
      <w:r w:rsidR="00A335E9">
        <w:t>, quizás algo de pseudocódigo de la búsqueda o algo concreto,</w:t>
      </w:r>
      <w:r w:rsidR="009B73DC">
        <w:t xml:space="preserve"> que sea específico y relevante</w:t>
      </w:r>
      <w:r w:rsidR="00A335E9">
        <w:t>.34:00</w:t>
      </w:r>
      <w:r w:rsidR="00A335E9">
        <w:tab/>
      </w:r>
    </w:p>
    <w:p w14:paraId="66CAA899" w14:textId="77777777" w:rsidR="00E20BFA" w:rsidRDefault="00E20BFA">
      <w:pPr>
        <w:rPr>
          <w:rFonts w:ascii="Garamond" w:hAnsi="Garamond" w:cs="Arial"/>
          <w:b/>
        </w:rPr>
      </w:pPr>
      <w:r>
        <w:br w:type="page"/>
      </w:r>
    </w:p>
    <w:p w14:paraId="07B2ED9F" w14:textId="1E0D5EC1" w:rsidR="00E20BFA" w:rsidRDefault="00E20BFA" w:rsidP="00D84A47">
      <w:pPr>
        <w:pStyle w:val="Ttulo1"/>
      </w:pPr>
      <w:bookmarkStart w:id="15" w:name="_Toc483837305"/>
      <w:r>
        <w:lastRenderedPageBreak/>
        <w:t>EXPERIMENTOS</w:t>
      </w:r>
      <w:r w:rsidR="00462C20">
        <w:t xml:space="preserve"> (&lt;10 págs)</w:t>
      </w:r>
      <w:bookmarkEnd w:id="15"/>
    </w:p>
    <w:p w14:paraId="76529FC9" w14:textId="77777777" w:rsidR="00462C20" w:rsidRDefault="00462C20" w:rsidP="00462C20">
      <w:r>
        <w:t>Ajuste y estudio de parámetros</w:t>
      </w:r>
      <w:r w:rsidR="00A335E9">
        <w:t>, como afectan sus valores…</w:t>
      </w:r>
      <w:r w:rsidR="00CE292B">
        <w:t>Tanto de la red (LR, Epochs)</w:t>
      </w:r>
      <w:r>
        <w:t>,</w:t>
      </w:r>
      <w:r w:rsidR="00CE292B">
        <w:t xml:space="preserve"> como de la meta (</w:t>
      </w:r>
      <w:r w:rsidR="00A335E9">
        <w:t>optimización elegida, iteraciones…</w:t>
      </w:r>
      <w:r w:rsidR="00CE292B">
        <w:t>)</w:t>
      </w:r>
      <w:r>
        <w:t xml:space="preserve"> </w:t>
      </w:r>
      <w:r w:rsidR="00CE292B">
        <w:t>que cosas permiten elegir los mejores parámetros teniendo en cuenta los objetivos (si tarda más o menos o que)</w:t>
      </w:r>
    </w:p>
    <w:p w14:paraId="5AC8D69B" w14:textId="77777777" w:rsidR="00CE292B" w:rsidRDefault="00CE292B" w:rsidP="00462C20">
      <w:r>
        <w:t>TIRAR A PONER GRÁFICOS O FIGURAS, mucho mejor que una tabla.</w:t>
      </w:r>
    </w:p>
    <w:p w14:paraId="65DDEA6C" w14:textId="77777777" w:rsidR="00CE292B" w:rsidRPr="00462C20" w:rsidRDefault="00CE292B" w:rsidP="00462C20">
      <w:r>
        <w:t>Comparar con métodos previos (En la introducción, nombras gente que ha trabajado, es posible que sean comparables con esto de aquí)</w:t>
      </w:r>
    </w:p>
    <w:p w14:paraId="0D772394" w14:textId="77777777" w:rsidR="00E20BFA" w:rsidRDefault="00E20BFA">
      <w:pPr>
        <w:rPr>
          <w:rFonts w:ascii="Garamond" w:hAnsi="Garamond" w:cs="Arial"/>
          <w:b/>
        </w:rPr>
      </w:pPr>
      <w:r>
        <w:br w:type="page"/>
      </w:r>
    </w:p>
    <w:p w14:paraId="2E9C9F49" w14:textId="44E8AD78" w:rsidR="00CE292B" w:rsidRDefault="00E20BFA" w:rsidP="00D84A47">
      <w:pPr>
        <w:pStyle w:val="Ttulo1"/>
      </w:pPr>
      <w:bookmarkStart w:id="16" w:name="_Toc483837306"/>
      <w:r>
        <w:lastRenderedPageBreak/>
        <w:t>CONCLUSIONES Y TRABAJOS FUTUROS</w:t>
      </w:r>
      <w:r w:rsidR="00CE292B">
        <w:t xml:space="preserve"> (2 págs)</w:t>
      </w:r>
      <w:bookmarkEnd w:id="16"/>
    </w:p>
    <w:p w14:paraId="4997880A" w14:textId="77777777" w:rsidR="00CE292B" w:rsidRDefault="00CE292B" w:rsidP="00CE292B">
      <w:r>
        <w:t>Lo de objetivos que iba en presente, ahora en pasado, que he logrado de todo.</w:t>
      </w:r>
    </w:p>
    <w:p w14:paraId="0E67526A" w14:textId="77777777" w:rsidR="009910AA" w:rsidRDefault="00CE292B" w:rsidP="00CE292B">
      <w:r>
        <w:t xml:space="preserve">En futuros, cosas mejorables o que probar. Interfaz gráfica, paralelización, redes neuronales Deep learning, otra metaheurística.. O que habría hecho si hubiera tenido más tiempo. </w:t>
      </w:r>
      <w:r w:rsidR="007E3602">
        <w:br w:type="page"/>
      </w:r>
    </w:p>
    <w:p w14:paraId="6D638755" w14:textId="77777777" w:rsidR="009910AA" w:rsidRPr="00AB2DA1" w:rsidRDefault="009910AA" w:rsidP="008B5287">
      <w:pPr>
        <w:pStyle w:val="Ttulo2"/>
      </w:pPr>
      <w:bookmarkStart w:id="17" w:name="_Toc483837307"/>
      <w:r w:rsidRPr="00AB2DA1">
        <w:lastRenderedPageBreak/>
        <w:t>1.1 Epígrafe [Garamond 12, negrita, 1.5 líneas, minúsculas, espacio antes 24 puntos]</w:t>
      </w:r>
      <w:bookmarkEnd w:id="17"/>
    </w:p>
    <w:p w14:paraId="1E4BBEF2" w14:textId="77777777" w:rsidR="009910AA" w:rsidRPr="00BA68A1" w:rsidRDefault="009910AA" w:rsidP="009910AA">
      <w:pPr>
        <w:pStyle w:val="Default"/>
        <w:spacing w:after="240" w:line="360" w:lineRule="auto"/>
        <w:ind w:right="584"/>
        <w:jc w:val="both"/>
        <w:rPr>
          <w:rFonts w:ascii="Garamond" w:hAnsi="Garamond"/>
        </w:rPr>
      </w:pPr>
      <w:r>
        <w:rPr>
          <w:rFonts w:ascii="Garamond" w:hAnsi="Garamond"/>
        </w:rPr>
        <w:t>A fin de evitar complicaciones innecesarias se ha pretendido sólo delimitar aquellos aspectos formales básicos, como los márgenes, tipo de letra, interlineado… Aquellos aspectos no recogidos en esta guía pueden resolverse como tutor y alumno acuerden.</w:t>
      </w:r>
    </w:p>
    <w:p w14:paraId="5AE8FAB1" w14:textId="77777777" w:rsidR="009910AA" w:rsidRDefault="009910AA" w:rsidP="009910AA">
      <w:pPr>
        <w:pStyle w:val="Default"/>
        <w:spacing w:line="360" w:lineRule="auto"/>
        <w:ind w:left="993" w:right="584" w:hanging="284"/>
        <w:jc w:val="both"/>
        <w:rPr>
          <w:rFonts w:ascii="Garamond" w:hAnsi="Garamond"/>
        </w:rPr>
      </w:pPr>
      <w:r>
        <w:rPr>
          <w:rFonts w:ascii="Garamond" w:hAnsi="Garamond"/>
        </w:rPr>
        <w:t>1)</w:t>
      </w:r>
      <w:r>
        <w:rPr>
          <w:rFonts w:ascii="Garamond" w:hAnsi="Garamond"/>
        </w:rPr>
        <w:tab/>
        <w:t>Las numeraciones deberían estar sangradas, de modo que faciliten la lectura, tal y como se ejemplifica en este mismo párrafo.</w:t>
      </w:r>
    </w:p>
    <w:p w14:paraId="36E63BA8" w14:textId="77777777" w:rsidR="009910AA" w:rsidRDefault="009910AA" w:rsidP="009910AA">
      <w:pPr>
        <w:pStyle w:val="Default"/>
        <w:spacing w:after="480" w:line="360" w:lineRule="auto"/>
        <w:ind w:left="993" w:right="584" w:hanging="284"/>
        <w:jc w:val="both"/>
        <w:rPr>
          <w:rFonts w:ascii="Garamond" w:hAnsi="Garamond"/>
        </w:rPr>
      </w:pPr>
      <w:r>
        <w:rPr>
          <w:rFonts w:ascii="Garamond" w:hAnsi="Garamond"/>
        </w:rPr>
        <w:t>2)</w:t>
      </w:r>
      <w:r>
        <w:rPr>
          <w:rFonts w:ascii="Garamond" w:hAnsi="Garamond"/>
        </w:rPr>
        <w:tab/>
        <w:t xml:space="preserve">También pueden emplearse boliches o guiones. </w:t>
      </w:r>
    </w:p>
    <w:p w14:paraId="398B7054" w14:textId="77777777" w:rsidR="009910AA" w:rsidRPr="00BB3131" w:rsidRDefault="009910AA" w:rsidP="009910AA">
      <w:pPr>
        <w:pStyle w:val="Default"/>
        <w:spacing w:after="240" w:line="360" w:lineRule="auto"/>
        <w:ind w:right="-1"/>
        <w:jc w:val="both"/>
        <w:rPr>
          <w:rFonts w:ascii="Garamond" w:hAnsi="Garamond"/>
        </w:rPr>
      </w:pPr>
      <w:r>
        <w:rPr>
          <w:rFonts w:ascii="Garamond" w:hAnsi="Garamond"/>
        </w:rPr>
        <w:t>Siempre que sea posible es preferible no incluir excesivos subepígrafes, a fin de que la lectura sea lo más clara posible. No obstante, cada trabajo es particular y puede requerir adaptaciones</w:t>
      </w:r>
      <w:r w:rsidRPr="00BA68A1">
        <w:rPr>
          <w:rFonts w:ascii="Garamond" w:hAnsi="Garamond"/>
        </w:rPr>
        <w:t xml:space="preserve">. </w:t>
      </w:r>
    </w:p>
    <w:p w14:paraId="35610741" w14:textId="77777777" w:rsidR="009910AA" w:rsidRPr="00AB2DA1" w:rsidRDefault="009910AA" w:rsidP="005774FD">
      <w:pPr>
        <w:pStyle w:val="Ttulo3"/>
      </w:pPr>
      <w:r w:rsidRPr="00AB2DA1">
        <w:t>1.1.3 Subepígrafe [Garamond 12, cursiva, 1.5 líneas, espacio antes 24]</w:t>
      </w:r>
    </w:p>
    <w:p w14:paraId="6660200D" w14:textId="77777777" w:rsidR="009910AA" w:rsidRPr="00BA68A1" w:rsidRDefault="009910AA" w:rsidP="009910AA">
      <w:pPr>
        <w:autoSpaceDE w:val="0"/>
        <w:autoSpaceDN w:val="0"/>
        <w:adjustRightInd w:val="0"/>
        <w:spacing w:line="360" w:lineRule="auto"/>
        <w:jc w:val="both"/>
        <w:rPr>
          <w:rFonts w:ascii="Garamond" w:hAnsi="Garamond" w:cs="Arial"/>
          <w:b/>
        </w:rPr>
      </w:pPr>
      <w:r w:rsidRPr="00BA68A1">
        <w:rPr>
          <w:rFonts w:ascii="Garamond" w:hAnsi="Garamond" w:cs="Arial"/>
          <w:b/>
        </w:rPr>
        <w:t>Citas</w:t>
      </w:r>
    </w:p>
    <w:p w14:paraId="10BA91F4" w14:textId="77777777" w:rsidR="009910AA" w:rsidRDefault="009910AA" w:rsidP="009910AA">
      <w:pPr>
        <w:autoSpaceDE w:val="0"/>
        <w:autoSpaceDN w:val="0"/>
        <w:adjustRightInd w:val="0"/>
        <w:spacing w:after="240" w:line="360" w:lineRule="auto"/>
        <w:jc w:val="both"/>
        <w:rPr>
          <w:rFonts w:ascii="Garamond" w:hAnsi="Garamond" w:cs="Arial"/>
        </w:rPr>
      </w:pPr>
      <w:r>
        <w:rPr>
          <w:rFonts w:ascii="Garamond" w:hAnsi="Garamond" w:cs="Arial"/>
        </w:rPr>
        <w:t xml:space="preserve">Cualquier referencia utilizada, de libro, revista o web, texto o idea, hay que citarla. El plagio supone motivo de suspenso del TFG, con necesidad de nueva matrícula. </w:t>
      </w:r>
    </w:p>
    <w:p w14:paraId="607E0173" w14:textId="77777777" w:rsidR="009910AA" w:rsidRPr="00BA68A1" w:rsidRDefault="009910AA" w:rsidP="009910AA">
      <w:pPr>
        <w:autoSpaceDE w:val="0"/>
        <w:autoSpaceDN w:val="0"/>
        <w:adjustRightInd w:val="0"/>
        <w:spacing w:after="240" w:line="360" w:lineRule="auto"/>
        <w:jc w:val="both"/>
        <w:rPr>
          <w:rFonts w:ascii="Garamond" w:hAnsi="Garamond" w:cs="Arial"/>
        </w:rPr>
      </w:pPr>
      <w:r>
        <w:rPr>
          <w:rFonts w:ascii="Garamond" w:hAnsi="Garamond" w:cs="Arial"/>
        </w:rPr>
        <w:t xml:space="preserve">-Citas literales. Si se  utilizan palabras explícitas hay que ponerlas entre comillas. </w:t>
      </w:r>
      <w:r w:rsidRPr="00BA68A1">
        <w:rPr>
          <w:rFonts w:ascii="Garamond" w:hAnsi="Garamond" w:cs="Arial"/>
        </w:rPr>
        <w:t xml:space="preserve">Al término de una cita dentro del texto se indicará siempre el nombre del autor entre paréntesis, junto al año de la publicación citada y la página: (McKee, 2004: 43). Esta referencia remite a los autores citados, recogidos en </w:t>
      </w:r>
      <w:smartTag w:uri="urn:schemas-microsoft-com:office:smarttags" w:element="PersonName">
        <w:smartTagPr>
          <w:attr w:name="ProductID" w:val="la Bibliograf￭a"/>
        </w:smartTagPr>
        <w:r w:rsidRPr="00BA68A1">
          <w:rPr>
            <w:rFonts w:ascii="Garamond" w:hAnsi="Garamond" w:cs="Arial"/>
          </w:rPr>
          <w:t>la Bibliografía</w:t>
        </w:r>
      </w:smartTag>
      <w:r w:rsidRPr="00BA68A1">
        <w:rPr>
          <w:rFonts w:ascii="Garamond" w:hAnsi="Garamond" w:cs="Arial"/>
        </w:rPr>
        <w:t xml:space="preserve"> al final del TFG.</w:t>
      </w:r>
    </w:p>
    <w:p w14:paraId="5D0A8160" w14:textId="77777777" w:rsidR="009910AA" w:rsidRPr="00BA68A1" w:rsidRDefault="009910AA" w:rsidP="009910AA">
      <w:pPr>
        <w:spacing w:line="360" w:lineRule="auto"/>
        <w:ind w:left="708"/>
        <w:jc w:val="both"/>
        <w:rPr>
          <w:rFonts w:ascii="Garamond" w:hAnsi="Garamond" w:cs="Arial"/>
        </w:rPr>
      </w:pPr>
      <w:r>
        <w:rPr>
          <w:rFonts w:ascii="Garamond" w:hAnsi="Garamond" w:cs="Arial"/>
        </w:rPr>
        <w:t>-</w:t>
      </w:r>
      <w:r w:rsidRPr="00BA68A1">
        <w:rPr>
          <w:rFonts w:ascii="Garamond" w:hAnsi="Garamond" w:cs="Arial"/>
        </w:rPr>
        <w:t xml:space="preserve">Las citas se acotarán entre comillas </w:t>
      </w:r>
      <w:r>
        <w:rPr>
          <w:rFonts w:ascii="Garamond" w:hAnsi="Garamond" w:cs="Arial"/>
        </w:rPr>
        <w:t>inglesas</w:t>
      </w:r>
      <w:r w:rsidRPr="00BA68A1">
        <w:rPr>
          <w:rFonts w:ascii="Garamond" w:hAnsi="Garamond" w:cs="Arial"/>
        </w:rPr>
        <w:t xml:space="preserve"> </w:t>
      </w:r>
      <w:r w:rsidRPr="0087705A">
        <w:rPr>
          <w:rFonts w:ascii="Garamond" w:hAnsi="Garamond" w:cs="Arial"/>
        </w:rPr>
        <w:t>(</w:t>
      </w:r>
      <w:r>
        <w:rPr>
          <w:rFonts w:ascii="Garamond" w:hAnsi="Garamond" w:cs="Arial"/>
          <w:b/>
        </w:rPr>
        <w:t>“ ”</w:t>
      </w:r>
      <w:r w:rsidRPr="0087705A">
        <w:rPr>
          <w:rFonts w:ascii="Garamond" w:hAnsi="Garamond" w:cs="Arial"/>
        </w:rPr>
        <w:t>)</w:t>
      </w:r>
      <w:r w:rsidRPr="00BA68A1">
        <w:rPr>
          <w:rFonts w:ascii="Garamond" w:hAnsi="Garamond" w:cs="Arial"/>
        </w:rPr>
        <w:t xml:space="preserve"> y, dentro de </w:t>
      </w:r>
      <w:r>
        <w:rPr>
          <w:rFonts w:ascii="Garamond" w:hAnsi="Garamond" w:cs="Arial"/>
        </w:rPr>
        <w:t>ellas, se emplearán las simples </w:t>
      </w:r>
      <w:r w:rsidRPr="0087705A">
        <w:rPr>
          <w:rFonts w:ascii="Garamond" w:hAnsi="Garamond" w:cs="Arial"/>
        </w:rPr>
        <w:t>(</w:t>
      </w:r>
      <w:r w:rsidRPr="0087705A">
        <w:rPr>
          <w:rFonts w:ascii="Garamond" w:hAnsi="Garamond" w:cs="Arial"/>
          <w:b/>
        </w:rPr>
        <w:t>‘ ’</w:t>
      </w:r>
      <w:r w:rsidRPr="0087705A">
        <w:rPr>
          <w:rFonts w:ascii="Garamond" w:hAnsi="Garamond" w:cs="Arial"/>
        </w:rPr>
        <w:t>)</w:t>
      </w:r>
      <w:r w:rsidRPr="0087705A">
        <w:rPr>
          <w:rFonts w:ascii="Garamond" w:hAnsi="Garamond" w:cs="Arial"/>
          <w:b/>
        </w:rPr>
        <w:t>.</w:t>
      </w:r>
    </w:p>
    <w:p w14:paraId="77122F97" w14:textId="77777777" w:rsidR="009910AA" w:rsidRPr="00BA68A1" w:rsidRDefault="009910AA" w:rsidP="009910AA">
      <w:pPr>
        <w:spacing w:line="360" w:lineRule="auto"/>
        <w:ind w:left="708"/>
        <w:jc w:val="both"/>
        <w:rPr>
          <w:rFonts w:ascii="Garamond" w:hAnsi="Garamond" w:cs="Arial"/>
        </w:rPr>
      </w:pPr>
      <w:r>
        <w:rPr>
          <w:rFonts w:ascii="Garamond" w:hAnsi="Garamond" w:cs="Arial"/>
        </w:rPr>
        <w:t>-</w:t>
      </w:r>
      <w:r w:rsidRPr="00BA68A1">
        <w:rPr>
          <w:rFonts w:ascii="Garamond" w:hAnsi="Garamond" w:cs="Arial"/>
        </w:rPr>
        <w:t>Si las citas tienen más de cuatro líneas, se escribirá en párrafo aparte sangrado y sin entrecomillar, en</w:t>
      </w:r>
      <w:r>
        <w:rPr>
          <w:rFonts w:ascii="Garamond" w:hAnsi="Garamond" w:cs="Arial"/>
        </w:rPr>
        <w:t xml:space="preserve"> Garamond, tamaño 11 puntos.</w:t>
      </w:r>
    </w:p>
    <w:p w14:paraId="0FB8AD64" w14:textId="77777777" w:rsidR="009910AA" w:rsidRPr="00BA68A1" w:rsidRDefault="009910AA" w:rsidP="009910AA">
      <w:pPr>
        <w:spacing w:line="360" w:lineRule="auto"/>
        <w:ind w:left="708"/>
        <w:jc w:val="both"/>
        <w:rPr>
          <w:rFonts w:ascii="Garamond" w:hAnsi="Garamond" w:cs="Arial"/>
        </w:rPr>
      </w:pPr>
      <w:r>
        <w:rPr>
          <w:rFonts w:ascii="Garamond" w:hAnsi="Garamond" w:cs="Arial"/>
        </w:rPr>
        <w:t>-</w:t>
      </w:r>
      <w:r w:rsidRPr="00BA68A1">
        <w:rPr>
          <w:rFonts w:ascii="Garamond" w:hAnsi="Garamond" w:cs="Arial"/>
        </w:rPr>
        <w:t xml:space="preserve">La supresión de palabras dentro de una cita se indica mediante puntos suspensivos entre corchetes  </w:t>
      </w:r>
      <w:r w:rsidRPr="0087705A">
        <w:rPr>
          <w:rFonts w:ascii="Garamond" w:hAnsi="Garamond" w:cs="Arial"/>
          <w:b/>
        </w:rPr>
        <w:t>[…]</w:t>
      </w:r>
      <w:r w:rsidRPr="00BA68A1">
        <w:rPr>
          <w:rFonts w:ascii="Garamond" w:hAnsi="Garamond" w:cs="Arial"/>
        </w:rPr>
        <w:t>.</w:t>
      </w:r>
    </w:p>
    <w:p w14:paraId="3AE0A0C8" w14:textId="77777777" w:rsidR="009910AA" w:rsidRDefault="009910AA" w:rsidP="009910AA">
      <w:pPr>
        <w:spacing w:line="360" w:lineRule="auto"/>
        <w:ind w:left="708"/>
        <w:jc w:val="both"/>
        <w:rPr>
          <w:rFonts w:ascii="Garamond" w:hAnsi="Garamond" w:cs="Arial"/>
        </w:rPr>
      </w:pPr>
      <w:r>
        <w:rPr>
          <w:rFonts w:ascii="Garamond" w:hAnsi="Garamond" w:cs="Arial"/>
        </w:rPr>
        <w:lastRenderedPageBreak/>
        <w:t>-</w:t>
      </w:r>
      <w:r w:rsidRPr="00BA68A1">
        <w:rPr>
          <w:rFonts w:ascii="Garamond" w:hAnsi="Garamond" w:cs="Arial"/>
        </w:rPr>
        <w:t>Si se desea incluir algún comentario externo dentro de una cita, se realizará entre corchetes.</w:t>
      </w:r>
    </w:p>
    <w:p w14:paraId="5684EF1F" w14:textId="77777777" w:rsidR="009910AA" w:rsidRDefault="009910AA" w:rsidP="009910AA">
      <w:pPr>
        <w:spacing w:line="360" w:lineRule="auto"/>
        <w:jc w:val="both"/>
        <w:rPr>
          <w:rFonts w:ascii="Garamond" w:hAnsi="Garamond" w:cs="Arial"/>
        </w:rPr>
      </w:pPr>
      <w:r>
        <w:rPr>
          <w:rFonts w:ascii="Garamond" w:hAnsi="Garamond" w:cs="Arial"/>
        </w:rPr>
        <w:t xml:space="preserve">- Referencia: si se utiliza una idea, una palabra o un planteamiento teórico de un autor, se puede parafrasear o referenciar siempre y cuando se cita la procedencia indicando la fuente y, como en la anterior ocasión, </w:t>
      </w:r>
      <w:r w:rsidRPr="007E3602">
        <w:rPr>
          <w:rFonts w:ascii="Garamond" w:hAnsi="Garamond" w:cs="Arial"/>
        </w:rPr>
        <w:t>el nombre del autor entre paréntesis, junto al año de la publicación citada</w:t>
      </w:r>
      <w:r>
        <w:rPr>
          <w:rFonts w:ascii="Garamond" w:hAnsi="Garamond" w:cs="Arial"/>
        </w:rPr>
        <w:t xml:space="preserve"> y la página: (McKee, 2004: 43), remitiendo la referencia en la bibliografía.</w:t>
      </w:r>
    </w:p>
    <w:p w14:paraId="7CCBD410" w14:textId="77777777" w:rsidR="009910AA" w:rsidRDefault="009910AA" w:rsidP="00CE292B"/>
    <w:p w14:paraId="554ABD46" w14:textId="5A1899A9" w:rsidR="00F3620B" w:rsidRPr="00BA68A1" w:rsidRDefault="00F3620B" w:rsidP="00CE292B">
      <w:r w:rsidRPr="00BA68A1">
        <w:t>Bibliografía citada</w:t>
      </w:r>
    </w:p>
    <w:p w14:paraId="2F4C17DF" w14:textId="77777777" w:rsidR="00F3620B" w:rsidRPr="00BA68A1" w:rsidRDefault="00F3620B" w:rsidP="00BA68A1">
      <w:pPr>
        <w:autoSpaceDE w:val="0"/>
        <w:autoSpaceDN w:val="0"/>
        <w:adjustRightInd w:val="0"/>
        <w:spacing w:after="240" w:line="360" w:lineRule="auto"/>
        <w:jc w:val="both"/>
        <w:rPr>
          <w:rFonts w:ascii="Garamond" w:hAnsi="Garamond" w:cs="Arial"/>
        </w:rPr>
      </w:pPr>
      <w:r w:rsidRPr="00BA68A1">
        <w:rPr>
          <w:rFonts w:ascii="Garamond" w:hAnsi="Garamond" w:cs="Arial"/>
        </w:rPr>
        <w:t>En el apartado final del TFG se listará la bibliografía mencionada por orden alfabético: libros, capítulos, revistas, artículos, páginas web, etc.</w:t>
      </w:r>
      <w:r w:rsidR="000363BE">
        <w:rPr>
          <w:rFonts w:ascii="Garamond" w:hAnsi="Garamond" w:cs="Arial"/>
        </w:rPr>
        <w:t xml:space="preserve"> Cuando sea posible, se citará el nombre completo del autor; en caso contrario, las iniciales (siguiendo la tradición anglosajona).</w:t>
      </w:r>
    </w:p>
    <w:p w14:paraId="153CA001" w14:textId="77777777" w:rsidR="00F3620B" w:rsidRPr="0087705A" w:rsidRDefault="00F3620B" w:rsidP="0087705A">
      <w:pPr>
        <w:numPr>
          <w:ilvl w:val="0"/>
          <w:numId w:val="2"/>
        </w:numPr>
        <w:spacing w:line="360" w:lineRule="auto"/>
        <w:ind w:left="714" w:hanging="357"/>
        <w:jc w:val="both"/>
        <w:rPr>
          <w:rFonts w:ascii="Garamond" w:hAnsi="Garamond" w:cs="Arial"/>
          <w:i/>
        </w:rPr>
      </w:pPr>
      <w:r w:rsidRPr="0087705A">
        <w:rPr>
          <w:rFonts w:ascii="Garamond" w:hAnsi="Garamond" w:cs="Arial"/>
          <w:i/>
        </w:rPr>
        <w:t>Autor de libro:</w:t>
      </w:r>
    </w:p>
    <w:p w14:paraId="51D2FF9C" w14:textId="77777777" w:rsidR="00F3620B" w:rsidRPr="00BA68A1" w:rsidRDefault="00F3620B" w:rsidP="00BA68A1">
      <w:pPr>
        <w:spacing w:after="240" w:line="360" w:lineRule="auto"/>
        <w:ind w:left="360"/>
        <w:jc w:val="both"/>
        <w:rPr>
          <w:rFonts w:ascii="Garamond" w:hAnsi="Garamond" w:cs="Arial"/>
        </w:rPr>
      </w:pPr>
      <w:r w:rsidRPr="0087705A">
        <w:rPr>
          <w:rFonts w:ascii="Garamond" w:hAnsi="Garamond" w:cs="Arial"/>
        </w:rPr>
        <w:t xml:space="preserve">Roda Fernández, Rafael (1989): </w:t>
      </w:r>
      <w:r w:rsidRPr="0087705A">
        <w:rPr>
          <w:rFonts w:ascii="Garamond" w:hAnsi="Garamond" w:cs="Arial"/>
          <w:i/>
          <w:iCs/>
        </w:rPr>
        <w:t>Medios de comunicación de masas. Su influencia en la sociedad y en la cultura contemporánea</w:t>
      </w:r>
      <w:r w:rsidRPr="0087705A">
        <w:rPr>
          <w:rFonts w:ascii="Garamond" w:hAnsi="Garamond" w:cs="Arial"/>
        </w:rPr>
        <w:t>. Madrid: Centro de Investigaciones Sociológicas (CIS).</w:t>
      </w:r>
    </w:p>
    <w:p w14:paraId="26A4D4D2" w14:textId="77777777" w:rsidR="00F3620B" w:rsidRPr="00BA68A1" w:rsidRDefault="00F3620B" w:rsidP="000363BE">
      <w:pPr>
        <w:keepNext/>
        <w:numPr>
          <w:ilvl w:val="0"/>
          <w:numId w:val="2"/>
        </w:numPr>
        <w:spacing w:line="360" w:lineRule="auto"/>
        <w:ind w:left="714" w:hanging="357"/>
        <w:jc w:val="both"/>
        <w:rPr>
          <w:rFonts w:ascii="Garamond" w:hAnsi="Garamond" w:cs="Arial"/>
          <w:i/>
        </w:rPr>
      </w:pPr>
      <w:r w:rsidRPr="00BA68A1">
        <w:rPr>
          <w:rFonts w:ascii="Garamond" w:hAnsi="Garamond" w:cs="Arial"/>
          <w:i/>
        </w:rPr>
        <w:t>Dos autores de un libro:</w:t>
      </w:r>
    </w:p>
    <w:p w14:paraId="1C854B44" w14:textId="77777777" w:rsidR="0087705A" w:rsidRDefault="00F3620B" w:rsidP="00BA68A1">
      <w:pPr>
        <w:spacing w:after="240" w:line="360" w:lineRule="auto"/>
        <w:ind w:left="360"/>
        <w:jc w:val="both"/>
        <w:rPr>
          <w:rFonts w:ascii="Garamond" w:hAnsi="Garamond" w:cs="Arial"/>
        </w:rPr>
      </w:pPr>
      <w:r w:rsidRPr="00BA68A1">
        <w:rPr>
          <w:rFonts w:ascii="Garamond" w:hAnsi="Garamond" w:cs="Arial"/>
          <w:lang w:val="en-GB"/>
        </w:rPr>
        <w:t>Shannon, C. Y</w:t>
      </w:r>
      <w:r w:rsidR="000363BE">
        <w:rPr>
          <w:rFonts w:ascii="Garamond" w:hAnsi="Garamond" w:cs="Arial"/>
          <w:lang w:val="en-GB"/>
        </w:rPr>
        <w:t>.;</w:t>
      </w:r>
      <w:r w:rsidRPr="00BA68A1">
        <w:rPr>
          <w:rFonts w:ascii="Garamond" w:hAnsi="Garamond" w:cs="Arial"/>
          <w:lang w:val="en-GB"/>
        </w:rPr>
        <w:t xml:space="preserve"> Weaver, W. (1949): </w:t>
      </w:r>
      <w:r w:rsidRPr="0087705A">
        <w:rPr>
          <w:rFonts w:ascii="Garamond" w:hAnsi="Garamond" w:cs="Arial"/>
          <w:i/>
          <w:lang w:val="en-GB"/>
        </w:rPr>
        <w:t>The mathematical Theory of Communication.</w:t>
      </w:r>
      <w:r w:rsidRPr="00BA68A1">
        <w:rPr>
          <w:rFonts w:ascii="Garamond" w:hAnsi="Garamond" w:cs="Arial"/>
          <w:lang w:val="en-GB"/>
        </w:rPr>
        <w:t xml:space="preserve"> </w:t>
      </w:r>
      <w:r w:rsidRPr="00BA68A1">
        <w:rPr>
          <w:rFonts w:ascii="Garamond" w:hAnsi="Garamond" w:cs="Arial"/>
        </w:rPr>
        <w:t xml:space="preserve">Urbana: The University of Illinois Press. </w:t>
      </w:r>
    </w:p>
    <w:p w14:paraId="40A5346A" w14:textId="77777777" w:rsidR="00F3620B" w:rsidRPr="0087705A" w:rsidRDefault="000D7212" w:rsidP="00895F97">
      <w:pPr>
        <w:keepNext/>
        <w:numPr>
          <w:ilvl w:val="0"/>
          <w:numId w:val="2"/>
        </w:numPr>
        <w:tabs>
          <w:tab w:val="clear" w:pos="720"/>
          <w:tab w:val="num" w:pos="567"/>
        </w:tabs>
        <w:spacing w:line="360" w:lineRule="auto"/>
        <w:ind w:left="714" w:hanging="357"/>
        <w:jc w:val="both"/>
        <w:rPr>
          <w:rFonts w:ascii="Garamond" w:hAnsi="Garamond" w:cs="Arial"/>
          <w:i/>
        </w:rPr>
      </w:pPr>
      <w:r>
        <w:rPr>
          <w:rFonts w:ascii="Garamond" w:hAnsi="Garamond" w:cs="Arial"/>
          <w:i/>
        </w:rPr>
        <w:t>Un autor citado varias</w:t>
      </w:r>
      <w:r w:rsidR="00F3620B" w:rsidRPr="0087705A">
        <w:rPr>
          <w:rFonts w:ascii="Garamond" w:hAnsi="Garamond" w:cs="Arial"/>
          <w:i/>
        </w:rPr>
        <w:t xml:space="preserve"> veces:</w:t>
      </w:r>
    </w:p>
    <w:p w14:paraId="1CD88FA4" w14:textId="77777777" w:rsidR="00F3620B" w:rsidRPr="0087705A" w:rsidRDefault="00F3620B" w:rsidP="000D7212">
      <w:pPr>
        <w:keepNext/>
        <w:spacing w:after="240" w:line="360" w:lineRule="auto"/>
        <w:ind w:left="360"/>
        <w:jc w:val="both"/>
        <w:rPr>
          <w:rFonts w:ascii="Garamond" w:hAnsi="Garamond" w:cs="Arial"/>
        </w:rPr>
      </w:pPr>
      <w:r w:rsidRPr="0087705A">
        <w:rPr>
          <w:rFonts w:ascii="Garamond" w:hAnsi="Garamond" w:cs="Arial"/>
        </w:rPr>
        <w:t xml:space="preserve">Wolf, Mauro (1987): </w:t>
      </w:r>
      <w:r w:rsidRPr="0087705A">
        <w:rPr>
          <w:rFonts w:ascii="Garamond" w:hAnsi="Garamond" w:cs="Arial"/>
          <w:i/>
          <w:iCs/>
        </w:rPr>
        <w:t>La investigación de la comunicación de masas. Crítica y perspectivas</w:t>
      </w:r>
      <w:r w:rsidRPr="0087705A">
        <w:rPr>
          <w:rFonts w:ascii="Garamond" w:hAnsi="Garamond" w:cs="Arial"/>
        </w:rPr>
        <w:t>. Barcelona: Paidós.</w:t>
      </w:r>
    </w:p>
    <w:p w14:paraId="3B0B44D8" w14:textId="77777777" w:rsidR="00F3620B" w:rsidRPr="00BA68A1" w:rsidRDefault="00F3620B" w:rsidP="000D7212">
      <w:pPr>
        <w:keepNext/>
        <w:spacing w:after="240" w:line="360" w:lineRule="auto"/>
        <w:ind w:left="360"/>
        <w:jc w:val="both"/>
        <w:rPr>
          <w:rFonts w:ascii="Garamond" w:hAnsi="Garamond" w:cs="Arial"/>
        </w:rPr>
      </w:pPr>
      <w:r w:rsidRPr="0087705A">
        <w:rPr>
          <w:rFonts w:ascii="Garamond" w:hAnsi="Garamond" w:cs="Arial"/>
        </w:rPr>
        <w:t xml:space="preserve">---- (1994): </w:t>
      </w:r>
      <w:r w:rsidRPr="0087705A">
        <w:rPr>
          <w:rFonts w:ascii="Garamond" w:hAnsi="Garamond" w:cs="Arial"/>
          <w:i/>
        </w:rPr>
        <w:t>Los efectos sociales de los media</w:t>
      </w:r>
      <w:r w:rsidRPr="0087705A">
        <w:rPr>
          <w:rFonts w:ascii="Garamond" w:hAnsi="Garamond" w:cs="Arial"/>
        </w:rPr>
        <w:t>. Barcelona: Paidós.</w:t>
      </w:r>
    </w:p>
    <w:p w14:paraId="3A5CEA23" w14:textId="77777777" w:rsidR="00F3620B" w:rsidRPr="0087705A" w:rsidRDefault="00F3620B" w:rsidP="00895F97">
      <w:pPr>
        <w:numPr>
          <w:ilvl w:val="0"/>
          <w:numId w:val="2"/>
        </w:numPr>
        <w:tabs>
          <w:tab w:val="clear" w:pos="720"/>
          <w:tab w:val="num" w:pos="567"/>
        </w:tabs>
        <w:spacing w:line="360" w:lineRule="auto"/>
        <w:ind w:left="714" w:hanging="357"/>
        <w:jc w:val="both"/>
        <w:rPr>
          <w:rFonts w:ascii="Garamond" w:hAnsi="Garamond" w:cs="Arial"/>
          <w:i/>
        </w:rPr>
      </w:pPr>
      <w:r w:rsidRPr="0087705A">
        <w:rPr>
          <w:rFonts w:ascii="Garamond" w:hAnsi="Garamond" w:cs="Arial"/>
          <w:i/>
        </w:rPr>
        <w:t>Autor de un capítulo en libro colectivo:</w:t>
      </w:r>
    </w:p>
    <w:p w14:paraId="198F0820" w14:textId="77777777" w:rsidR="00F3620B" w:rsidRPr="005F1F7F" w:rsidRDefault="005F1F7F" w:rsidP="00BA68A1">
      <w:pPr>
        <w:spacing w:after="240" w:line="360" w:lineRule="auto"/>
        <w:ind w:left="360"/>
        <w:jc w:val="both"/>
        <w:rPr>
          <w:rFonts w:ascii="Garamond" w:hAnsi="Garamond" w:cs="Arial"/>
          <w:bCs/>
        </w:rPr>
      </w:pPr>
      <w:r>
        <w:rPr>
          <w:rFonts w:ascii="Garamond" w:hAnsi="Garamond" w:cs="Arial"/>
          <w:bCs/>
        </w:rPr>
        <w:t>Tuchman, Gaye (1993): “</w:t>
      </w:r>
      <w:r w:rsidR="00F3620B" w:rsidRPr="005F1F7F">
        <w:rPr>
          <w:rFonts w:ascii="Garamond" w:hAnsi="Garamond" w:cs="Arial"/>
          <w:bCs/>
        </w:rPr>
        <w:t>Métodos cualitativo</w:t>
      </w:r>
      <w:r>
        <w:rPr>
          <w:rFonts w:ascii="Garamond" w:hAnsi="Garamond" w:cs="Arial"/>
          <w:bCs/>
        </w:rPr>
        <w:t>s en el estudio de las noticias”</w:t>
      </w:r>
      <w:r w:rsidR="00F3620B" w:rsidRPr="005F1F7F">
        <w:rPr>
          <w:rFonts w:ascii="Garamond" w:hAnsi="Garamond" w:cs="Arial"/>
          <w:bCs/>
        </w:rPr>
        <w:t xml:space="preserve">. En K. B. Jensen y N. W. Jankowski (eds.), </w:t>
      </w:r>
      <w:r w:rsidR="00F3620B" w:rsidRPr="005F1F7F">
        <w:rPr>
          <w:rFonts w:ascii="Garamond" w:hAnsi="Garamond" w:cs="Arial"/>
          <w:bCs/>
          <w:i/>
          <w:iCs/>
        </w:rPr>
        <w:t>Metodologías cualitativas de investigación en comunicación de masas</w:t>
      </w:r>
      <w:r w:rsidR="00F3620B" w:rsidRPr="005F1F7F">
        <w:rPr>
          <w:rFonts w:ascii="Garamond" w:hAnsi="Garamond" w:cs="Arial"/>
          <w:bCs/>
        </w:rPr>
        <w:t xml:space="preserve"> (pp. 99-115). Barcelona: Bosch. </w:t>
      </w:r>
    </w:p>
    <w:p w14:paraId="1F376B13" w14:textId="77777777" w:rsidR="00F3620B" w:rsidRPr="00BA68A1" w:rsidRDefault="00F3620B" w:rsidP="00895F97">
      <w:pPr>
        <w:numPr>
          <w:ilvl w:val="0"/>
          <w:numId w:val="2"/>
        </w:numPr>
        <w:tabs>
          <w:tab w:val="clear" w:pos="720"/>
          <w:tab w:val="num" w:pos="567"/>
        </w:tabs>
        <w:spacing w:line="360" w:lineRule="auto"/>
        <w:ind w:left="714" w:hanging="357"/>
        <w:jc w:val="both"/>
        <w:rPr>
          <w:rFonts w:ascii="Garamond" w:hAnsi="Garamond" w:cs="Arial"/>
          <w:i/>
        </w:rPr>
      </w:pPr>
      <w:r w:rsidRPr="00BA68A1">
        <w:rPr>
          <w:rFonts w:ascii="Garamond" w:hAnsi="Garamond" w:cs="Arial"/>
          <w:i/>
        </w:rPr>
        <w:lastRenderedPageBreak/>
        <w:t>Autor de artículo en revista:</w:t>
      </w:r>
    </w:p>
    <w:p w14:paraId="2C137B44" w14:textId="77777777" w:rsidR="00F3620B" w:rsidRPr="00B33902" w:rsidRDefault="00F3620B" w:rsidP="00BA68A1">
      <w:pPr>
        <w:spacing w:after="240" w:line="360" w:lineRule="auto"/>
        <w:ind w:left="360"/>
        <w:jc w:val="both"/>
        <w:rPr>
          <w:rFonts w:ascii="Garamond" w:hAnsi="Garamond" w:cs="Arial"/>
          <w:bCs/>
          <w:lang w:val="en-GB"/>
        </w:rPr>
      </w:pPr>
      <w:r w:rsidRPr="00B33902">
        <w:rPr>
          <w:rFonts w:ascii="Garamond" w:hAnsi="Garamond" w:cs="Arial"/>
          <w:bCs/>
          <w:lang w:val="en-GB"/>
        </w:rPr>
        <w:t>Meyrowitz, Joshua (2</w:t>
      </w:r>
      <w:r w:rsidR="000363BE">
        <w:rPr>
          <w:rFonts w:ascii="Garamond" w:hAnsi="Garamond" w:cs="Arial"/>
          <w:bCs/>
          <w:lang w:val="en-GB"/>
        </w:rPr>
        <w:t>008): “</w:t>
      </w:r>
      <w:r w:rsidRPr="00B33902">
        <w:rPr>
          <w:rFonts w:ascii="Garamond" w:hAnsi="Garamond" w:cs="Arial"/>
          <w:bCs/>
          <w:lang w:val="en-GB"/>
        </w:rPr>
        <w:t>Power, pleasure, patterns: Intersectin</w:t>
      </w:r>
      <w:r w:rsidR="000363BE">
        <w:rPr>
          <w:rFonts w:ascii="Garamond" w:hAnsi="Garamond" w:cs="Arial"/>
          <w:bCs/>
          <w:lang w:val="en-GB"/>
        </w:rPr>
        <w:t>g narratives of media influence”</w:t>
      </w:r>
      <w:r w:rsidRPr="00B33902">
        <w:rPr>
          <w:rFonts w:ascii="Garamond" w:hAnsi="Garamond" w:cs="Arial"/>
          <w:bCs/>
          <w:lang w:val="en-GB"/>
        </w:rPr>
        <w:t>.</w:t>
      </w:r>
      <w:r w:rsidR="000363BE">
        <w:rPr>
          <w:rFonts w:ascii="Garamond" w:hAnsi="Garamond" w:cs="Arial"/>
          <w:bCs/>
          <w:lang w:val="en-GB"/>
        </w:rPr>
        <w:t xml:space="preserve"> En</w:t>
      </w:r>
      <w:r w:rsidRPr="00B33902">
        <w:rPr>
          <w:rFonts w:ascii="Garamond" w:hAnsi="Garamond" w:cs="Arial"/>
          <w:bCs/>
          <w:lang w:val="en-GB"/>
        </w:rPr>
        <w:t xml:space="preserve"> </w:t>
      </w:r>
      <w:r w:rsidRPr="00B33902">
        <w:rPr>
          <w:rFonts w:ascii="Garamond" w:hAnsi="Garamond" w:cs="Arial"/>
          <w:bCs/>
          <w:i/>
          <w:iCs/>
          <w:lang w:val="en-GB"/>
        </w:rPr>
        <w:t>Journal of Communication</w:t>
      </w:r>
      <w:r w:rsidRPr="00B33902">
        <w:rPr>
          <w:rFonts w:ascii="Garamond" w:hAnsi="Garamond" w:cs="Arial"/>
          <w:bCs/>
          <w:lang w:val="en-GB"/>
        </w:rPr>
        <w:t>, 58 (4), pp. 641-663</w:t>
      </w:r>
    </w:p>
    <w:p w14:paraId="026C9E7F" w14:textId="77777777" w:rsidR="00F3620B" w:rsidRPr="00BA68A1" w:rsidRDefault="00F3620B" w:rsidP="00895F97">
      <w:pPr>
        <w:numPr>
          <w:ilvl w:val="0"/>
          <w:numId w:val="2"/>
        </w:numPr>
        <w:tabs>
          <w:tab w:val="clear" w:pos="720"/>
          <w:tab w:val="num" w:pos="567"/>
        </w:tabs>
        <w:spacing w:line="360" w:lineRule="auto"/>
        <w:ind w:left="714" w:hanging="357"/>
        <w:jc w:val="both"/>
        <w:rPr>
          <w:rFonts w:ascii="Garamond" w:hAnsi="Garamond" w:cs="Arial"/>
          <w:i/>
        </w:rPr>
      </w:pPr>
      <w:r w:rsidRPr="00BA68A1">
        <w:rPr>
          <w:rFonts w:ascii="Garamond" w:hAnsi="Garamond" w:cs="Arial"/>
          <w:i/>
        </w:rPr>
        <w:t>Autor de artículo publicado en un sitioweb:</w:t>
      </w:r>
    </w:p>
    <w:p w14:paraId="1C0929DB" w14:textId="77777777" w:rsidR="00F3620B" w:rsidRPr="00BA68A1" w:rsidRDefault="00F3620B" w:rsidP="00BA68A1">
      <w:pPr>
        <w:pStyle w:val="Textonotapie"/>
        <w:spacing w:after="240" w:line="360" w:lineRule="auto"/>
        <w:ind w:left="360"/>
        <w:jc w:val="both"/>
        <w:rPr>
          <w:rFonts w:ascii="Garamond" w:hAnsi="Garamond" w:cs="Arial"/>
          <w:sz w:val="24"/>
          <w:szCs w:val="24"/>
          <w:lang w:val="it-IT"/>
        </w:rPr>
      </w:pPr>
      <w:r w:rsidRPr="00BA68A1">
        <w:rPr>
          <w:rFonts w:ascii="Garamond" w:hAnsi="Garamond" w:cs="Arial"/>
          <w:sz w:val="24"/>
          <w:szCs w:val="24"/>
          <w:lang w:val="en-GB"/>
        </w:rPr>
        <w:t xml:space="preserve">Aames, Ethan (2005): “Interview: Tom Cruise and Steven Spielberg on </w:t>
      </w:r>
      <w:r w:rsidRPr="00BA68A1">
        <w:rPr>
          <w:rFonts w:ascii="Garamond" w:hAnsi="Garamond" w:cs="Arial"/>
          <w:i/>
          <w:sz w:val="24"/>
          <w:szCs w:val="24"/>
          <w:lang w:val="en-GB"/>
        </w:rPr>
        <w:t xml:space="preserve">War of the </w:t>
      </w:r>
      <w:r w:rsidRPr="006259BD">
        <w:rPr>
          <w:rFonts w:ascii="Garamond" w:hAnsi="Garamond" w:cs="Arial"/>
          <w:i/>
          <w:color w:val="000000"/>
          <w:sz w:val="24"/>
          <w:szCs w:val="24"/>
          <w:lang w:val="en-GB"/>
        </w:rPr>
        <w:t>Worlds</w:t>
      </w:r>
      <w:r w:rsidRPr="006259BD">
        <w:rPr>
          <w:rFonts w:ascii="Garamond" w:hAnsi="Garamond" w:cs="Arial"/>
          <w:color w:val="000000"/>
          <w:sz w:val="24"/>
          <w:szCs w:val="24"/>
          <w:lang w:val="en-GB"/>
        </w:rPr>
        <w:t xml:space="preserve">”. </w:t>
      </w:r>
      <w:r w:rsidR="000D7212" w:rsidRPr="00B10729">
        <w:rPr>
          <w:rFonts w:ascii="Garamond" w:hAnsi="Garamond" w:cs="Arial"/>
          <w:color w:val="000000"/>
          <w:sz w:val="24"/>
          <w:szCs w:val="24"/>
          <w:lang w:val="es-ES_tradnl"/>
        </w:rPr>
        <w:t xml:space="preserve">En </w:t>
      </w:r>
      <w:r w:rsidRPr="006259BD">
        <w:rPr>
          <w:rFonts w:ascii="Garamond" w:hAnsi="Garamond" w:cs="Arial"/>
          <w:i/>
          <w:color w:val="000000"/>
          <w:sz w:val="24"/>
          <w:szCs w:val="24"/>
        </w:rPr>
        <w:t>Cinema Confidential</w:t>
      </w:r>
      <w:r w:rsidRPr="006259BD">
        <w:rPr>
          <w:rFonts w:ascii="Garamond" w:hAnsi="Garamond" w:cs="Arial"/>
          <w:color w:val="000000"/>
          <w:sz w:val="24"/>
          <w:szCs w:val="24"/>
        </w:rPr>
        <w:t xml:space="preserve">, June 28. Consultado el 30 de mayo de 2010 en </w:t>
      </w:r>
      <w:hyperlink r:id="rId67" w:history="1">
        <w:r w:rsidRPr="006259BD">
          <w:rPr>
            <w:rStyle w:val="Hipervnculo"/>
            <w:rFonts w:ascii="Garamond" w:hAnsi="Garamond" w:cs="Arial"/>
            <w:color w:val="000000"/>
            <w:sz w:val="24"/>
            <w:szCs w:val="24"/>
          </w:rPr>
          <w:t>www.cinecon.com/news.php?id=0506281</w:t>
        </w:r>
      </w:hyperlink>
    </w:p>
    <w:p w14:paraId="2697877C" w14:textId="77777777" w:rsidR="00F3620B" w:rsidRPr="006259BD" w:rsidRDefault="00F3620B" w:rsidP="006259BD">
      <w:pPr>
        <w:pStyle w:val="Textonotapie"/>
        <w:spacing w:line="360" w:lineRule="auto"/>
        <w:ind w:left="357"/>
        <w:jc w:val="both"/>
        <w:rPr>
          <w:rFonts w:ascii="Garamond" w:hAnsi="Garamond" w:cs="Arial"/>
          <w:sz w:val="24"/>
          <w:szCs w:val="24"/>
          <w:lang w:val="it-IT"/>
        </w:rPr>
      </w:pPr>
      <w:r w:rsidRPr="006259BD">
        <w:rPr>
          <w:rFonts w:ascii="Garamond" w:hAnsi="Garamond" w:cs="Arial"/>
          <w:sz w:val="24"/>
          <w:szCs w:val="24"/>
          <w:lang w:val="it-IT"/>
        </w:rPr>
        <w:t xml:space="preserve">En el caso de que el recurso electrónico </w:t>
      </w:r>
      <w:r w:rsidR="006259BD" w:rsidRPr="006259BD">
        <w:rPr>
          <w:rFonts w:ascii="Garamond" w:hAnsi="Garamond" w:cs="Arial"/>
          <w:sz w:val="24"/>
          <w:szCs w:val="24"/>
          <w:lang w:val="it-IT"/>
        </w:rPr>
        <w:t>disponga de DOI (Digital Objects Identifier)</w:t>
      </w:r>
      <w:r w:rsidRPr="006259BD">
        <w:rPr>
          <w:rFonts w:ascii="Garamond" w:hAnsi="Garamond" w:cs="Arial"/>
          <w:sz w:val="24"/>
          <w:szCs w:val="24"/>
          <w:lang w:val="it-IT"/>
        </w:rPr>
        <w:t xml:space="preserve">, </w:t>
      </w:r>
      <w:r w:rsidR="006259BD" w:rsidRPr="006259BD">
        <w:rPr>
          <w:rFonts w:ascii="Garamond" w:hAnsi="Garamond" w:cs="Arial"/>
          <w:sz w:val="24"/>
          <w:szCs w:val="24"/>
          <w:lang w:val="it-IT"/>
        </w:rPr>
        <w:t>se debe indicar éste en lugar de</w:t>
      </w:r>
      <w:r w:rsidRPr="006259BD">
        <w:rPr>
          <w:rFonts w:ascii="Garamond" w:hAnsi="Garamond" w:cs="Arial"/>
          <w:sz w:val="24"/>
          <w:szCs w:val="24"/>
          <w:lang w:val="it-IT"/>
        </w:rPr>
        <w:t xml:space="preserve"> la dirección web</w:t>
      </w:r>
      <w:r w:rsidR="006259BD" w:rsidRPr="006259BD">
        <w:rPr>
          <w:rFonts w:ascii="Garamond" w:hAnsi="Garamond" w:cs="Arial"/>
          <w:sz w:val="24"/>
          <w:szCs w:val="24"/>
          <w:lang w:val="it-IT"/>
        </w:rPr>
        <w:t xml:space="preserve">: </w:t>
      </w:r>
    </w:p>
    <w:p w14:paraId="1E35711F" w14:textId="77777777" w:rsidR="00F3620B" w:rsidRPr="006259BD" w:rsidRDefault="00F3620B" w:rsidP="001B2503">
      <w:pPr>
        <w:spacing w:after="240" w:line="360" w:lineRule="auto"/>
        <w:ind w:left="357"/>
        <w:jc w:val="both"/>
        <w:rPr>
          <w:rFonts w:ascii="Garamond" w:hAnsi="Garamond" w:cs="Arial"/>
          <w:bCs/>
          <w:lang w:val="en-GB"/>
        </w:rPr>
      </w:pPr>
      <w:r w:rsidRPr="006259BD">
        <w:rPr>
          <w:rFonts w:ascii="Garamond" w:hAnsi="Garamond" w:cs="Arial"/>
          <w:bCs/>
          <w:lang w:val="en-GB"/>
        </w:rPr>
        <w:t xml:space="preserve">Kozinets, R.V., de Valck, K., Andrea C., Wojnicki, A.C.  y Wilner, S.J.S. (2010): “Networked Narratives: Understanding Word-of-Mouth Marketing in Online Communities”. </w:t>
      </w:r>
      <w:r w:rsidRPr="006259BD">
        <w:rPr>
          <w:rFonts w:ascii="Garamond" w:hAnsi="Garamond" w:cs="Arial"/>
          <w:bCs/>
          <w:i/>
          <w:lang w:val="en-GB"/>
        </w:rPr>
        <w:t>Journal of Marketing</w:t>
      </w:r>
      <w:r w:rsidRPr="006259BD">
        <w:rPr>
          <w:rFonts w:ascii="Garamond" w:hAnsi="Garamond" w:cs="Arial"/>
          <w:bCs/>
          <w:lang w:val="en-GB"/>
        </w:rPr>
        <w:t>, 74 (2), 71-89. doi: 10.1509/jmkg.74.2.71</w:t>
      </w:r>
    </w:p>
    <w:p w14:paraId="03417A46" w14:textId="77777777" w:rsidR="00F3620B" w:rsidRPr="001B2503" w:rsidRDefault="00F3620B" w:rsidP="00895F97">
      <w:pPr>
        <w:numPr>
          <w:ilvl w:val="0"/>
          <w:numId w:val="4"/>
        </w:numPr>
        <w:tabs>
          <w:tab w:val="clear" w:pos="473"/>
          <w:tab w:val="num" w:pos="567"/>
        </w:tabs>
        <w:spacing w:line="360" w:lineRule="auto"/>
        <w:ind w:left="471" w:hanging="187"/>
        <w:jc w:val="both"/>
        <w:rPr>
          <w:rFonts w:ascii="Garamond" w:hAnsi="Garamond" w:cs="Arial"/>
          <w:i/>
          <w:lang w:val="en-GB"/>
        </w:rPr>
      </w:pPr>
      <w:r w:rsidRPr="001B2503">
        <w:rPr>
          <w:rFonts w:ascii="Garamond" w:hAnsi="Garamond" w:cs="Arial"/>
          <w:i/>
          <w:lang w:val="en-GB"/>
        </w:rPr>
        <w:t>Películas</w:t>
      </w:r>
    </w:p>
    <w:p w14:paraId="01FC71E7" w14:textId="77777777" w:rsidR="00F3620B" w:rsidRPr="001B2503" w:rsidRDefault="00F3620B" w:rsidP="000363BE">
      <w:pPr>
        <w:autoSpaceDE w:val="0"/>
        <w:autoSpaceDN w:val="0"/>
        <w:adjustRightInd w:val="0"/>
        <w:spacing w:after="240" w:line="360" w:lineRule="auto"/>
        <w:ind w:left="284"/>
        <w:jc w:val="both"/>
        <w:rPr>
          <w:rFonts w:ascii="Garamond" w:hAnsi="Garamond" w:cs="Arial"/>
        </w:rPr>
      </w:pPr>
      <w:r w:rsidRPr="001B2503">
        <w:rPr>
          <w:rFonts w:ascii="Garamond" w:hAnsi="Garamond" w:cs="Arial"/>
        </w:rPr>
        <w:t xml:space="preserve">Nombre del filme en su idioma original. (año de realización) Película dirigida por nombre del director. Lugar de realización, casa productora. [Tipo de medio o soporte] </w:t>
      </w:r>
    </w:p>
    <w:p w14:paraId="4CAA4D50" w14:textId="77777777" w:rsidR="00F3620B" w:rsidRPr="001B2503" w:rsidRDefault="00F3620B" w:rsidP="001B2503">
      <w:pPr>
        <w:autoSpaceDE w:val="0"/>
        <w:autoSpaceDN w:val="0"/>
        <w:adjustRightInd w:val="0"/>
        <w:spacing w:line="360" w:lineRule="auto"/>
        <w:ind w:left="425"/>
        <w:jc w:val="both"/>
        <w:rPr>
          <w:rFonts w:ascii="Garamond" w:hAnsi="Garamond" w:cs="Arial"/>
        </w:rPr>
      </w:pPr>
      <w:r w:rsidRPr="001B2503">
        <w:rPr>
          <w:rFonts w:ascii="Garamond" w:hAnsi="Garamond" w:cs="Arial"/>
        </w:rPr>
        <w:t xml:space="preserve">Ejemplo: </w:t>
      </w:r>
    </w:p>
    <w:p w14:paraId="3C64CED9" w14:textId="77777777" w:rsidR="00F3620B" w:rsidRPr="001B2503" w:rsidRDefault="00F3620B" w:rsidP="00BA68A1">
      <w:pPr>
        <w:spacing w:after="240" w:line="360" w:lineRule="auto"/>
        <w:ind w:left="426"/>
        <w:jc w:val="both"/>
        <w:rPr>
          <w:rFonts w:ascii="Garamond" w:hAnsi="Garamond" w:cs="Arial"/>
        </w:rPr>
      </w:pPr>
      <w:r w:rsidRPr="001B2503">
        <w:rPr>
          <w:rFonts w:ascii="Garamond" w:hAnsi="Garamond" w:cs="Arial"/>
          <w:i/>
        </w:rPr>
        <w:t>Avatar</w:t>
      </w:r>
      <w:r w:rsidRPr="001B2503">
        <w:rPr>
          <w:rFonts w:ascii="Garamond" w:hAnsi="Garamond" w:cs="Arial"/>
        </w:rPr>
        <w:t xml:space="preserve"> (2009) Película dirigida por James Cameron, Estados Unidos / 20th Century Fox / Lightstorm Entertainment / Giant Studios Inc. [DVD]</w:t>
      </w:r>
    </w:p>
    <w:p w14:paraId="02603666" w14:textId="77777777" w:rsidR="00F3620B" w:rsidRPr="001B2503" w:rsidRDefault="00F3620B" w:rsidP="00F1588E">
      <w:pPr>
        <w:numPr>
          <w:ilvl w:val="0"/>
          <w:numId w:val="4"/>
        </w:numPr>
        <w:tabs>
          <w:tab w:val="clear" w:pos="473"/>
          <w:tab w:val="num" w:pos="567"/>
        </w:tabs>
        <w:spacing w:line="360" w:lineRule="auto"/>
        <w:ind w:left="471" w:hanging="187"/>
        <w:jc w:val="both"/>
        <w:rPr>
          <w:rFonts w:ascii="Garamond" w:hAnsi="Garamond" w:cs="Arial"/>
          <w:i/>
          <w:lang w:val="en-GB"/>
        </w:rPr>
      </w:pPr>
      <w:r w:rsidRPr="001B2503">
        <w:rPr>
          <w:rFonts w:ascii="Garamond" w:hAnsi="Garamond" w:cs="Arial"/>
          <w:i/>
          <w:lang w:val="en-GB"/>
        </w:rPr>
        <w:t>Series de televisión</w:t>
      </w:r>
    </w:p>
    <w:p w14:paraId="4013992F" w14:textId="77777777" w:rsidR="00F3620B" w:rsidRPr="001B2503" w:rsidRDefault="00F3620B" w:rsidP="000363BE">
      <w:pPr>
        <w:spacing w:after="240" w:line="360" w:lineRule="auto"/>
        <w:ind w:left="284"/>
        <w:jc w:val="both"/>
        <w:rPr>
          <w:rFonts w:ascii="Garamond" w:hAnsi="Garamond" w:cs="Arial"/>
        </w:rPr>
      </w:pPr>
      <w:r w:rsidRPr="001B2503">
        <w:rPr>
          <w:rFonts w:ascii="Garamond" w:hAnsi="Garamond" w:cs="Arial"/>
        </w:rPr>
        <w:t>Nombre de la serie, número de temporada -episodio, Nombre del episodio en cursivas. (año de producción), lugar de realización, casa productora, fecha de transmisión, [Formato del soporte]</w:t>
      </w:r>
    </w:p>
    <w:p w14:paraId="4AE86768" w14:textId="77777777" w:rsidR="00F3620B" w:rsidRPr="001B2503" w:rsidRDefault="00F3620B" w:rsidP="00895F97">
      <w:pPr>
        <w:spacing w:line="360" w:lineRule="auto"/>
        <w:ind w:firstLine="284"/>
        <w:jc w:val="both"/>
        <w:rPr>
          <w:rFonts w:ascii="Garamond" w:hAnsi="Garamond" w:cs="Arial"/>
        </w:rPr>
      </w:pPr>
      <w:r w:rsidRPr="001B2503">
        <w:rPr>
          <w:rFonts w:ascii="Garamond" w:hAnsi="Garamond" w:cs="Arial"/>
        </w:rPr>
        <w:t>Ejemplo:</w:t>
      </w:r>
    </w:p>
    <w:p w14:paraId="50D3EEA0" w14:textId="77777777" w:rsidR="007E3602" w:rsidRPr="007B766A" w:rsidRDefault="00F3620B" w:rsidP="007B766A">
      <w:pPr>
        <w:spacing w:after="240" w:line="360" w:lineRule="auto"/>
        <w:ind w:left="284"/>
        <w:jc w:val="both"/>
        <w:rPr>
          <w:rFonts w:ascii="Garamond" w:hAnsi="Garamond" w:cs="Arial"/>
        </w:rPr>
      </w:pPr>
      <w:r w:rsidRPr="001B2503">
        <w:rPr>
          <w:rFonts w:ascii="Garamond" w:hAnsi="Garamond" w:cs="Arial"/>
        </w:rPr>
        <w:lastRenderedPageBreak/>
        <w:t xml:space="preserve">White Collar, Temporada 1, episodio 3, </w:t>
      </w:r>
      <w:r w:rsidRPr="001B2503">
        <w:rPr>
          <w:rFonts w:ascii="Garamond" w:hAnsi="Garamond" w:cs="Arial"/>
          <w:i/>
        </w:rPr>
        <w:t>El libro de horas</w:t>
      </w:r>
      <w:r w:rsidRPr="001B2503">
        <w:rPr>
          <w:rFonts w:ascii="Garamond" w:hAnsi="Garamond" w:cs="Arial"/>
        </w:rPr>
        <w:t xml:space="preserve"> (2009), Estados Unidos, USA </w:t>
      </w:r>
      <w:r w:rsidR="007E3602" w:rsidRPr="007E3602">
        <w:rPr>
          <w:rFonts w:ascii="Garamond" w:hAnsi="Garamond"/>
        </w:rPr>
        <w:t>Network, [DVD]</w:t>
      </w:r>
    </w:p>
    <w:p w14:paraId="6D7654E7" w14:textId="77777777" w:rsidR="007E3602" w:rsidRPr="007E3602" w:rsidRDefault="007E3602" w:rsidP="007E3602">
      <w:pPr>
        <w:autoSpaceDE w:val="0"/>
        <w:autoSpaceDN w:val="0"/>
        <w:adjustRightInd w:val="0"/>
        <w:spacing w:after="240" w:line="360" w:lineRule="auto"/>
        <w:jc w:val="both"/>
        <w:rPr>
          <w:rFonts w:ascii="Garamond" w:hAnsi="Garamond"/>
          <w:b/>
        </w:rPr>
      </w:pPr>
      <w:r>
        <w:rPr>
          <w:rFonts w:ascii="Garamond" w:hAnsi="Garamond"/>
        </w:rPr>
        <w:br w:type="page"/>
      </w:r>
      <w:r w:rsidRPr="007E3602">
        <w:rPr>
          <w:rFonts w:ascii="Garamond" w:hAnsi="Garamond"/>
          <w:b/>
        </w:rPr>
        <w:lastRenderedPageBreak/>
        <w:t>Notas a pie de página</w:t>
      </w:r>
    </w:p>
    <w:p w14:paraId="6FA40785" w14:textId="77777777" w:rsidR="007E3602" w:rsidRPr="007E3602" w:rsidRDefault="007E3602" w:rsidP="007E3602">
      <w:pPr>
        <w:autoSpaceDE w:val="0"/>
        <w:autoSpaceDN w:val="0"/>
        <w:adjustRightInd w:val="0"/>
        <w:spacing w:after="240" w:line="360" w:lineRule="auto"/>
        <w:jc w:val="both"/>
        <w:rPr>
          <w:rFonts w:ascii="Garamond" w:hAnsi="Garamond"/>
        </w:rPr>
      </w:pPr>
      <w:r w:rsidRPr="007E3602">
        <w:rPr>
          <w:rFonts w:ascii="Garamond" w:hAnsi="Garamond"/>
        </w:rPr>
        <w:t xml:space="preserve">El autor podrá hacer comentarios sobre el texto mediante notas al pie de página, siempre que sean imprescindibles. Para ello se empleará una numeración consecutiva mediante superíndices al término del comentario: </w:t>
      </w:r>
      <w:r w:rsidRPr="007E3602">
        <w:rPr>
          <w:rFonts w:ascii="Garamond" w:hAnsi="Garamond"/>
          <w:vertAlign w:val="superscript"/>
        </w:rPr>
        <w:t>5</w:t>
      </w:r>
      <w:r w:rsidRPr="007E3602">
        <w:rPr>
          <w:rFonts w:ascii="Garamond" w:hAnsi="Garamond"/>
        </w:rPr>
        <w:t>.</w:t>
      </w:r>
    </w:p>
    <w:p w14:paraId="02C15ED9" w14:textId="77777777" w:rsidR="007E3602" w:rsidRPr="007E3602" w:rsidRDefault="007E3602" w:rsidP="007E3602">
      <w:pPr>
        <w:autoSpaceDE w:val="0"/>
        <w:autoSpaceDN w:val="0"/>
        <w:adjustRightInd w:val="0"/>
        <w:spacing w:after="240" w:line="360" w:lineRule="auto"/>
        <w:jc w:val="both"/>
        <w:rPr>
          <w:rFonts w:ascii="Garamond" w:hAnsi="Garamond"/>
        </w:rPr>
      </w:pPr>
    </w:p>
    <w:p w14:paraId="4F60631A" w14:textId="77777777" w:rsidR="007E3602" w:rsidRPr="007E3602" w:rsidRDefault="007E3602" w:rsidP="007E3602">
      <w:pPr>
        <w:autoSpaceDE w:val="0"/>
        <w:autoSpaceDN w:val="0"/>
        <w:adjustRightInd w:val="0"/>
        <w:spacing w:after="240" w:line="360" w:lineRule="auto"/>
        <w:jc w:val="both"/>
        <w:rPr>
          <w:rFonts w:ascii="Garamond" w:hAnsi="Garamond"/>
          <w:b/>
        </w:rPr>
      </w:pPr>
      <w:r w:rsidRPr="007E3602">
        <w:rPr>
          <w:rFonts w:ascii="Garamond" w:hAnsi="Garamond"/>
          <w:b/>
        </w:rPr>
        <w:t>Tablas, cuadros, figuras y gráficos</w:t>
      </w:r>
    </w:p>
    <w:p w14:paraId="3FC6C619" w14:textId="77777777" w:rsidR="007E3602" w:rsidRPr="007E3602" w:rsidRDefault="007E3602" w:rsidP="007E3602">
      <w:pPr>
        <w:autoSpaceDE w:val="0"/>
        <w:autoSpaceDN w:val="0"/>
        <w:adjustRightInd w:val="0"/>
        <w:spacing w:after="240" w:line="360" w:lineRule="auto"/>
        <w:jc w:val="both"/>
        <w:rPr>
          <w:rFonts w:ascii="Garamond" w:hAnsi="Garamond"/>
        </w:rPr>
      </w:pPr>
      <w:r w:rsidRPr="007E3602">
        <w:rPr>
          <w:rFonts w:ascii="Garamond" w:hAnsi="Garamond"/>
        </w:rPr>
        <w:t xml:space="preserve">Las tablas, cuadros, figuras y gráficos empleados en la memoria del TFG (si los hubiera) se incluirán en un anexo al final de la memoria, después de </w:t>
      </w:r>
      <w:smartTag w:uri="urn:schemas-microsoft-com:office:smarttags" w:element="PersonName">
        <w:smartTagPr>
          <w:attr w:name="ProductID" w:val="la Bibliograf￭a"/>
        </w:smartTagPr>
        <w:r w:rsidRPr="007E3602">
          <w:rPr>
            <w:rFonts w:ascii="Garamond" w:hAnsi="Garamond"/>
          </w:rPr>
          <w:t>la Bibliografía</w:t>
        </w:r>
      </w:smartTag>
      <w:r w:rsidR="007B766A">
        <w:rPr>
          <w:rFonts w:ascii="Garamond" w:hAnsi="Garamond"/>
        </w:rPr>
        <w:t>, o bien dentro del texto, siempre citando la fuente.</w:t>
      </w:r>
    </w:p>
    <w:p w14:paraId="47AA7BE8" w14:textId="77777777" w:rsidR="007E3602" w:rsidRPr="007E3602" w:rsidRDefault="007E3602" w:rsidP="007E3602">
      <w:pPr>
        <w:numPr>
          <w:ilvl w:val="0"/>
          <w:numId w:val="2"/>
        </w:numPr>
        <w:autoSpaceDE w:val="0"/>
        <w:autoSpaceDN w:val="0"/>
        <w:adjustRightInd w:val="0"/>
        <w:spacing w:after="240" w:line="360" w:lineRule="auto"/>
        <w:jc w:val="both"/>
        <w:rPr>
          <w:rFonts w:ascii="Garamond" w:hAnsi="Garamond"/>
        </w:rPr>
      </w:pPr>
      <w:r w:rsidRPr="007E3602">
        <w:rPr>
          <w:rFonts w:ascii="Garamond" w:hAnsi="Garamond"/>
        </w:rPr>
        <w:t>Las tablas se emplean para ofrecer datos numéricos</w:t>
      </w:r>
    </w:p>
    <w:p w14:paraId="7260506A" w14:textId="77777777" w:rsidR="007E3602" w:rsidRPr="007E3602" w:rsidRDefault="007E3602" w:rsidP="007E3602">
      <w:pPr>
        <w:numPr>
          <w:ilvl w:val="0"/>
          <w:numId w:val="2"/>
        </w:numPr>
        <w:autoSpaceDE w:val="0"/>
        <w:autoSpaceDN w:val="0"/>
        <w:adjustRightInd w:val="0"/>
        <w:spacing w:after="240" w:line="360" w:lineRule="auto"/>
        <w:jc w:val="both"/>
        <w:rPr>
          <w:rFonts w:ascii="Garamond" w:hAnsi="Garamond"/>
        </w:rPr>
      </w:pPr>
      <w:r w:rsidRPr="007E3602">
        <w:rPr>
          <w:rFonts w:ascii="Garamond" w:hAnsi="Garamond"/>
        </w:rPr>
        <w:t>Los cuadros presentan datos o informaciones textuales</w:t>
      </w:r>
    </w:p>
    <w:p w14:paraId="73F9EA3E" w14:textId="77777777" w:rsidR="007E3602" w:rsidRPr="007E3602" w:rsidRDefault="007E3602" w:rsidP="007E3602">
      <w:pPr>
        <w:numPr>
          <w:ilvl w:val="0"/>
          <w:numId w:val="2"/>
        </w:numPr>
        <w:autoSpaceDE w:val="0"/>
        <w:autoSpaceDN w:val="0"/>
        <w:adjustRightInd w:val="0"/>
        <w:spacing w:after="240" w:line="360" w:lineRule="auto"/>
        <w:jc w:val="both"/>
        <w:rPr>
          <w:rFonts w:ascii="Garamond" w:hAnsi="Garamond"/>
        </w:rPr>
      </w:pPr>
      <w:r w:rsidRPr="007E3602">
        <w:rPr>
          <w:rFonts w:ascii="Garamond" w:hAnsi="Garamond"/>
        </w:rPr>
        <w:t>Las figuras representan ideas mediante algún tipo de diseño gráfico</w:t>
      </w:r>
    </w:p>
    <w:p w14:paraId="559C308D" w14:textId="77777777" w:rsidR="007E3602" w:rsidRPr="007E3602" w:rsidRDefault="007E3602" w:rsidP="007E3602">
      <w:pPr>
        <w:numPr>
          <w:ilvl w:val="0"/>
          <w:numId w:val="2"/>
        </w:numPr>
        <w:autoSpaceDE w:val="0"/>
        <w:autoSpaceDN w:val="0"/>
        <w:adjustRightInd w:val="0"/>
        <w:spacing w:after="240" w:line="360" w:lineRule="auto"/>
        <w:jc w:val="both"/>
        <w:rPr>
          <w:rFonts w:ascii="Garamond" w:hAnsi="Garamond"/>
        </w:rPr>
      </w:pPr>
      <w:r w:rsidRPr="007E3602">
        <w:rPr>
          <w:rFonts w:ascii="Garamond" w:hAnsi="Garamond"/>
        </w:rPr>
        <w:t>Los gráficos representan datos cuantitativos mediante histogramas, diagramas, pictogramas, etc.</w:t>
      </w:r>
    </w:p>
    <w:p w14:paraId="63FF7DF1" w14:textId="77777777" w:rsidR="007E3602" w:rsidRDefault="007E3602" w:rsidP="007E3602">
      <w:pPr>
        <w:autoSpaceDE w:val="0"/>
        <w:autoSpaceDN w:val="0"/>
        <w:adjustRightInd w:val="0"/>
        <w:spacing w:after="240" w:line="360" w:lineRule="auto"/>
        <w:jc w:val="both"/>
        <w:rPr>
          <w:rFonts w:ascii="Garamond" w:hAnsi="Garamond"/>
        </w:rPr>
      </w:pPr>
      <w:r w:rsidRPr="007E3602">
        <w:rPr>
          <w:rFonts w:ascii="Garamond" w:hAnsi="Garamond"/>
        </w:rPr>
        <w:t>Todos ellos se numerarán de acuerdo con el sistema de doble numeración: primer número para el capítulo; el segundo número indicará el orden dentro del capítulo (el siguiente ejemplo se refiere a la tabla 3 del capítulo 5):</w:t>
      </w:r>
    </w:p>
    <w:p w14:paraId="5B8F75E5" w14:textId="77777777" w:rsidR="007B766A" w:rsidRPr="007B766A" w:rsidRDefault="007B766A" w:rsidP="007B766A">
      <w:pPr>
        <w:autoSpaceDE w:val="0"/>
        <w:autoSpaceDN w:val="0"/>
        <w:adjustRightInd w:val="0"/>
        <w:spacing w:after="240" w:line="360" w:lineRule="auto"/>
        <w:jc w:val="both"/>
        <w:rPr>
          <w:rFonts w:ascii="Garamond" w:hAnsi="Garamond"/>
          <w:i/>
        </w:rPr>
      </w:pPr>
      <w:r w:rsidRPr="007B766A">
        <w:rPr>
          <w:rFonts w:ascii="Garamond" w:hAnsi="Garamond"/>
          <w:i/>
        </w:rPr>
        <w:t>Tabla 5.3: Recaudación de la taquilla española en 2011-07-20. Fuente: elaboración propia</w:t>
      </w:r>
    </w:p>
    <w:p w14:paraId="29AAA8E3" w14:textId="77777777" w:rsidR="007B766A" w:rsidRPr="007E3602" w:rsidRDefault="007B766A" w:rsidP="007E3602">
      <w:pPr>
        <w:autoSpaceDE w:val="0"/>
        <w:autoSpaceDN w:val="0"/>
        <w:adjustRightInd w:val="0"/>
        <w:spacing w:after="240" w:line="360" w:lineRule="auto"/>
        <w:jc w:val="both"/>
        <w:rPr>
          <w:rFonts w:ascii="Garamond" w:hAnsi="Garamond"/>
        </w:rPr>
      </w:pPr>
    </w:p>
    <w:p w14:paraId="131DC603" w14:textId="77777777" w:rsidR="00A15880" w:rsidRPr="007B766A" w:rsidRDefault="007B766A" w:rsidP="004F51F7">
      <w:pPr>
        <w:autoSpaceDE w:val="0"/>
        <w:autoSpaceDN w:val="0"/>
        <w:adjustRightInd w:val="0"/>
        <w:spacing w:after="240" w:line="360" w:lineRule="auto"/>
        <w:jc w:val="both"/>
        <w:rPr>
          <w:rFonts w:ascii="Garamond" w:hAnsi="Garamond"/>
          <w:b/>
        </w:rPr>
      </w:pPr>
      <w:r w:rsidRPr="007B766A">
        <w:rPr>
          <w:rFonts w:ascii="Garamond" w:hAnsi="Garamond"/>
          <w:b/>
        </w:rPr>
        <w:t xml:space="preserve">Anexos: </w:t>
      </w:r>
    </w:p>
    <w:p w14:paraId="784227BE" w14:textId="77777777" w:rsidR="007B766A" w:rsidRPr="00BA68A1" w:rsidRDefault="007B766A" w:rsidP="004F51F7">
      <w:pPr>
        <w:autoSpaceDE w:val="0"/>
        <w:autoSpaceDN w:val="0"/>
        <w:adjustRightInd w:val="0"/>
        <w:spacing w:after="240" w:line="360" w:lineRule="auto"/>
        <w:jc w:val="both"/>
        <w:rPr>
          <w:rFonts w:ascii="Garamond" w:hAnsi="Garamond"/>
        </w:rPr>
      </w:pPr>
      <w:r>
        <w:rPr>
          <w:rFonts w:ascii="Garamond" w:hAnsi="Garamond"/>
        </w:rPr>
        <w:t xml:space="preserve">Solamente cuando sean imprescindibles. No hace falta incorporar como anexo el corpus de análisis. </w:t>
      </w:r>
    </w:p>
    <w:sectPr w:rsidR="007B766A" w:rsidRPr="00BA68A1" w:rsidSect="00F675B5">
      <w:pgSz w:w="11906" w:h="16838" w:code="9"/>
      <w:pgMar w:top="1418" w:right="1701" w:bottom="1418" w:left="1701" w:header="426" w:footer="709" w:gutter="0"/>
      <w:pgNumType w:fmt="numberInDash"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6382F3" w14:textId="77777777" w:rsidR="00206A54" w:rsidRDefault="00206A54">
      <w:r>
        <w:separator/>
      </w:r>
    </w:p>
    <w:p w14:paraId="10A39FFD" w14:textId="77777777" w:rsidR="00206A54" w:rsidRDefault="00206A54"/>
  </w:endnote>
  <w:endnote w:type="continuationSeparator" w:id="0">
    <w:p w14:paraId="7D068EE0" w14:textId="77777777" w:rsidR="00206A54" w:rsidRDefault="00206A54">
      <w:r>
        <w:continuationSeparator/>
      </w:r>
    </w:p>
    <w:p w14:paraId="7FA427E0" w14:textId="77777777" w:rsidR="00206A54" w:rsidRDefault="00206A5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MS">
    <w:panose1 w:val="00000000000000000000"/>
    <w:charset w:val="00"/>
    <w:family w:val="auto"/>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dvGulliv-R">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4439476"/>
      <w:docPartObj>
        <w:docPartGallery w:val="Page Numbers (Bottom of Page)"/>
        <w:docPartUnique/>
      </w:docPartObj>
    </w:sdtPr>
    <w:sdtEndPr/>
    <w:sdtContent>
      <w:p w14:paraId="4A41BC8B" w14:textId="2CD4653C" w:rsidR="009A2F8A" w:rsidRDefault="009A2F8A" w:rsidP="00A17BCD">
        <w:pPr>
          <w:pStyle w:val="Piedepgina"/>
          <w:jc w:val="center"/>
        </w:pPr>
        <w:r>
          <w:fldChar w:fldCharType="begin"/>
        </w:r>
        <w:r>
          <w:instrText>PAGE   \* MERGEFORMAT</w:instrText>
        </w:r>
        <w:r>
          <w:fldChar w:fldCharType="separate"/>
        </w:r>
        <w:r w:rsidR="00646F08">
          <w:rPr>
            <w:noProof/>
          </w:rPr>
          <w:t>- 27 -</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ECCF0" w14:textId="3F74D0F8" w:rsidR="009A2F8A" w:rsidRDefault="00206A54" w:rsidP="00A17BCD">
    <w:pPr>
      <w:pStyle w:val="Piedepgina"/>
      <w:jc w:val="center"/>
    </w:pPr>
    <w:sdt>
      <w:sdtPr>
        <w:id w:val="1033298725"/>
        <w:docPartObj>
          <w:docPartGallery w:val="Page Numbers (Bottom of Page)"/>
          <w:docPartUnique/>
        </w:docPartObj>
      </w:sdtPr>
      <w:sdtEndPr/>
      <w:sdtContent>
        <w:r w:rsidR="009A2F8A">
          <w:fldChar w:fldCharType="begin"/>
        </w:r>
        <w:r w:rsidR="009A2F8A">
          <w:instrText>PAGE   \* MERGEFORMAT</w:instrText>
        </w:r>
        <w:r w:rsidR="009A2F8A">
          <w:fldChar w:fldCharType="separate"/>
        </w:r>
        <w:r w:rsidR="0030644B">
          <w:rPr>
            <w:noProof/>
          </w:rPr>
          <w:t>- 1 -</w:t>
        </w:r>
        <w:r w:rsidR="009A2F8A">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BECA57" w14:textId="77777777" w:rsidR="00206A54" w:rsidRDefault="00206A54">
      <w:r>
        <w:separator/>
      </w:r>
    </w:p>
    <w:p w14:paraId="1E654838" w14:textId="77777777" w:rsidR="00206A54" w:rsidRDefault="00206A54"/>
  </w:footnote>
  <w:footnote w:type="continuationSeparator" w:id="0">
    <w:p w14:paraId="71D88B55" w14:textId="77777777" w:rsidR="00206A54" w:rsidRDefault="00206A54">
      <w:r>
        <w:continuationSeparator/>
      </w:r>
    </w:p>
    <w:p w14:paraId="1B663E55" w14:textId="77777777" w:rsidR="00206A54" w:rsidRDefault="00206A54"/>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A0326F" w14:textId="77777777" w:rsidR="009A2F8A" w:rsidRDefault="009A2F8A" w:rsidP="0031019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8BB80EC" w14:textId="77777777" w:rsidR="009A2F8A" w:rsidRDefault="009A2F8A" w:rsidP="005226AD">
    <w:pPr>
      <w:pStyle w:val="Encabezado"/>
      <w:ind w:right="360"/>
    </w:pPr>
  </w:p>
  <w:p w14:paraId="5C4DCB34" w14:textId="77777777" w:rsidR="009A2F8A" w:rsidRDefault="009A2F8A"/>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1E95A5" w14:textId="77777777" w:rsidR="009A2F8A" w:rsidRDefault="009A2F8A" w:rsidP="005226AD">
    <w:pPr>
      <w:pStyle w:val="Encabezado"/>
      <w:ind w:right="360"/>
      <w:rPr>
        <w:rFonts w:ascii="Arial" w:hAnsi="Arial" w:cs="Arial"/>
        <w:color w:val="333399"/>
        <w:sz w:val="18"/>
        <w:szCs w:val="18"/>
      </w:rPr>
    </w:pPr>
    <w:r>
      <w:rPr>
        <w:rFonts w:ascii="Arial" w:hAnsi="Arial" w:cs="Arial"/>
        <w:noProof/>
        <w:sz w:val="20"/>
        <w:szCs w:val="20"/>
      </w:rPr>
      <w:drawing>
        <wp:inline distT="0" distB="0" distL="0" distR="0" wp14:anchorId="54D46AA0" wp14:editId="740B6E76">
          <wp:extent cx="1704975" cy="685800"/>
          <wp:effectExtent l="0" t="0" r="0" b="0"/>
          <wp:docPr id="13" name="Imagen 13"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0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04975" cy="685800"/>
                  </a:xfrm>
                  <a:prstGeom prst="rect">
                    <a:avLst/>
                  </a:prstGeom>
                  <a:noFill/>
                  <a:ln>
                    <a:noFill/>
                  </a:ln>
                </pic:spPr>
              </pic:pic>
            </a:graphicData>
          </a:graphic>
        </wp:inline>
      </w:drawing>
    </w:r>
  </w:p>
  <w:p w14:paraId="6D5FBE98" w14:textId="77777777" w:rsidR="009A2F8A" w:rsidRPr="00BB73B6" w:rsidRDefault="009A2F8A" w:rsidP="006909BB">
    <w:pPr>
      <w:pStyle w:val="Encabezado"/>
      <w:spacing w:before="20"/>
      <w:rPr>
        <w:rFonts w:ascii="Arial" w:hAnsi="Arial" w:cs="Arial"/>
        <w:color w:val="333333"/>
        <w:sz w:val="16"/>
        <w:szCs w:val="16"/>
      </w:rPr>
    </w:pPr>
    <w:r w:rsidRPr="00BB73B6">
      <w:rPr>
        <w:rFonts w:ascii="Arial" w:hAnsi="Arial" w:cs="Arial"/>
        <w:color w:val="333333"/>
        <w:sz w:val="16"/>
        <w:szCs w:val="16"/>
      </w:rPr>
      <w:t>Facultad de Ciencias de la Comunicación</w:t>
    </w:r>
  </w:p>
  <w:p w14:paraId="0D1FBD64" w14:textId="77777777" w:rsidR="009A2F8A" w:rsidRDefault="009A2F8A">
    <w:pPr>
      <w:pStyle w:val="Encabezado"/>
      <w:rPr>
        <w:rFonts w:ascii="Arial" w:hAnsi="Arial" w:cs="Arial"/>
        <w:color w:val="333333"/>
        <w:sz w:val="16"/>
        <w:szCs w:val="16"/>
      </w:rPr>
    </w:pPr>
    <w:r>
      <w:rPr>
        <w:rFonts w:ascii="Arial" w:hAnsi="Arial" w:cs="Arial"/>
        <w:noProof/>
        <w:color w:val="333333"/>
        <w:sz w:val="16"/>
        <w:szCs w:val="16"/>
      </w:rPr>
      <mc:AlternateContent>
        <mc:Choice Requires="wps">
          <w:drawing>
            <wp:anchor distT="0" distB="0" distL="114300" distR="114300" simplePos="0" relativeHeight="251657216" behindDoc="0" locked="0" layoutInCell="1" allowOverlap="1" wp14:anchorId="7599AC1C" wp14:editId="236CA922">
              <wp:simplePos x="0" y="0"/>
              <wp:positionH relativeFrom="column">
                <wp:posOffset>1904365</wp:posOffset>
              </wp:positionH>
              <wp:positionV relativeFrom="paragraph">
                <wp:posOffset>8890</wp:posOffset>
              </wp:positionV>
              <wp:extent cx="3467735" cy="370205"/>
              <wp:effectExtent l="3175" t="0" r="0" b="3175"/>
              <wp:wrapNone/>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735" cy="370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C6D68" w14:textId="77777777" w:rsidR="009A2F8A" w:rsidRDefault="009A2F8A" w:rsidP="00AC7AE9">
                          <w:pPr>
                            <w:jc w:val="right"/>
                            <w:rPr>
                              <w:rStyle w:val="Nmerodepgina"/>
                              <w:rFonts w:ascii="Arial Narrow" w:hAnsi="Arial Narrow"/>
                              <w:sz w:val="16"/>
                              <w:szCs w:val="16"/>
                            </w:rPr>
                          </w:pPr>
                          <w:r>
                            <w:rPr>
                              <w:rStyle w:val="Nmerodepgina"/>
                              <w:rFonts w:ascii="Arial Narrow" w:hAnsi="Arial Narrow"/>
                              <w:sz w:val="16"/>
                              <w:szCs w:val="16"/>
                            </w:rPr>
                            <w:t>Autor: César Valdés Martínez</w:t>
                          </w:r>
                        </w:p>
                        <w:p w14:paraId="288E1FA0" w14:textId="77777777" w:rsidR="009A2F8A" w:rsidRDefault="009A2F8A" w:rsidP="006E1581">
                          <w:pPr>
                            <w:jc w:val="right"/>
                            <w:rPr>
                              <w:rFonts w:ascii="Arial Narrow" w:hAnsi="Arial Narrow"/>
                              <w:sz w:val="16"/>
                              <w:szCs w:val="16"/>
                              <w:lang w:val="es-ES_tradnl"/>
                            </w:rPr>
                          </w:pPr>
                          <w:r>
                            <w:rPr>
                              <w:rFonts w:ascii="Arial Narrow" w:hAnsi="Arial Narrow"/>
                              <w:sz w:val="16"/>
                              <w:szCs w:val="16"/>
                              <w:lang w:val="es-ES_tradnl"/>
                            </w:rPr>
                            <w:t>Título del Trabajo de Fin de Grado</w:t>
                          </w:r>
                        </w:p>
                        <w:p w14:paraId="6F6005BA" w14:textId="77777777" w:rsidR="009A2F8A" w:rsidRDefault="009A2F8A" w:rsidP="00AC7AE9">
                          <w:pPr>
                            <w:jc w:val="right"/>
                            <w:rPr>
                              <w:rStyle w:val="Nmerodepgina"/>
                              <w:rFonts w:ascii="Arial Narrow" w:hAnsi="Arial Narrow"/>
                              <w:sz w:val="16"/>
                              <w:szCs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99AC1C" id="_x0000_t202" coordsize="21600,21600" o:spt="202" path="m,l,21600r21600,l21600,xe">
              <v:stroke joinstyle="miter"/>
              <v:path gradientshapeok="t" o:connecttype="rect"/>
            </v:shapetype>
            <v:shape id="Text Box 6" o:spid="_x0000_s1056" type="#_x0000_t202" style="position:absolute;margin-left:149.95pt;margin-top:.7pt;width:273.05pt;height:29.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" filled="f" stroked="f">
              <v:textbox inset="0,0,0,0">
                <w:txbxContent>
                  <w:p w14:paraId="67CC6D68" w14:textId="77777777" w:rsidR="009A2F8A" w:rsidRDefault="009A2F8A" w:rsidP="00AC7AE9">
                    <w:pPr>
                      <w:jc w:val="right"/>
                      <w:rPr>
                        <w:rStyle w:val="Nmerodepgina"/>
                        <w:rFonts w:ascii="Arial Narrow" w:hAnsi="Arial Narrow"/>
                        <w:sz w:val="16"/>
                        <w:szCs w:val="16"/>
                      </w:rPr>
                    </w:pPr>
                    <w:r>
                      <w:rPr>
                        <w:rStyle w:val="Nmerodepgina"/>
                        <w:rFonts w:ascii="Arial Narrow" w:hAnsi="Arial Narrow"/>
                        <w:sz w:val="16"/>
                        <w:szCs w:val="16"/>
                      </w:rPr>
                      <w:t>Autor: César Valdés Martínez</w:t>
                    </w:r>
                  </w:p>
                  <w:p w14:paraId="288E1FA0" w14:textId="77777777" w:rsidR="009A2F8A" w:rsidRDefault="009A2F8A" w:rsidP="006E1581">
                    <w:pPr>
                      <w:jc w:val="right"/>
                      <w:rPr>
                        <w:rFonts w:ascii="Arial Narrow" w:hAnsi="Arial Narrow"/>
                        <w:sz w:val="16"/>
                        <w:szCs w:val="16"/>
                        <w:lang w:val="es-ES_tradnl"/>
                      </w:rPr>
                    </w:pPr>
                    <w:r>
                      <w:rPr>
                        <w:rFonts w:ascii="Arial Narrow" w:hAnsi="Arial Narrow"/>
                        <w:sz w:val="16"/>
                        <w:szCs w:val="16"/>
                        <w:lang w:val="es-ES_tradnl"/>
                      </w:rPr>
                      <w:t>Título del Trabajo de Fin de Grado</w:t>
                    </w:r>
                  </w:p>
                  <w:p w14:paraId="6F6005BA" w14:textId="77777777" w:rsidR="009A2F8A" w:rsidRDefault="009A2F8A" w:rsidP="00AC7AE9">
                    <w:pPr>
                      <w:jc w:val="right"/>
                      <w:rPr>
                        <w:rStyle w:val="Nmerodepgina"/>
                        <w:rFonts w:ascii="Arial Narrow" w:hAnsi="Arial Narrow"/>
                        <w:sz w:val="16"/>
                        <w:szCs w:val="16"/>
                      </w:rPr>
                    </w:pPr>
                  </w:p>
                </w:txbxContent>
              </v:textbox>
            </v:shape>
          </w:pict>
        </mc:Fallback>
      </mc:AlternateContent>
    </w:r>
    <w:r>
      <w:rPr>
        <w:rFonts w:ascii="Arial" w:hAnsi="Arial" w:cs="Arial"/>
        <w:color w:val="333333"/>
        <w:sz w:val="16"/>
        <w:szCs w:val="16"/>
      </w:rPr>
      <w:t>Universidad Rey Juan Carlos</w:t>
    </w:r>
  </w:p>
  <w:p w14:paraId="15B155A9" w14:textId="77777777" w:rsidR="009A2F8A" w:rsidRPr="00AB2DA1" w:rsidRDefault="009A2F8A">
    <w:pPr>
      <w:pStyle w:val="Encabezado"/>
      <w:rPr>
        <w:rFonts w:ascii="Arial" w:hAnsi="Arial" w:cs="Arial"/>
        <w:color w:val="333333"/>
        <w:sz w:val="16"/>
        <w:szCs w:val="16"/>
      </w:rPr>
    </w:pPr>
    <w:r>
      <w:rPr>
        <w:rFonts w:ascii="Arial" w:hAnsi="Arial" w:cs="Arial"/>
        <w:noProof/>
        <w:color w:val="333333"/>
        <w:sz w:val="16"/>
        <w:szCs w:val="16"/>
      </w:rPr>
      <mc:AlternateContent>
        <mc:Choice Requires="wps">
          <w:drawing>
            <wp:anchor distT="0" distB="0" distL="114300" distR="114300" simplePos="0" relativeHeight="251658240" behindDoc="0" locked="0" layoutInCell="1" allowOverlap="1" wp14:anchorId="1AA133AD" wp14:editId="354841C6">
              <wp:simplePos x="0" y="0"/>
              <wp:positionH relativeFrom="column">
                <wp:posOffset>0</wp:posOffset>
              </wp:positionH>
              <wp:positionV relativeFrom="paragraph">
                <wp:posOffset>9525</wp:posOffset>
              </wp:positionV>
              <wp:extent cx="5372100" cy="0"/>
              <wp:effectExtent l="13335" t="10795" r="5715" b="8255"/>
              <wp:wrapNone/>
              <wp:docPr id="3"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72100"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w:pict>
            <v:line w14:anchorId="706A562E" id="Line 7" o:spid="_x0000_s1026" style="position:absolute;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5pt" to="423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" strokeweight=".25pt"/>
          </w:pict>
        </mc:Fallback>
      </mc:AlternateContent>
    </w:r>
  </w:p>
  <w:p w14:paraId="4F2FEDF0" w14:textId="77777777" w:rsidR="009A2F8A" w:rsidRDefault="009A2F8A"/>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7761CE" w14:textId="77777777" w:rsidR="009A2F8A" w:rsidRDefault="009A2F8A" w:rsidP="005226AD">
    <w:pPr>
      <w:pStyle w:val="Encabezado"/>
      <w:rPr>
        <w:rFonts w:ascii="Arial" w:hAnsi="Arial" w:cs="Arial"/>
        <w:color w:val="333399"/>
        <w:sz w:val="18"/>
        <w:szCs w:val="18"/>
      </w:rPr>
    </w:pPr>
    <w:r>
      <w:rPr>
        <w:rFonts w:ascii="Arial" w:hAnsi="Arial" w:cs="Arial"/>
        <w:noProof/>
        <w:sz w:val="20"/>
        <w:szCs w:val="20"/>
      </w:rPr>
      <w:drawing>
        <wp:inline distT="0" distB="0" distL="0" distR="0" wp14:anchorId="30101F2C" wp14:editId="7588B771">
          <wp:extent cx="1704975" cy="685800"/>
          <wp:effectExtent l="0" t="0" r="0" b="0"/>
          <wp:docPr id="14" name="Imagen 14"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0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04975" cy="685800"/>
                  </a:xfrm>
                  <a:prstGeom prst="rect">
                    <a:avLst/>
                  </a:prstGeom>
                  <a:noFill/>
                  <a:ln>
                    <a:noFill/>
                  </a:ln>
                </pic:spPr>
              </pic:pic>
            </a:graphicData>
          </a:graphic>
        </wp:inline>
      </w:drawing>
    </w:r>
  </w:p>
  <w:p w14:paraId="76F009C1" w14:textId="77777777" w:rsidR="009A2F8A" w:rsidRPr="00BB73B6" w:rsidRDefault="009A2F8A" w:rsidP="005226AD">
    <w:pPr>
      <w:pStyle w:val="Encabezado"/>
      <w:spacing w:before="20"/>
      <w:rPr>
        <w:rFonts w:ascii="Arial" w:hAnsi="Arial" w:cs="Arial"/>
        <w:color w:val="333333"/>
        <w:sz w:val="16"/>
        <w:szCs w:val="16"/>
      </w:rPr>
    </w:pPr>
    <w:r>
      <w:rPr>
        <w:rFonts w:ascii="Arial" w:hAnsi="Arial" w:cs="Arial"/>
        <w:color w:val="333333"/>
        <w:sz w:val="16"/>
        <w:szCs w:val="16"/>
      </w:rPr>
      <w:t>Escuela Técnica Superior de Ingeniería Informática</w:t>
    </w:r>
  </w:p>
  <w:p w14:paraId="71B31CDC" w14:textId="77777777" w:rsidR="009A2F8A" w:rsidRDefault="009A2F8A" w:rsidP="005226AD">
    <w:pPr>
      <w:pStyle w:val="Encabezado"/>
      <w:rPr>
        <w:rFonts w:ascii="Arial" w:hAnsi="Arial" w:cs="Arial"/>
        <w:color w:val="333333"/>
        <w:sz w:val="16"/>
        <w:szCs w:val="16"/>
      </w:rPr>
    </w:pPr>
    <w:r>
      <w:rPr>
        <w:rFonts w:ascii="Arial" w:hAnsi="Arial" w:cs="Arial"/>
        <w:color w:val="333333"/>
        <w:sz w:val="16"/>
        <w:szCs w:val="16"/>
      </w:rPr>
      <w:t>Universidad Rey Juan Carlos</w:t>
    </w:r>
  </w:p>
  <w:p w14:paraId="5A736742" w14:textId="1D64C167" w:rsidR="009A2F8A" w:rsidRDefault="009A2F8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3F3CF4"/>
    <w:multiLevelType w:val="hybridMultilevel"/>
    <w:tmpl w:val="189C686E"/>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1" w15:restartNumberingAfterBreak="0">
    <w:nsid w:val="0C7B7913"/>
    <w:multiLevelType w:val="multilevel"/>
    <w:tmpl w:val="DEC862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3DA5566"/>
    <w:multiLevelType w:val="hybridMultilevel"/>
    <w:tmpl w:val="E65CDCD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50A5D18"/>
    <w:multiLevelType w:val="multilevel"/>
    <w:tmpl w:val="1B8E7144"/>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85B0C3A"/>
    <w:multiLevelType w:val="hybridMultilevel"/>
    <w:tmpl w:val="91CCC5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FB4703C"/>
    <w:multiLevelType w:val="hybridMultilevel"/>
    <w:tmpl w:val="981C09A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51B32A1"/>
    <w:multiLevelType w:val="hybridMultilevel"/>
    <w:tmpl w:val="0F826D6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62045CF"/>
    <w:multiLevelType w:val="hybridMultilevel"/>
    <w:tmpl w:val="CF3EF300"/>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8" w15:restartNumberingAfterBreak="0">
    <w:nsid w:val="2FC3046D"/>
    <w:multiLevelType w:val="hybridMultilevel"/>
    <w:tmpl w:val="06DC6D76"/>
    <w:lvl w:ilvl="0" w:tplc="5A68D426">
      <w:start w:val="1"/>
      <w:numFmt w:val="bullet"/>
      <w:lvlText w:val=""/>
      <w:lvlJc w:val="left"/>
      <w:pPr>
        <w:tabs>
          <w:tab w:val="num" w:pos="473"/>
        </w:tabs>
        <w:ind w:left="473" w:hanging="360"/>
      </w:pPr>
      <w:rPr>
        <w:rFonts w:ascii="Symbol" w:hAnsi="Symbol" w:hint="default"/>
        <w:color w:val="auto"/>
      </w:rPr>
    </w:lvl>
    <w:lvl w:ilvl="1" w:tplc="0C0A0003" w:tentative="1">
      <w:start w:val="1"/>
      <w:numFmt w:val="bullet"/>
      <w:lvlText w:val="o"/>
      <w:lvlJc w:val="left"/>
      <w:pPr>
        <w:tabs>
          <w:tab w:val="num" w:pos="1440"/>
        </w:tabs>
        <w:ind w:left="1440" w:hanging="360"/>
      </w:pPr>
      <w:rPr>
        <w:rFonts w:ascii="Courier New" w:hAnsi="Courier New" w:cs="Arial"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Arial"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Arial"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1251B50"/>
    <w:multiLevelType w:val="multilevel"/>
    <w:tmpl w:val="1B8E7144"/>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3405054"/>
    <w:multiLevelType w:val="multilevel"/>
    <w:tmpl w:val="DC621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BB2CBE"/>
    <w:multiLevelType w:val="hybridMultilevel"/>
    <w:tmpl w:val="463859F2"/>
    <w:lvl w:ilvl="0" w:tplc="7228EDDA">
      <w:start w:val="2"/>
      <w:numFmt w:val="bullet"/>
      <w:lvlText w:val="-"/>
      <w:lvlJc w:val="left"/>
      <w:pPr>
        <w:tabs>
          <w:tab w:val="num" w:pos="720"/>
        </w:tabs>
        <w:ind w:left="720" w:hanging="360"/>
      </w:pPr>
      <w:rPr>
        <w:rFonts w:ascii="Garamond" w:eastAsia="Times New Roman" w:hAnsi="Garamond" w:cs="Aria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88C1B46"/>
    <w:multiLevelType w:val="hybridMultilevel"/>
    <w:tmpl w:val="177E7C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3FF498D"/>
    <w:multiLevelType w:val="hybridMultilevel"/>
    <w:tmpl w:val="F54ABFC0"/>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14" w15:restartNumberingAfterBreak="0">
    <w:nsid w:val="471664F6"/>
    <w:multiLevelType w:val="multilevel"/>
    <w:tmpl w:val="A412EE8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43946EE"/>
    <w:multiLevelType w:val="hybridMultilevel"/>
    <w:tmpl w:val="9EB655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596203F"/>
    <w:multiLevelType w:val="hybridMultilevel"/>
    <w:tmpl w:val="A69C30C6"/>
    <w:lvl w:ilvl="0" w:tplc="0C0A0001">
      <w:start w:val="1"/>
      <w:numFmt w:val="bullet"/>
      <w:lvlText w:val=""/>
      <w:lvlJc w:val="left"/>
      <w:pPr>
        <w:ind w:left="1117" w:hanging="360"/>
      </w:pPr>
      <w:rPr>
        <w:rFonts w:ascii="Symbol" w:hAnsi="Symbol" w:hint="default"/>
      </w:rPr>
    </w:lvl>
    <w:lvl w:ilvl="1" w:tplc="0C0A0003">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7" w15:restartNumberingAfterBreak="0">
    <w:nsid w:val="57330819"/>
    <w:multiLevelType w:val="multilevel"/>
    <w:tmpl w:val="AC6C592E"/>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pStyle w:val="Ttulo4"/>
      <w:lvlText w:val="%1.%2.%3.%4."/>
      <w:lvlJc w:val="left"/>
      <w:pPr>
        <w:ind w:left="1728" w:hanging="648"/>
      </w:pPr>
      <w:rPr>
        <w:rFonts w:hint="default"/>
      </w:rPr>
    </w:lvl>
    <w:lvl w:ilvl="4">
      <w:start w:val="1"/>
      <w:numFmt w:val="decimal"/>
      <w:pStyle w:val="Ttulo5"/>
      <w:lvlText w:val="%1.%2.%3.%4.%5."/>
      <w:lvlJc w:val="left"/>
      <w:pPr>
        <w:ind w:left="2232" w:hanging="792"/>
      </w:pPr>
      <w:rPr>
        <w:rFonts w:hint="default"/>
      </w:rPr>
    </w:lvl>
    <w:lvl w:ilvl="5">
      <w:start w:val="1"/>
      <w:numFmt w:val="decimal"/>
      <w:pStyle w:val="Ttulo6"/>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9137169"/>
    <w:multiLevelType w:val="hybridMultilevel"/>
    <w:tmpl w:val="1DA6F0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A634190"/>
    <w:multiLevelType w:val="hybridMultilevel"/>
    <w:tmpl w:val="F39EB36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5AA3589B"/>
    <w:multiLevelType w:val="hybridMultilevel"/>
    <w:tmpl w:val="035C394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1" w15:restartNumberingAfterBreak="0">
    <w:nsid w:val="600613A9"/>
    <w:multiLevelType w:val="hybridMultilevel"/>
    <w:tmpl w:val="AAE22A8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62C276D6"/>
    <w:multiLevelType w:val="hybridMultilevel"/>
    <w:tmpl w:val="CB1C97D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Arial"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Arial"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Arial"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4264F1D"/>
    <w:multiLevelType w:val="multilevel"/>
    <w:tmpl w:val="98F0D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B835E74"/>
    <w:multiLevelType w:val="hybridMultilevel"/>
    <w:tmpl w:val="873CB076"/>
    <w:lvl w:ilvl="0" w:tplc="0C0A0001">
      <w:start w:val="1"/>
      <w:numFmt w:val="bullet"/>
      <w:lvlText w:val=""/>
      <w:lvlJc w:val="left"/>
      <w:pPr>
        <w:tabs>
          <w:tab w:val="num" w:pos="1498"/>
        </w:tabs>
        <w:ind w:left="1498" w:hanging="360"/>
      </w:pPr>
      <w:rPr>
        <w:rFonts w:ascii="Symbol" w:hAnsi="Symbol" w:hint="default"/>
      </w:rPr>
    </w:lvl>
    <w:lvl w:ilvl="1" w:tplc="0C0A0003" w:tentative="1">
      <w:start w:val="1"/>
      <w:numFmt w:val="bullet"/>
      <w:lvlText w:val="o"/>
      <w:lvlJc w:val="left"/>
      <w:pPr>
        <w:tabs>
          <w:tab w:val="num" w:pos="2218"/>
        </w:tabs>
        <w:ind w:left="2218" w:hanging="360"/>
      </w:pPr>
      <w:rPr>
        <w:rFonts w:ascii="Courier New" w:hAnsi="Courier New" w:cs="Arial" w:hint="default"/>
      </w:rPr>
    </w:lvl>
    <w:lvl w:ilvl="2" w:tplc="0C0A0005" w:tentative="1">
      <w:start w:val="1"/>
      <w:numFmt w:val="bullet"/>
      <w:lvlText w:val=""/>
      <w:lvlJc w:val="left"/>
      <w:pPr>
        <w:tabs>
          <w:tab w:val="num" w:pos="2938"/>
        </w:tabs>
        <w:ind w:left="2938" w:hanging="360"/>
      </w:pPr>
      <w:rPr>
        <w:rFonts w:ascii="Wingdings" w:hAnsi="Wingdings" w:hint="default"/>
      </w:rPr>
    </w:lvl>
    <w:lvl w:ilvl="3" w:tplc="0C0A0001" w:tentative="1">
      <w:start w:val="1"/>
      <w:numFmt w:val="bullet"/>
      <w:lvlText w:val=""/>
      <w:lvlJc w:val="left"/>
      <w:pPr>
        <w:tabs>
          <w:tab w:val="num" w:pos="3658"/>
        </w:tabs>
        <w:ind w:left="3658" w:hanging="360"/>
      </w:pPr>
      <w:rPr>
        <w:rFonts w:ascii="Symbol" w:hAnsi="Symbol" w:hint="default"/>
      </w:rPr>
    </w:lvl>
    <w:lvl w:ilvl="4" w:tplc="0C0A0003" w:tentative="1">
      <w:start w:val="1"/>
      <w:numFmt w:val="bullet"/>
      <w:lvlText w:val="o"/>
      <w:lvlJc w:val="left"/>
      <w:pPr>
        <w:tabs>
          <w:tab w:val="num" w:pos="4378"/>
        </w:tabs>
        <w:ind w:left="4378" w:hanging="360"/>
      </w:pPr>
      <w:rPr>
        <w:rFonts w:ascii="Courier New" w:hAnsi="Courier New" w:cs="Arial" w:hint="default"/>
      </w:rPr>
    </w:lvl>
    <w:lvl w:ilvl="5" w:tplc="0C0A0005" w:tentative="1">
      <w:start w:val="1"/>
      <w:numFmt w:val="bullet"/>
      <w:lvlText w:val=""/>
      <w:lvlJc w:val="left"/>
      <w:pPr>
        <w:tabs>
          <w:tab w:val="num" w:pos="5098"/>
        </w:tabs>
        <w:ind w:left="5098" w:hanging="360"/>
      </w:pPr>
      <w:rPr>
        <w:rFonts w:ascii="Wingdings" w:hAnsi="Wingdings" w:hint="default"/>
      </w:rPr>
    </w:lvl>
    <w:lvl w:ilvl="6" w:tplc="0C0A0001" w:tentative="1">
      <w:start w:val="1"/>
      <w:numFmt w:val="bullet"/>
      <w:lvlText w:val=""/>
      <w:lvlJc w:val="left"/>
      <w:pPr>
        <w:tabs>
          <w:tab w:val="num" w:pos="5818"/>
        </w:tabs>
        <w:ind w:left="5818" w:hanging="360"/>
      </w:pPr>
      <w:rPr>
        <w:rFonts w:ascii="Symbol" w:hAnsi="Symbol" w:hint="default"/>
      </w:rPr>
    </w:lvl>
    <w:lvl w:ilvl="7" w:tplc="0C0A0003" w:tentative="1">
      <w:start w:val="1"/>
      <w:numFmt w:val="bullet"/>
      <w:lvlText w:val="o"/>
      <w:lvlJc w:val="left"/>
      <w:pPr>
        <w:tabs>
          <w:tab w:val="num" w:pos="6538"/>
        </w:tabs>
        <w:ind w:left="6538" w:hanging="360"/>
      </w:pPr>
      <w:rPr>
        <w:rFonts w:ascii="Courier New" w:hAnsi="Courier New" w:cs="Arial" w:hint="default"/>
      </w:rPr>
    </w:lvl>
    <w:lvl w:ilvl="8" w:tplc="0C0A0005" w:tentative="1">
      <w:start w:val="1"/>
      <w:numFmt w:val="bullet"/>
      <w:lvlText w:val=""/>
      <w:lvlJc w:val="left"/>
      <w:pPr>
        <w:tabs>
          <w:tab w:val="num" w:pos="7258"/>
        </w:tabs>
        <w:ind w:left="7258" w:hanging="360"/>
      </w:pPr>
      <w:rPr>
        <w:rFonts w:ascii="Wingdings" w:hAnsi="Wingdings" w:hint="default"/>
      </w:rPr>
    </w:lvl>
  </w:abstractNum>
  <w:abstractNum w:abstractNumId="25" w15:restartNumberingAfterBreak="0">
    <w:nsid w:val="6BAE3F77"/>
    <w:multiLevelType w:val="hybridMultilevel"/>
    <w:tmpl w:val="D794CD02"/>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26" w15:restartNumberingAfterBreak="0">
    <w:nsid w:val="6D871D75"/>
    <w:multiLevelType w:val="hybridMultilevel"/>
    <w:tmpl w:val="8142438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7" w15:restartNumberingAfterBreak="0">
    <w:nsid w:val="6F030413"/>
    <w:multiLevelType w:val="multilevel"/>
    <w:tmpl w:val="D0502CEE"/>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F9327D8"/>
    <w:multiLevelType w:val="hybridMultilevel"/>
    <w:tmpl w:val="B766655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Arial"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Arial"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Arial"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B5B1CEF"/>
    <w:multiLevelType w:val="hybridMultilevel"/>
    <w:tmpl w:val="6E645F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4"/>
  </w:num>
  <w:num w:numId="2">
    <w:abstractNumId w:val="28"/>
  </w:num>
  <w:num w:numId="3">
    <w:abstractNumId w:val="22"/>
  </w:num>
  <w:num w:numId="4">
    <w:abstractNumId w:val="8"/>
  </w:num>
  <w:num w:numId="5">
    <w:abstractNumId w:val="5"/>
  </w:num>
  <w:num w:numId="6">
    <w:abstractNumId w:val="11"/>
  </w:num>
  <w:num w:numId="7">
    <w:abstractNumId w:val="12"/>
  </w:num>
  <w:num w:numId="8">
    <w:abstractNumId w:val="10"/>
  </w:num>
  <w:num w:numId="9">
    <w:abstractNumId w:val="19"/>
  </w:num>
  <w:num w:numId="10">
    <w:abstractNumId w:val="21"/>
  </w:num>
  <w:num w:numId="11">
    <w:abstractNumId w:val="15"/>
  </w:num>
  <w:num w:numId="12">
    <w:abstractNumId w:val="18"/>
  </w:num>
  <w:num w:numId="13">
    <w:abstractNumId w:val="27"/>
  </w:num>
  <w:num w:numId="14">
    <w:abstractNumId w:val="3"/>
  </w:num>
  <w:num w:numId="15">
    <w:abstractNumId w:val="9"/>
  </w:num>
  <w:num w:numId="16">
    <w:abstractNumId w:val="14"/>
  </w:num>
  <w:num w:numId="17">
    <w:abstractNumId w:val="1"/>
  </w:num>
  <w:num w:numId="18">
    <w:abstractNumId w:val="17"/>
  </w:num>
  <w:num w:numId="19">
    <w:abstractNumId w:val="13"/>
  </w:num>
  <w:num w:numId="20">
    <w:abstractNumId w:val="0"/>
  </w:num>
  <w:num w:numId="21">
    <w:abstractNumId w:val="23"/>
  </w:num>
  <w:num w:numId="22">
    <w:abstractNumId w:val="29"/>
  </w:num>
  <w:num w:numId="23">
    <w:abstractNumId w:val="26"/>
  </w:num>
  <w:num w:numId="24">
    <w:abstractNumId w:val="25"/>
  </w:num>
  <w:num w:numId="25">
    <w:abstractNumId w:val="4"/>
  </w:num>
  <w:num w:numId="26">
    <w:abstractNumId w:val="16"/>
  </w:num>
  <w:num w:numId="27">
    <w:abstractNumId w:val="20"/>
  </w:num>
  <w:num w:numId="28">
    <w:abstractNumId w:val="6"/>
  </w:num>
  <w:num w:numId="29">
    <w:abstractNumId w:val="7"/>
  </w:num>
  <w:num w:numId="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s-ES_tradnl" w:vendorID="64" w:dllVersion="131078" w:nlCheck="1" w:checkStyle="0"/>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1AE4"/>
    <w:rsid w:val="000168B6"/>
    <w:rsid w:val="000221E4"/>
    <w:rsid w:val="00035B18"/>
    <w:rsid w:val="0003625C"/>
    <w:rsid w:val="000363BE"/>
    <w:rsid w:val="00037862"/>
    <w:rsid w:val="00037C28"/>
    <w:rsid w:val="00044347"/>
    <w:rsid w:val="00054C4F"/>
    <w:rsid w:val="00060385"/>
    <w:rsid w:val="00074E3A"/>
    <w:rsid w:val="00094426"/>
    <w:rsid w:val="00095E08"/>
    <w:rsid w:val="0009605F"/>
    <w:rsid w:val="000C064F"/>
    <w:rsid w:val="000C149E"/>
    <w:rsid w:val="000C1964"/>
    <w:rsid w:val="000D7212"/>
    <w:rsid w:val="000E0E9B"/>
    <w:rsid w:val="00110D7D"/>
    <w:rsid w:val="0011326A"/>
    <w:rsid w:val="00114D34"/>
    <w:rsid w:val="00115DE7"/>
    <w:rsid w:val="00130F6E"/>
    <w:rsid w:val="00133F98"/>
    <w:rsid w:val="001341F4"/>
    <w:rsid w:val="0013630E"/>
    <w:rsid w:val="00154366"/>
    <w:rsid w:val="0015694A"/>
    <w:rsid w:val="00162AC1"/>
    <w:rsid w:val="001748D5"/>
    <w:rsid w:val="001753CD"/>
    <w:rsid w:val="00175DC1"/>
    <w:rsid w:val="0018139C"/>
    <w:rsid w:val="0018310A"/>
    <w:rsid w:val="00191633"/>
    <w:rsid w:val="001952EE"/>
    <w:rsid w:val="001A056B"/>
    <w:rsid w:val="001A4553"/>
    <w:rsid w:val="001B2503"/>
    <w:rsid w:val="001C552C"/>
    <w:rsid w:val="001C7F69"/>
    <w:rsid w:val="001D0759"/>
    <w:rsid w:val="001D2FB3"/>
    <w:rsid w:val="001F2F55"/>
    <w:rsid w:val="001F595F"/>
    <w:rsid w:val="00206A54"/>
    <w:rsid w:val="00207436"/>
    <w:rsid w:val="0020792D"/>
    <w:rsid w:val="00211963"/>
    <w:rsid w:val="0021334C"/>
    <w:rsid w:val="00220ABE"/>
    <w:rsid w:val="0023104F"/>
    <w:rsid w:val="0023296C"/>
    <w:rsid w:val="002366CB"/>
    <w:rsid w:val="00241EEB"/>
    <w:rsid w:val="00244297"/>
    <w:rsid w:val="002605A8"/>
    <w:rsid w:val="00261AE4"/>
    <w:rsid w:val="00262646"/>
    <w:rsid w:val="00271533"/>
    <w:rsid w:val="00275DE6"/>
    <w:rsid w:val="00281C2C"/>
    <w:rsid w:val="0028622E"/>
    <w:rsid w:val="00290A53"/>
    <w:rsid w:val="00291703"/>
    <w:rsid w:val="00291F6E"/>
    <w:rsid w:val="00293B74"/>
    <w:rsid w:val="00297F3F"/>
    <w:rsid w:val="002A272C"/>
    <w:rsid w:val="002B01A2"/>
    <w:rsid w:val="002B6283"/>
    <w:rsid w:val="002D684A"/>
    <w:rsid w:val="002F5C73"/>
    <w:rsid w:val="0030174C"/>
    <w:rsid w:val="0030644B"/>
    <w:rsid w:val="00310194"/>
    <w:rsid w:val="00310B33"/>
    <w:rsid w:val="0031313B"/>
    <w:rsid w:val="003168EC"/>
    <w:rsid w:val="00330FB2"/>
    <w:rsid w:val="00343CE0"/>
    <w:rsid w:val="00344B76"/>
    <w:rsid w:val="00345F4B"/>
    <w:rsid w:val="00356837"/>
    <w:rsid w:val="00363FD2"/>
    <w:rsid w:val="00364F1B"/>
    <w:rsid w:val="003712E8"/>
    <w:rsid w:val="003839AB"/>
    <w:rsid w:val="00392A31"/>
    <w:rsid w:val="003D46DD"/>
    <w:rsid w:val="003D69AB"/>
    <w:rsid w:val="003E1219"/>
    <w:rsid w:val="003F3922"/>
    <w:rsid w:val="004007FC"/>
    <w:rsid w:val="004052B3"/>
    <w:rsid w:val="00407D63"/>
    <w:rsid w:val="004228E5"/>
    <w:rsid w:val="0043534D"/>
    <w:rsid w:val="0044608B"/>
    <w:rsid w:val="00450A98"/>
    <w:rsid w:val="00455874"/>
    <w:rsid w:val="0045696B"/>
    <w:rsid w:val="004629E4"/>
    <w:rsid w:val="00462C20"/>
    <w:rsid w:val="00465050"/>
    <w:rsid w:val="004670FB"/>
    <w:rsid w:val="004747EF"/>
    <w:rsid w:val="004862BC"/>
    <w:rsid w:val="004865F2"/>
    <w:rsid w:val="00486903"/>
    <w:rsid w:val="00493ECE"/>
    <w:rsid w:val="00495B87"/>
    <w:rsid w:val="004D2AF3"/>
    <w:rsid w:val="004D3B4B"/>
    <w:rsid w:val="004F1A79"/>
    <w:rsid w:val="004F51F7"/>
    <w:rsid w:val="0050684B"/>
    <w:rsid w:val="005226AD"/>
    <w:rsid w:val="005348D1"/>
    <w:rsid w:val="005437E2"/>
    <w:rsid w:val="00553EE8"/>
    <w:rsid w:val="00553F40"/>
    <w:rsid w:val="0055678E"/>
    <w:rsid w:val="00563A56"/>
    <w:rsid w:val="00572104"/>
    <w:rsid w:val="00575CE3"/>
    <w:rsid w:val="005774FD"/>
    <w:rsid w:val="005777FB"/>
    <w:rsid w:val="005925FA"/>
    <w:rsid w:val="00594D44"/>
    <w:rsid w:val="00595CBA"/>
    <w:rsid w:val="005A0D7C"/>
    <w:rsid w:val="005A71AA"/>
    <w:rsid w:val="005D210E"/>
    <w:rsid w:val="005D737F"/>
    <w:rsid w:val="005F1F7F"/>
    <w:rsid w:val="00614A3B"/>
    <w:rsid w:val="006259BD"/>
    <w:rsid w:val="00646F08"/>
    <w:rsid w:val="00647E5E"/>
    <w:rsid w:val="00663E4E"/>
    <w:rsid w:val="00670BED"/>
    <w:rsid w:val="006909BB"/>
    <w:rsid w:val="006A0D88"/>
    <w:rsid w:val="006A5B8D"/>
    <w:rsid w:val="006B3AA1"/>
    <w:rsid w:val="006B4B75"/>
    <w:rsid w:val="006B50B2"/>
    <w:rsid w:val="006C1AEE"/>
    <w:rsid w:val="006C76F2"/>
    <w:rsid w:val="006D2110"/>
    <w:rsid w:val="006E0E0D"/>
    <w:rsid w:val="006E1581"/>
    <w:rsid w:val="006E3C8D"/>
    <w:rsid w:val="006F2DA7"/>
    <w:rsid w:val="006F5EA2"/>
    <w:rsid w:val="00705D7A"/>
    <w:rsid w:val="00710C1F"/>
    <w:rsid w:val="00714B8A"/>
    <w:rsid w:val="007200CE"/>
    <w:rsid w:val="0072704D"/>
    <w:rsid w:val="00732EF9"/>
    <w:rsid w:val="00742F99"/>
    <w:rsid w:val="00753A60"/>
    <w:rsid w:val="00756A3C"/>
    <w:rsid w:val="0076440D"/>
    <w:rsid w:val="00775DDF"/>
    <w:rsid w:val="007944F7"/>
    <w:rsid w:val="007951A7"/>
    <w:rsid w:val="007B3BA4"/>
    <w:rsid w:val="007B4C8A"/>
    <w:rsid w:val="007B766A"/>
    <w:rsid w:val="007D0370"/>
    <w:rsid w:val="007D7E17"/>
    <w:rsid w:val="007E3602"/>
    <w:rsid w:val="0080220F"/>
    <w:rsid w:val="0081222F"/>
    <w:rsid w:val="00830F02"/>
    <w:rsid w:val="00831B71"/>
    <w:rsid w:val="00835726"/>
    <w:rsid w:val="0083574C"/>
    <w:rsid w:val="00842945"/>
    <w:rsid w:val="008454FD"/>
    <w:rsid w:val="00852511"/>
    <w:rsid w:val="008726FA"/>
    <w:rsid w:val="008741A5"/>
    <w:rsid w:val="008746AF"/>
    <w:rsid w:val="0087705A"/>
    <w:rsid w:val="00895F97"/>
    <w:rsid w:val="008A487D"/>
    <w:rsid w:val="008A7675"/>
    <w:rsid w:val="008B0FB9"/>
    <w:rsid w:val="008B284E"/>
    <w:rsid w:val="008B5287"/>
    <w:rsid w:val="008B5325"/>
    <w:rsid w:val="008C2A89"/>
    <w:rsid w:val="008C5A44"/>
    <w:rsid w:val="008C60AE"/>
    <w:rsid w:val="008C7B5C"/>
    <w:rsid w:val="008D22B9"/>
    <w:rsid w:val="008D242C"/>
    <w:rsid w:val="008E0074"/>
    <w:rsid w:val="008E09CC"/>
    <w:rsid w:val="008E6D7E"/>
    <w:rsid w:val="008E7F80"/>
    <w:rsid w:val="0090039B"/>
    <w:rsid w:val="00906774"/>
    <w:rsid w:val="0093221D"/>
    <w:rsid w:val="00937389"/>
    <w:rsid w:val="00940F96"/>
    <w:rsid w:val="009462FC"/>
    <w:rsid w:val="00956D83"/>
    <w:rsid w:val="00960A54"/>
    <w:rsid w:val="009627CD"/>
    <w:rsid w:val="00965435"/>
    <w:rsid w:val="009676C7"/>
    <w:rsid w:val="009851DC"/>
    <w:rsid w:val="00990BE7"/>
    <w:rsid w:val="00990C5F"/>
    <w:rsid w:val="009910AA"/>
    <w:rsid w:val="0099334E"/>
    <w:rsid w:val="00996131"/>
    <w:rsid w:val="009A2F8A"/>
    <w:rsid w:val="009A597B"/>
    <w:rsid w:val="009A6920"/>
    <w:rsid w:val="009B6834"/>
    <w:rsid w:val="009B73DC"/>
    <w:rsid w:val="009C4589"/>
    <w:rsid w:val="009D33BD"/>
    <w:rsid w:val="009E0DBE"/>
    <w:rsid w:val="009F2274"/>
    <w:rsid w:val="009F384E"/>
    <w:rsid w:val="00A13D4E"/>
    <w:rsid w:val="00A148FB"/>
    <w:rsid w:val="00A15880"/>
    <w:rsid w:val="00A17775"/>
    <w:rsid w:val="00A17BCD"/>
    <w:rsid w:val="00A328AB"/>
    <w:rsid w:val="00A335E9"/>
    <w:rsid w:val="00A405B1"/>
    <w:rsid w:val="00A4314D"/>
    <w:rsid w:val="00A5500B"/>
    <w:rsid w:val="00A56BAC"/>
    <w:rsid w:val="00A61817"/>
    <w:rsid w:val="00A632B7"/>
    <w:rsid w:val="00A65A1A"/>
    <w:rsid w:val="00A67A0E"/>
    <w:rsid w:val="00A72F6F"/>
    <w:rsid w:val="00A860EC"/>
    <w:rsid w:val="00A90134"/>
    <w:rsid w:val="00A94BF1"/>
    <w:rsid w:val="00A95200"/>
    <w:rsid w:val="00AA6E71"/>
    <w:rsid w:val="00AB2DA1"/>
    <w:rsid w:val="00AB4011"/>
    <w:rsid w:val="00AC7AE9"/>
    <w:rsid w:val="00AD49EE"/>
    <w:rsid w:val="00AD76C8"/>
    <w:rsid w:val="00B0003F"/>
    <w:rsid w:val="00B0502E"/>
    <w:rsid w:val="00B0660B"/>
    <w:rsid w:val="00B07AFA"/>
    <w:rsid w:val="00B10729"/>
    <w:rsid w:val="00B11C68"/>
    <w:rsid w:val="00B1363C"/>
    <w:rsid w:val="00B259AF"/>
    <w:rsid w:val="00B33902"/>
    <w:rsid w:val="00B53487"/>
    <w:rsid w:val="00B85D5A"/>
    <w:rsid w:val="00B87E8E"/>
    <w:rsid w:val="00B92C29"/>
    <w:rsid w:val="00B92C73"/>
    <w:rsid w:val="00BA2427"/>
    <w:rsid w:val="00BA68A1"/>
    <w:rsid w:val="00BB3131"/>
    <w:rsid w:val="00BB73B6"/>
    <w:rsid w:val="00BD3F5C"/>
    <w:rsid w:val="00BD7784"/>
    <w:rsid w:val="00BE4280"/>
    <w:rsid w:val="00BF48E0"/>
    <w:rsid w:val="00C20D90"/>
    <w:rsid w:val="00C27B79"/>
    <w:rsid w:val="00C35EC2"/>
    <w:rsid w:val="00C35F34"/>
    <w:rsid w:val="00C41029"/>
    <w:rsid w:val="00C47A14"/>
    <w:rsid w:val="00C47D06"/>
    <w:rsid w:val="00C50FD6"/>
    <w:rsid w:val="00C519DD"/>
    <w:rsid w:val="00C562DB"/>
    <w:rsid w:val="00C57DF2"/>
    <w:rsid w:val="00C63F70"/>
    <w:rsid w:val="00C661FA"/>
    <w:rsid w:val="00C71FD1"/>
    <w:rsid w:val="00C77EAC"/>
    <w:rsid w:val="00C807D8"/>
    <w:rsid w:val="00C824E7"/>
    <w:rsid w:val="00C923F1"/>
    <w:rsid w:val="00C9454E"/>
    <w:rsid w:val="00CA4762"/>
    <w:rsid w:val="00CB6A2A"/>
    <w:rsid w:val="00CC2BED"/>
    <w:rsid w:val="00CC328B"/>
    <w:rsid w:val="00CD5A2F"/>
    <w:rsid w:val="00CE292B"/>
    <w:rsid w:val="00CE34AF"/>
    <w:rsid w:val="00CE5547"/>
    <w:rsid w:val="00D012DE"/>
    <w:rsid w:val="00D01CC9"/>
    <w:rsid w:val="00D020C0"/>
    <w:rsid w:val="00D17930"/>
    <w:rsid w:val="00D274C8"/>
    <w:rsid w:val="00D47206"/>
    <w:rsid w:val="00D610BA"/>
    <w:rsid w:val="00D6303B"/>
    <w:rsid w:val="00D7747C"/>
    <w:rsid w:val="00D807EC"/>
    <w:rsid w:val="00D8284B"/>
    <w:rsid w:val="00D84A47"/>
    <w:rsid w:val="00D878F9"/>
    <w:rsid w:val="00D9031D"/>
    <w:rsid w:val="00D954F9"/>
    <w:rsid w:val="00DA2B93"/>
    <w:rsid w:val="00DA4759"/>
    <w:rsid w:val="00DB0581"/>
    <w:rsid w:val="00DD6E93"/>
    <w:rsid w:val="00DE4C28"/>
    <w:rsid w:val="00DF25DB"/>
    <w:rsid w:val="00DF3ADA"/>
    <w:rsid w:val="00E01AB5"/>
    <w:rsid w:val="00E02B1E"/>
    <w:rsid w:val="00E03C53"/>
    <w:rsid w:val="00E04235"/>
    <w:rsid w:val="00E10EB7"/>
    <w:rsid w:val="00E20BFA"/>
    <w:rsid w:val="00E21251"/>
    <w:rsid w:val="00E45D0B"/>
    <w:rsid w:val="00E57965"/>
    <w:rsid w:val="00E641D0"/>
    <w:rsid w:val="00E7175F"/>
    <w:rsid w:val="00E8487B"/>
    <w:rsid w:val="00E97D5C"/>
    <w:rsid w:val="00EA4BE2"/>
    <w:rsid w:val="00EA58A7"/>
    <w:rsid w:val="00EB0620"/>
    <w:rsid w:val="00EB1D06"/>
    <w:rsid w:val="00EC049E"/>
    <w:rsid w:val="00EC488A"/>
    <w:rsid w:val="00ED3B58"/>
    <w:rsid w:val="00EE3DF2"/>
    <w:rsid w:val="00EE45CB"/>
    <w:rsid w:val="00EF4C99"/>
    <w:rsid w:val="00F00D14"/>
    <w:rsid w:val="00F04D72"/>
    <w:rsid w:val="00F115F6"/>
    <w:rsid w:val="00F12B1D"/>
    <w:rsid w:val="00F1588E"/>
    <w:rsid w:val="00F3620B"/>
    <w:rsid w:val="00F37276"/>
    <w:rsid w:val="00F44890"/>
    <w:rsid w:val="00F46750"/>
    <w:rsid w:val="00F514AF"/>
    <w:rsid w:val="00F6460E"/>
    <w:rsid w:val="00F675B5"/>
    <w:rsid w:val="00F70270"/>
    <w:rsid w:val="00F73646"/>
    <w:rsid w:val="00F73A1A"/>
    <w:rsid w:val="00F82237"/>
    <w:rsid w:val="00F82DD0"/>
    <w:rsid w:val="00F97814"/>
    <w:rsid w:val="00FA174B"/>
    <w:rsid w:val="00FA7622"/>
    <w:rsid w:val="00FA7880"/>
    <w:rsid w:val="00FB368D"/>
    <w:rsid w:val="00FB632F"/>
    <w:rsid w:val="00FD64A9"/>
    <w:rsid w:val="00FD7D96"/>
    <w:rsid w:val="00FE1B5A"/>
    <w:rsid w:val="00FE50A8"/>
    <w:rsid w:val="00FF06DA"/>
    <w:rsid w:val="00FF49C3"/>
    <w:rsid w:val="00FF722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2049"/>
    <o:shapelayout v:ext="edit">
      <o:idmap v:ext="edit" data="1"/>
    </o:shapelayout>
  </w:shapeDefaults>
  <w:decimalSymbol w:val=","/>
  <w:listSeparator w:val=";"/>
  <w14:docId w14:val="1B9FCA93"/>
  <w15:chartTrackingRefBased/>
  <w15:docId w15:val="{B8E7657D-B0EF-4DEF-893B-DA6F28257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2DA1"/>
    <w:pPr>
      <w:spacing w:before="120" w:after="120"/>
    </w:pPr>
    <w:rPr>
      <w:sz w:val="24"/>
      <w:szCs w:val="24"/>
    </w:rPr>
  </w:style>
  <w:style w:type="paragraph" w:styleId="Ttulo1">
    <w:name w:val="heading 1"/>
    <w:basedOn w:val="Normal"/>
    <w:next w:val="Normal"/>
    <w:link w:val="Ttulo1Car"/>
    <w:uiPriority w:val="9"/>
    <w:qFormat/>
    <w:rsid w:val="00D84A47"/>
    <w:pPr>
      <w:numPr>
        <w:numId w:val="18"/>
      </w:numPr>
      <w:autoSpaceDE w:val="0"/>
      <w:autoSpaceDN w:val="0"/>
      <w:adjustRightInd w:val="0"/>
      <w:spacing w:line="360" w:lineRule="auto"/>
      <w:jc w:val="both"/>
      <w:outlineLvl w:val="0"/>
    </w:pPr>
    <w:rPr>
      <w:rFonts w:ascii="Garamond" w:hAnsi="Garamond" w:cs="Arial"/>
      <w:b/>
    </w:rPr>
  </w:style>
  <w:style w:type="paragraph" w:styleId="Ttulo2">
    <w:name w:val="heading 2"/>
    <w:basedOn w:val="Normal"/>
    <w:next w:val="Normal"/>
    <w:link w:val="Ttulo2Car"/>
    <w:uiPriority w:val="9"/>
    <w:unhideWhenUsed/>
    <w:qFormat/>
    <w:rsid w:val="008B5287"/>
    <w:pPr>
      <w:numPr>
        <w:ilvl w:val="1"/>
        <w:numId w:val="18"/>
      </w:numPr>
      <w:autoSpaceDE w:val="0"/>
      <w:autoSpaceDN w:val="0"/>
      <w:adjustRightInd w:val="0"/>
      <w:spacing w:before="360" w:after="0" w:line="360" w:lineRule="auto"/>
      <w:jc w:val="both"/>
      <w:outlineLvl w:val="1"/>
    </w:pPr>
    <w:rPr>
      <w:rFonts w:ascii="Garamond" w:hAnsi="Garamond" w:cs="Arial"/>
      <w:b/>
    </w:rPr>
  </w:style>
  <w:style w:type="paragraph" w:styleId="Ttulo3">
    <w:name w:val="heading 3"/>
    <w:basedOn w:val="Normal"/>
    <w:next w:val="Normal2"/>
    <w:link w:val="Ttulo3Car"/>
    <w:uiPriority w:val="9"/>
    <w:unhideWhenUsed/>
    <w:qFormat/>
    <w:rsid w:val="00CE5547"/>
    <w:pPr>
      <w:numPr>
        <w:ilvl w:val="2"/>
        <w:numId w:val="18"/>
      </w:numPr>
      <w:autoSpaceDE w:val="0"/>
      <w:autoSpaceDN w:val="0"/>
      <w:adjustRightInd w:val="0"/>
      <w:spacing w:before="360" w:after="0" w:line="360" w:lineRule="auto"/>
      <w:jc w:val="both"/>
      <w:outlineLvl w:val="2"/>
    </w:pPr>
    <w:rPr>
      <w:rFonts w:ascii="Garamond" w:hAnsi="Garamond" w:cs="Arial"/>
      <w:b/>
      <w:i/>
    </w:rPr>
  </w:style>
  <w:style w:type="paragraph" w:styleId="Ttulo4">
    <w:name w:val="heading 4"/>
    <w:basedOn w:val="Normal"/>
    <w:next w:val="Normal"/>
    <w:link w:val="Ttulo4Car"/>
    <w:uiPriority w:val="9"/>
    <w:unhideWhenUsed/>
    <w:rsid w:val="00AB2DA1"/>
    <w:pPr>
      <w:keepNext/>
      <w:keepLines/>
      <w:numPr>
        <w:ilvl w:val="3"/>
        <w:numId w:val="18"/>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rsid w:val="00AB2DA1"/>
    <w:pPr>
      <w:keepNext/>
      <w:keepLines/>
      <w:numPr>
        <w:ilvl w:val="4"/>
        <w:numId w:val="18"/>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D84A47"/>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rsid w:val="00F73A1A"/>
    <w:pPr>
      <w:tabs>
        <w:tab w:val="center" w:pos="4252"/>
        <w:tab w:val="right" w:pos="8504"/>
      </w:tabs>
    </w:pPr>
  </w:style>
  <w:style w:type="paragraph" w:styleId="Piedepgina">
    <w:name w:val="footer"/>
    <w:basedOn w:val="Normal"/>
    <w:link w:val="PiedepginaCar"/>
    <w:uiPriority w:val="99"/>
    <w:rsid w:val="00F73A1A"/>
    <w:pPr>
      <w:tabs>
        <w:tab w:val="center" w:pos="4252"/>
        <w:tab w:val="right" w:pos="8504"/>
      </w:tabs>
    </w:pPr>
  </w:style>
  <w:style w:type="paragraph" w:customStyle="1" w:styleId="Default">
    <w:name w:val="Default"/>
    <w:rsid w:val="00F3620B"/>
    <w:pPr>
      <w:autoSpaceDE w:val="0"/>
      <w:autoSpaceDN w:val="0"/>
      <w:adjustRightInd w:val="0"/>
    </w:pPr>
    <w:rPr>
      <w:rFonts w:ascii="Calibri" w:hAnsi="Calibri" w:cs="Calibri"/>
      <w:color w:val="000000"/>
      <w:sz w:val="24"/>
      <w:szCs w:val="24"/>
    </w:rPr>
  </w:style>
  <w:style w:type="character" w:styleId="Hipervnculo">
    <w:name w:val="Hyperlink"/>
    <w:uiPriority w:val="99"/>
    <w:rsid w:val="00F3620B"/>
    <w:rPr>
      <w:color w:val="0000FF"/>
      <w:u w:val="single"/>
    </w:rPr>
  </w:style>
  <w:style w:type="paragraph" w:styleId="Textonotapie">
    <w:name w:val="footnote text"/>
    <w:basedOn w:val="Normal"/>
    <w:semiHidden/>
    <w:rsid w:val="00F3620B"/>
    <w:rPr>
      <w:sz w:val="20"/>
      <w:szCs w:val="20"/>
    </w:rPr>
  </w:style>
  <w:style w:type="table" w:styleId="Tablaconcuadrcula">
    <w:name w:val="Table Grid"/>
    <w:basedOn w:val="Tablanormal"/>
    <w:rsid w:val="00FF49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uentedeprrafopredeter"/>
    <w:rsid w:val="005226AD"/>
  </w:style>
  <w:style w:type="paragraph" w:styleId="Textodeglobo">
    <w:name w:val="Balloon Text"/>
    <w:basedOn w:val="Normal"/>
    <w:link w:val="TextodegloboCar"/>
    <w:uiPriority w:val="99"/>
    <w:semiHidden/>
    <w:unhideWhenUsed/>
    <w:rsid w:val="00C923F1"/>
    <w:rPr>
      <w:rFonts w:ascii="Tahoma" w:hAnsi="Tahoma" w:cs="Tahoma"/>
      <w:sz w:val="16"/>
      <w:szCs w:val="16"/>
    </w:rPr>
  </w:style>
  <w:style w:type="character" w:customStyle="1" w:styleId="TextodegloboCar">
    <w:name w:val="Texto de globo Car"/>
    <w:link w:val="Textodeglobo"/>
    <w:uiPriority w:val="99"/>
    <w:semiHidden/>
    <w:rsid w:val="00C923F1"/>
    <w:rPr>
      <w:rFonts w:ascii="Tahoma" w:hAnsi="Tahoma" w:cs="Tahoma"/>
      <w:sz w:val="16"/>
      <w:szCs w:val="16"/>
    </w:rPr>
  </w:style>
  <w:style w:type="character" w:customStyle="1" w:styleId="Ttulo1Car">
    <w:name w:val="Título 1 Car"/>
    <w:basedOn w:val="Fuentedeprrafopredeter"/>
    <w:link w:val="Ttulo1"/>
    <w:uiPriority w:val="9"/>
    <w:rsid w:val="00D84A47"/>
    <w:rPr>
      <w:rFonts w:ascii="Garamond" w:hAnsi="Garamond" w:cs="Arial"/>
      <w:b/>
      <w:sz w:val="24"/>
      <w:szCs w:val="24"/>
    </w:rPr>
  </w:style>
  <w:style w:type="character" w:customStyle="1" w:styleId="Ttulo2Car">
    <w:name w:val="Título 2 Car"/>
    <w:basedOn w:val="Fuentedeprrafopredeter"/>
    <w:link w:val="Ttulo2"/>
    <w:uiPriority w:val="9"/>
    <w:rsid w:val="008B5287"/>
    <w:rPr>
      <w:rFonts w:ascii="Garamond" w:hAnsi="Garamond" w:cs="Arial"/>
      <w:b/>
      <w:sz w:val="24"/>
      <w:szCs w:val="24"/>
    </w:rPr>
  </w:style>
  <w:style w:type="character" w:customStyle="1" w:styleId="Ttulo3Car">
    <w:name w:val="Título 3 Car"/>
    <w:basedOn w:val="Fuentedeprrafopredeter"/>
    <w:link w:val="Ttulo3"/>
    <w:uiPriority w:val="9"/>
    <w:rsid w:val="00CE5547"/>
    <w:rPr>
      <w:rFonts w:ascii="Garamond" w:hAnsi="Garamond" w:cs="Arial"/>
      <w:b/>
      <w:i/>
      <w:sz w:val="24"/>
      <w:szCs w:val="24"/>
    </w:rPr>
  </w:style>
  <w:style w:type="character" w:customStyle="1" w:styleId="Ttulo4Car">
    <w:name w:val="Título 4 Car"/>
    <w:basedOn w:val="Fuentedeprrafopredeter"/>
    <w:link w:val="Ttulo4"/>
    <w:uiPriority w:val="9"/>
    <w:rsid w:val="00AB2DA1"/>
    <w:rPr>
      <w:rFonts w:asciiTheme="majorHAnsi" w:eastAsiaTheme="majorEastAsia" w:hAnsiTheme="majorHAnsi" w:cstheme="majorBidi"/>
      <w:i/>
      <w:iCs/>
      <w:color w:val="2E74B5" w:themeColor="accent1" w:themeShade="BF"/>
      <w:sz w:val="24"/>
      <w:szCs w:val="24"/>
    </w:rPr>
  </w:style>
  <w:style w:type="character" w:customStyle="1" w:styleId="Ttulo5Car">
    <w:name w:val="Título 5 Car"/>
    <w:basedOn w:val="Fuentedeprrafopredeter"/>
    <w:link w:val="Ttulo5"/>
    <w:uiPriority w:val="9"/>
    <w:rsid w:val="00AB2DA1"/>
    <w:rPr>
      <w:rFonts w:asciiTheme="majorHAnsi" w:eastAsiaTheme="majorEastAsia" w:hAnsiTheme="majorHAnsi" w:cstheme="majorBidi"/>
      <w:color w:val="2E74B5" w:themeColor="accent1" w:themeShade="BF"/>
      <w:sz w:val="24"/>
      <w:szCs w:val="24"/>
    </w:rPr>
  </w:style>
  <w:style w:type="paragraph" w:styleId="Prrafodelista">
    <w:name w:val="List Paragraph"/>
    <w:basedOn w:val="Normal"/>
    <w:uiPriority w:val="34"/>
    <w:qFormat/>
    <w:rsid w:val="00937389"/>
    <w:pPr>
      <w:ind w:left="720"/>
      <w:contextualSpacing/>
    </w:pPr>
  </w:style>
  <w:style w:type="character" w:styleId="nfasis">
    <w:name w:val="Emphasis"/>
    <w:basedOn w:val="Fuentedeprrafopredeter"/>
    <w:uiPriority w:val="20"/>
    <w:qFormat/>
    <w:rsid w:val="00B0502E"/>
    <w:rPr>
      <w:i/>
      <w:iCs/>
    </w:rPr>
  </w:style>
  <w:style w:type="paragraph" w:styleId="NormalWeb">
    <w:name w:val="Normal (Web)"/>
    <w:basedOn w:val="Normal"/>
    <w:uiPriority w:val="99"/>
    <w:semiHidden/>
    <w:unhideWhenUsed/>
    <w:rsid w:val="00B0502E"/>
    <w:pPr>
      <w:spacing w:before="100" w:beforeAutospacing="1" w:after="100" w:afterAutospacing="1"/>
    </w:pPr>
  </w:style>
  <w:style w:type="character" w:customStyle="1" w:styleId="apple-converted-space">
    <w:name w:val="apple-converted-space"/>
    <w:basedOn w:val="Fuentedeprrafopredeter"/>
    <w:rsid w:val="00B0502E"/>
  </w:style>
  <w:style w:type="paragraph" w:styleId="TtuloTDC">
    <w:name w:val="TOC Heading"/>
    <w:basedOn w:val="Ttulo1"/>
    <w:next w:val="Normal"/>
    <w:uiPriority w:val="39"/>
    <w:unhideWhenUsed/>
    <w:qFormat/>
    <w:rsid w:val="00563A56"/>
    <w:pPr>
      <w:keepNext/>
      <w:keepLines/>
      <w:numPr>
        <w:numId w:val="0"/>
      </w:numPr>
      <w:autoSpaceDE/>
      <w:autoSpaceDN/>
      <w:adjustRightInd/>
      <w:spacing w:before="240" w:after="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DC1">
    <w:name w:val="toc 1"/>
    <w:basedOn w:val="Normal"/>
    <w:next w:val="Normal"/>
    <w:autoRedefine/>
    <w:uiPriority w:val="39"/>
    <w:unhideWhenUsed/>
    <w:rsid w:val="00563A56"/>
    <w:pPr>
      <w:spacing w:after="100"/>
    </w:pPr>
  </w:style>
  <w:style w:type="paragraph" w:styleId="TDC2">
    <w:name w:val="toc 2"/>
    <w:basedOn w:val="Normal"/>
    <w:next w:val="Normal"/>
    <w:autoRedefine/>
    <w:uiPriority w:val="39"/>
    <w:unhideWhenUsed/>
    <w:rsid w:val="00563A56"/>
    <w:pPr>
      <w:spacing w:after="100"/>
      <w:ind w:left="240"/>
    </w:pPr>
  </w:style>
  <w:style w:type="paragraph" w:styleId="TDC3">
    <w:name w:val="toc 3"/>
    <w:basedOn w:val="Normal"/>
    <w:next w:val="Normal"/>
    <w:autoRedefine/>
    <w:uiPriority w:val="39"/>
    <w:unhideWhenUsed/>
    <w:rsid w:val="00563A56"/>
    <w:pPr>
      <w:spacing w:after="100"/>
      <w:ind w:left="480"/>
    </w:pPr>
  </w:style>
  <w:style w:type="character" w:styleId="Refdecomentario">
    <w:name w:val="annotation reference"/>
    <w:basedOn w:val="Fuentedeprrafopredeter"/>
    <w:uiPriority w:val="99"/>
    <w:semiHidden/>
    <w:unhideWhenUsed/>
    <w:rsid w:val="00EA58A7"/>
    <w:rPr>
      <w:sz w:val="16"/>
      <w:szCs w:val="16"/>
    </w:rPr>
  </w:style>
  <w:style w:type="paragraph" w:styleId="Textocomentario">
    <w:name w:val="annotation text"/>
    <w:basedOn w:val="Normal"/>
    <w:link w:val="TextocomentarioCar"/>
    <w:uiPriority w:val="99"/>
    <w:semiHidden/>
    <w:unhideWhenUsed/>
    <w:rsid w:val="00EA58A7"/>
    <w:rPr>
      <w:sz w:val="20"/>
      <w:szCs w:val="20"/>
    </w:rPr>
  </w:style>
  <w:style w:type="character" w:customStyle="1" w:styleId="TextocomentarioCar">
    <w:name w:val="Texto comentario Car"/>
    <w:basedOn w:val="Fuentedeprrafopredeter"/>
    <w:link w:val="Textocomentario"/>
    <w:uiPriority w:val="99"/>
    <w:semiHidden/>
    <w:rsid w:val="00EA58A7"/>
  </w:style>
  <w:style w:type="paragraph" w:styleId="Asuntodelcomentario">
    <w:name w:val="annotation subject"/>
    <w:basedOn w:val="Textocomentario"/>
    <w:next w:val="Textocomentario"/>
    <w:link w:val="AsuntodelcomentarioCar"/>
    <w:uiPriority w:val="99"/>
    <w:semiHidden/>
    <w:unhideWhenUsed/>
    <w:rsid w:val="00EA58A7"/>
    <w:rPr>
      <w:b/>
      <w:bCs/>
    </w:rPr>
  </w:style>
  <w:style w:type="character" w:customStyle="1" w:styleId="AsuntodelcomentarioCar">
    <w:name w:val="Asunto del comentario Car"/>
    <w:basedOn w:val="TextocomentarioCar"/>
    <w:link w:val="Asuntodelcomentario"/>
    <w:uiPriority w:val="99"/>
    <w:semiHidden/>
    <w:rsid w:val="00EA58A7"/>
    <w:rPr>
      <w:b/>
      <w:bCs/>
    </w:rPr>
  </w:style>
  <w:style w:type="character" w:styleId="Textodelmarcadordeposicin">
    <w:name w:val="Placeholder Text"/>
    <w:basedOn w:val="Fuentedeprrafopredeter"/>
    <w:uiPriority w:val="99"/>
    <w:semiHidden/>
    <w:rsid w:val="001A4553"/>
    <w:rPr>
      <w:color w:val="808080"/>
    </w:rPr>
  </w:style>
  <w:style w:type="character" w:customStyle="1" w:styleId="PiedepginaCar">
    <w:name w:val="Pie de página Car"/>
    <w:basedOn w:val="Fuentedeprrafopredeter"/>
    <w:link w:val="Piedepgina"/>
    <w:uiPriority w:val="99"/>
    <w:rsid w:val="00A17BCD"/>
    <w:rPr>
      <w:sz w:val="24"/>
      <w:szCs w:val="24"/>
    </w:rPr>
  </w:style>
  <w:style w:type="character" w:customStyle="1" w:styleId="Ttulo6Car">
    <w:name w:val="Título 6 Car"/>
    <w:basedOn w:val="Fuentedeprrafopredeter"/>
    <w:link w:val="Ttulo6"/>
    <w:uiPriority w:val="9"/>
    <w:semiHidden/>
    <w:rsid w:val="00D84A47"/>
    <w:rPr>
      <w:rFonts w:asciiTheme="majorHAnsi" w:eastAsiaTheme="majorEastAsia" w:hAnsiTheme="majorHAnsi" w:cstheme="majorBidi"/>
      <w:color w:val="1F4D78" w:themeColor="accent1" w:themeShade="7F"/>
      <w:sz w:val="24"/>
      <w:szCs w:val="24"/>
    </w:rPr>
  </w:style>
  <w:style w:type="paragraph" w:customStyle="1" w:styleId="Normal2">
    <w:name w:val="Normal 2"/>
    <w:basedOn w:val="Normal"/>
    <w:link w:val="Normal2Car"/>
    <w:qFormat/>
    <w:rsid w:val="00C20D90"/>
    <w:pPr>
      <w:ind w:left="397"/>
    </w:pPr>
  </w:style>
  <w:style w:type="character" w:customStyle="1" w:styleId="Normal2Car">
    <w:name w:val="Normal 2 Car"/>
    <w:basedOn w:val="Fuentedeprrafopredeter"/>
    <w:link w:val="Normal2"/>
    <w:rsid w:val="00C20D90"/>
    <w:rPr>
      <w:sz w:val="24"/>
      <w:szCs w:val="24"/>
    </w:rPr>
  </w:style>
  <w:style w:type="character" w:customStyle="1" w:styleId="important">
    <w:name w:val="important"/>
    <w:basedOn w:val="Fuentedeprrafopredeter"/>
    <w:rsid w:val="004862BC"/>
  </w:style>
  <w:style w:type="character" w:styleId="Hipervnculovisitado">
    <w:name w:val="FollowedHyperlink"/>
    <w:basedOn w:val="Fuentedeprrafopredeter"/>
    <w:uiPriority w:val="99"/>
    <w:semiHidden/>
    <w:unhideWhenUsed/>
    <w:rsid w:val="004862B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1832193">
      <w:bodyDiv w:val="1"/>
      <w:marLeft w:val="0"/>
      <w:marRight w:val="0"/>
      <w:marTop w:val="0"/>
      <w:marBottom w:val="0"/>
      <w:divBdr>
        <w:top w:val="none" w:sz="0" w:space="0" w:color="auto"/>
        <w:left w:val="none" w:sz="0" w:space="0" w:color="auto"/>
        <w:bottom w:val="none" w:sz="0" w:space="0" w:color="auto"/>
        <w:right w:val="none" w:sz="0" w:space="0" w:color="auto"/>
      </w:divBdr>
    </w:div>
    <w:div w:id="1387491152">
      <w:bodyDiv w:val="1"/>
      <w:marLeft w:val="0"/>
      <w:marRight w:val="0"/>
      <w:marTop w:val="0"/>
      <w:marBottom w:val="0"/>
      <w:divBdr>
        <w:top w:val="none" w:sz="0" w:space="0" w:color="auto"/>
        <w:left w:val="none" w:sz="0" w:space="0" w:color="auto"/>
        <w:bottom w:val="none" w:sz="0" w:space="0" w:color="auto"/>
        <w:right w:val="none" w:sz="0" w:space="0" w:color="auto"/>
      </w:divBdr>
    </w:div>
    <w:div w:id="1517766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34" Type="http://schemas.openxmlformats.org/officeDocument/2006/relationships/image" Target="media/image21.png"/><Relationship Id="rId42" Type="http://schemas.openxmlformats.org/officeDocument/2006/relationships/hyperlink" Target="https://github.com/uaca/deepy" TargetMode="External"/><Relationship Id="rId47" Type="http://schemas.openxmlformats.org/officeDocument/2006/relationships/image" Target="media/image17.png"/><Relationship Id="rId50" Type="http://schemas.openxmlformats.org/officeDocument/2006/relationships/image" Target="media/image22.png"/><Relationship Id="rId55" Type="http://schemas.openxmlformats.org/officeDocument/2006/relationships/image" Target="media/image27.jpeg"/><Relationship Id="rId63" Type="http://schemas.openxmlformats.org/officeDocument/2006/relationships/image" Target="media/image35.jpe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2.png"/><Relationship Id="rId11" Type="http://schemas.openxmlformats.org/officeDocument/2006/relationships/header" Target="header3.xml"/><Relationship Id="rId24" Type="http://schemas.openxmlformats.org/officeDocument/2006/relationships/image" Target="media/image9.jpeg"/><Relationship Id="rId32" Type="http://schemas.openxmlformats.org/officeDocument/2006/relationships/image" Target="media/image15.png"/><Relationship Id="rId37" Type="http://schemas.openxmlformats.org/officeDocument/2006/relationships/hyperlink" Target="https://github.com/pybrain/pybrain" TargetMode="External"/><Relationship Id="rId40" Type="http://schemas.openxmlformats.org/officeDocument/2006/relationships/hyperlink" Target="https://github.com/Lasagne/Lasagne" TargetMode="External"/><Relationship Id="rId45" Type="http://schemas.openxmlformats.org/officeDocument/2006/relationships/hyperlink" Target="http://www.apache.org/licenses/LICENSE-2.0.html" TargetMode="External"/><Relationship Id="rId53" Type="http://schemas.openxmlformats.org/officeDocument/2006/relationships/image" Target="media/image25.png"/><Relationship Id="rId58" Type="http://schemas.openxmlformats.org/officeDocument/2006/relationships/image" Target="media/image30.jpeg"/><Relationship Id="rId66" Type="http://schemas.openxmlformats.org/officeDocument/2006/relationships/image" Target="media/image38.jpeg"/><Relationship Id="rId5" Type="http://schemas.openxmlformats.org/officeDocument/2006/relationships/webSettings" Target="webSettings.xml"/><Relationship Id="rId61" Type="http://schemas.openxmlformats.org/officeDocument/2006/relationships/image" Target="media/image33.jpeg"/><Relationship Id="rId19" Type="http://schemas.openxmlformats.org/officeDocument/2006/relationships/image" Target="media/image8.png"/><Relationship Id="rId14" Type="http://schemas.openxmlformats.org/officeDocument/2006/relationships/image" Target="media/image3.jpe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hyperlink" Target="https://github.com/dnouri/nolearn" TargetMode="External"/><Relationship Id="rId48" Type="http://schemas.openxmlformats.org/officeDocument/2006/relationships/image" Target="media/image18.png"/><Relationship Id="rId56" Type="http://schemas.openxmlformats.org/officeDocument/2006/relationships/image" Target="media/image28.jpeg"/><Relationship Id="rId64" Type="http://schemas.openxmlformats.org/officeDocument/2006/relationships/image" Target="media/image36.jpeg"/><Relationship Id="rId69"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0.jpeg"/><Relationship Id="rId33" Type="http://schemas.openxmlformats.org/officeDocument/2006/relationships/image" Target="media/image20.png"/><Relationship Id="rId38" Type="http://schemas.openxmlformats.org/officeDocument/2006/relationships/hyperlink" Target="https://github.com/tensorflow/tensorflow" TargetMode="External"/><Relationship Id="rId46" Type="http://schemas.openxmlformats.org/officeDocument/2006/relationships/hyperlink" Target="https://github.com/neuroph/neuroph" TargetMode="External"/><Relationship Id="rId59" Type="http://schemas.openxmlformats.org/officeDocument/2006/relationships/image" Target="media/image31.png"/><Relationship Id="rId67" Type="http://schemas.openxmlformats.org/officeDocument/2006/relationships/hyperlink" Target="http://www.cinecon.com/news.php?id=0506281" TargetMode="External"/><Relationship Id="rId41" Type="http://schemas.openxmlformats.org/officeDocument/2006/relationships/hyperlink" Target="https://github.com/fchollet/keras" TargetMode="External"/><Relationship Id="rId54" Type="http://schemas.openxmlformats.org/officeDocument/2006/relationships/image" Target="media/image26.jpeg"/><Relationship Id="rId62"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1.gif"/><Relationship Id="rId36" Type="http://schemas.openxmlformats.org/officeDocument/2006/relationships/hyperlink" Target="https://es.wikipedia.org/wiki/Licencia_BSD" TargetMode="External"/><Relationship Id="rId49" Type="http://schemas.openxmlformats.org/officeDocument/2006/relationships/image" Target="media/image19.gif"/><Relationship Id="rId57" Type="http://schemas.openxmlformats.org/officeDocument/2006/relationships/image" Target="media/image29.jpeg"/><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hyperlink" Target="https://github.com/itdxer/neupy" TargetMode="External"/><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2.jpeg"/><Relationship Id="rId18" Type="http://schemas.openxmlformats.org/officeDocument/2006/relationships/image" Target="media/image7.png"/><Relationship Id="rId39" Type="http://schemas.openxmlformats.org/officeDocument/2006/relationships/hyperlink" Target="https://github.com/mila-udem/blocks"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DEPARTAMENTO\IMAGEN%20CORPORATIVA\MODELOS%20DE%20PAPEL%20URJC\FAC.CC.COM.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7FE5D8-E3D7-4839-A0C1-A5C76D5CB7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FAC.CC.COM.dot</Template>
  <TotalTime>8332</TotalTime>
  <Pages>1</Pages>
  <Words>6239</Words>
  <Characters>34317</Characters>
  <Application>Microsoft Office Word</Application>
  <DocSecurity>0</DocSecurity>
  <Lines>285</Lines>
  <Paragraphs>80</Paragraphs>
  <ScaleCrop>false</ScaleCrop>
  <HeadingPairs>
    <vt:vector size="2" baseType="variant">
      <vt:variant>
        <vt:lpstr>Título</vt:lpstr>
      </vt:variant>
      <vt:variant>
        <vt:i4>1</vt:i4>
      </vt:variant>
    </vt:vector>
  </HeadingPairs>
  <TitlesOfParts>
    <vt:vector size="1" baseType="lpstr">
      <vt:lpstr>Lourdes Martínez</vt:lpstr>
    </vt:vector>
  </TitlesOfParts>
  <Company>URJC</Company>
  <LinksUpToDate>false</LinksUpToDate>
  <CharactersWithSpaces>40476</CharactersWithSpaces>
  <SharedDoc>false</SharedDoc>
  <HLinks>
    <vt:vector size="6" baseType="variant">
      <vt:variant>
        <vt:i4>2228260</vt:i4>
      </vt:variant>
      <vt:variant>
        <vt:i4>0</vt:i4>
      </vt:variant>
      <vt:variant>
        <vt:i4>0</vt:i4>
      </vt:variant>
      <vt:variant>
        <vt:i4>5</vt:i4>
      </vt:variant>
      <vt:variant>
        <vt:lpwstr>http://www.cinecon.com/news.php?id=0506281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Lourdes Martínez</dc:title>
  <dc:subject/>
  <dc:creator>David</dc:creator>
  <cp:keywords/>
  <cp:lastModifiedBy>Cesar</cp:lastModifiedBy>
  <cp:revision>153</cp:revision>
  <cp:lastPrinted>2017-05-31T18:12:00Z</cp:lastPrinted>
  <dcterms:created xsi:type="dcterms:W3CDTF">2016-11-23T12:49:00Z</dcterms:created>
  <dcterms:modified xsi:type="dcterms:W3CDTF">2017-06-04T16:52:00Z</dcterms:modified>
</cp:coreProperties>
</file>