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9D7BD4" w:rsidRDefault="009D7BD4"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D7BD4" w:rsidRPr="00AC7AE9" w:rsidRDefault="009D7BD4"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9D7BD4" w:rsidRDefault="009D7BD4"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D7BD4" w:rsidRPr="00AC7AE9" w:rsidRDefault="009D7BD4"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9D7BD4" w:rsidRPr="006C76F2" w:rsidRDefault="009D7BD4"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292E3DA1"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3FDBD0AB"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p>
                          <w:p w14:paraId="47C4110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D7BD4" w:rsidRPr="00835726"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9D7BD4" w:rsidRPr="006C76F2" w:rsidRDefault="009D7BD4"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292E3DA1"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3FDBD0AB"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p>
                    <w:p w14:paraId="47C4110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D7BD4" w:rsidRPr="00835726"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3B165F2F" w14:textId="4B7D2283" w:rsidR="006A1483"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4453322" w:history="1">
            <w:r w:rsidR="006A1483" w:rsidRPr="00FB77E0">
              <w:rPr>
                <w:rStyle w:val="Hipervnculo"/>
                <w:noProof/>
              </w:rPr>
              <w:t>1.</w:t>
            </w:r>
            <w:r w:rsidR="006A1483">
              <w:rPr>
                <w:rFonts w:asciiTheme="minorHAnsi" w:eastAsiaTheme="minorEastAsia" w:hAnsiTheme="minorHAnsi" w:cstheme="minorBidi"/>
                <w:noProof/>
                <w:sz w:val="22"/>
                <w:szCs w:val="22"/>
              </w:rPr>
              <w:tab/>
            </w:r>
            <w:r w:rsidR="006A1483" w:rsidRPr="00FB77E0">
              <w:rPr>
                <w:rStyle w:val="Hipervnculo"/>
                <w:noProof/>
              </w:rPr>
              <w:t>INTRODUCCIÓN (&lt;10 págs)</w:t>
            </w:r>
            <w:r w:rsidR="006A1483">
              <w:rPr>
                <w:noProof/>
                <w:webHidden/>
              </w:rPr>
              <w:tab/>
            </w:r>
            <w:r w:rsidR="006A1483">
              <w:rPr>
                <w:noProof/>
                <w:webHidden/>
              </w:rPr>
              <w:fldChar w:fldCharType="begin"/>
            </w:r>
            <w:r w:rsidR="006A1483">
              <w:rPr>
                <w:noProof/>
                <w:webHidden/>
              </w:rPr>
              <w:instrText xml:space="preserve"> PAGEREF _Toc484453322 \h </w:instrText>
            </w:r>
            <w:r w:rsidR="006A1483">
              <w:rPr>
                <w:noProof/>
                <w:webHidden/>
              </w:rPr>
            </w:r>
            <w:r w:rsidR="006A1483">
              <w:rPr>
                <w:noProof/>
                <w:webHidden/>
              </w:rPr>
              <w:fldChar w:fldCharType="separate"/>
            </w:r>
            <w:r w:rsidR="006A1483">
              <w:rPr>
                <w:noProof/>
                <w:webHidden/>
              </w:rPr>
              <w:t>- 1 -</w:t>
            </w:r>
            <w:r w:rsidR="006A1483">
              <w:rPr>
                <w:noProof/>
                <w:webHidden/>
              </w:rPr>
              <w:fldChar w:fldCharType="end"/>
            </w:r>
          </w:hyperlink>
        </w:p>
        <w:p w14:paraId="644E5089" w14:textId="026A8DB5" w:rsidR="006A1483" w:rsidRDefault="005D5E7C">
          <w:pPr>
            <w:pStyle w:val="TDC1"/>
            <w:tabs>
              <w:tab w:val="left" w:pos="480"/>
              <w:tab w:val="right" w:leader="dot" w:pos="8494"/>
            </w:tabs>
            <w:rPr>
              <w:rFonts w:asciiTheme="minorHAnsi" w:eastAsiaTheme="minorEastAsia" w:hAnsiTheme="minorHAnsi" w:cstheme="minorBidi"/>
              <w:noProof/>
              <w:sz w:val="22"/>
              <w:szCs w:val="22"/>
            </w:rPr>
          </w:pPr>
          <w:hyperlink w:anchor="_Toc484453323" w:history="1">
            <w:r w:rsidR="006A1483" w:rsidRPr="00FB77E0">
              <w:rPr>
                <w:rStyle w:val="Hipervnculo"/>
                <w:noProof/>
              </w:rPr>
              <w:t>2.</w:t>
            </w:r>
            <w:r w:rsidR="006A1483">
              <w:rPr>
                <w:rFonts w:asciiTheme="minorHAnsi" w:eastAsiaTheme="minorEastAsia" w:hAnsiTheme="minorHAnsi" w:cstheme="minorBidi"/>
                <w:noProof/>
                <w:sz w:val="22"/>
                <w:szCs w:val="22"/>
              </w:rPr>
              <w:tab/>
            </w:r>
            <w:r w:rsidR="006A1483" w:rsidRPr="00FB77E0">
              <w:rPr>
                <w:rStyle w:val="Hipervnculo"/>
                <w:noProof/>
              </w:rPr>
              <w:t>OBJETIVOS (&lt;1 pág)</w:t>
            </w:r>
            <w:r w:rsidR="006A1483">
              <w:rPr>
                <w:noProof/>
                <w:webHidden/>
              </w:rPr>
              <w:tab/>
            </w:r>
            <w:r w:rsidR="006A1483">
              <w:rPr>
                <w:noProof/>
                <w:webHidden/>
              </w:rPr>
              <w:fldChar w:fldCharType="begin"/>
            </w:r>
            <w:r w:rsidR="006A1483">
              <w:rPr>
                <w:noProof/>
                <w:webHidden/>
              </w:rPr>
              <w:instrText xml:space="preserve"> PAGEREF _Toc484453323 \h </w:instrText>
            </w:r>
            <w:r w:rsidR="006A1483">
              <w:rPr>
                <w:noProof/>
                <w:webHidden/>
              </w:rPr>
            </w:r>
            <w:r w:rsidR="006A1483">
              <w:rPr>
                <w:noProof/>
                <w:webHidden/>
              </w:rPr>
              <w:fldChar w:fldCharType="separate"/>
            </w:r>
            <w:r w:rsidR="006A1483">
              <w:rPr>
                <w:noProof/>
                <w:webHidden/>
              </w:rPr>
              <w:t>- 7 -</w:t>
            </w:r>
            <w:r w:rsidR="006A1483">
              <w:rPr>
                <w:noProof/>
                <w:webHidden/>
              </w:rPr>
              <w:fldChar w:fldCharType="end"/>
            </w:r>
          </w:hyperlink>
        </w:p>
        <w:p w14:paraId="2B747608" w14:textId="3CD018BD" w:rsidR="006A1483" w:rsidRDefault="005D5E7C">
          <w:pPr>
            <w:pStyle w:val="TDC1"/>
            <w:tabs>
              <w:tab w:val="left" w:pos="480"/>
              <w:tab w:val="right" w:leader="dot" w:pos="8494"/>
            </w:tabs>
            <w:rPr>
              <w:rFonts w:asciiTheme="minorHAnsi" w:eastAsiaTheme="minorEastAsia" w:hAnsiTheme="minorHAnsi" w:cstheme="minorBidi"/>
              <w:noProof/>
              <w:sz w:val="22"/>
              <w:szCs w:val="22"/>
            </w:rPr>
          </w:pPr>
          <w:hyperlink w:anchor="_Toc484453324" w:history="1">
            <w:r w:rsidR="006A1483" w:rsidRPr="00FB77E0">
              <w:rPr>
                <w:rStyle w:val="Hipervnculo"/>
                <w:noProof/>
              </w:rPr>
              <w:t>3.</w:t>
            </w:r>
            <w:r w:rsidR="006A1483">
              <w:rPr>
                <w:rFonts w:asciiTheme="minorHAnsi" w:eastAsiaTheme="minorEastAsia" w:hAnsiTheme="minorHAnsi" w:cstheme="minorBidi"/>
                <w:noProof/>
                <w:sz w:val="22"/>
                <w:szCs w:val="22"/>
              </w:rPr>
              <w:tab/>
            </w:r>
            <w:r w:rsidR="006A1483" w:rsidRPr="00FB77E0">
              <w:rPr>
                <w:rStyle w:val="Hipervnculo"/>
                <w:noProof/>
              </w:rPr>
              <w:t>DESCRIPCIÓN ALGORÍTMICA (&lt;15 págs. 7-8 para cada cosa)</w:t>
            </w:r>
            <w:r w:rsidR="006A1483">
              <w:rPr>
                <w:noProof/>
                <w:webHidden/>
              </w:rPr>
              <w:tab/>
            </w:r>
            <w:r w:rsidR="006A1483">
              <w:rPr>
                <w:noProof/>
                <w:webHidden/>
              </w:rPr>
              <w:fldChar w:fldCharType="begin"/>
            </w:r>
            <w:r w:rsidR="006A1483">
              <w:rPr>
                <w:noProof/>
                <w:webHidden/>
              </w:rPr>
              <w:instrText xml:space="preserve"> PAGEREF _Toc484453324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DE0D7B7" w14:textId="6DB9779D" w:rsidR="006A1483" w:rsidRDefault="005D5E7C">
          <w:pPr>
            <w:pStyle w:val="TDC2"/>
            <w:tabs>
              <w:tab w:val="left" w:pos="880"/>
              <w:tab w:val="right" w:leader="dot" w:pos="8494"/>
            </w:tabs>
            <w:rPr>
              <w:rFonts w:asciiTheme="minorHAnsi" w:eastAsiaTheme="minorEastAsia" w:hAnsiTheme="minorHAnsi" w:cstheme="minorBidi"/>
              <w:noProof/>
              <w:sz w:val="22"/>
              <w:szCs w:val="22"/>
            </w:rPr>
          </w:pPr>
          <w:hyperlink w:anchor="_Toc484453325" w:history="1">
            <w:r w:rsidR="006A1483" w:rsidRPr="00FB77E0">
              <w:rPr>
                <w:rStyle w:val="Hipervnculo"/>
                <w:noProof/>
              </w:rPr>
              <w:t>3.1.</w:t>
            </w:r>
            <w:r w:rsidR="006A1483">
              <w:rPr>
                <w:rFonts w:asciiTheme="minorHAnsi" w:eastAsiaTheme="minorEastAsia" w:hAnsiTheme="minorHAnsi" w:cstheme="minorBidi"/>
                <w:noProof/>
                <w:sz w:val="22"/>
                <w:szCs w:val="22"/>
              </w:rPr>
              <w:tab/>
            </w:r>
            <w:r w:rsidR="006A1483" w:rsidRPr="00FB77E0">
              <w:rPr>
                <w:rStyle w:val="Hipervnculo"/>
                <w:noProof/>
              </w:rPr>
              <w:t>Redes neuronales</w:t>
            </w:r>
            <w:r w:rsidR="006A1483">
              <w:rPr>
                <w:noProof/>
                <w:webHidden/>
              </w:rPr>
              <w:tab/>
            </w:r>
            <w:r w:rsidR="006A1483">
              <w:rPr>
                <w:noProof/>
                <w:webHidden/>
              </w:rPr>
              <w:fldChar w:fldCharType="begin"/>
            </w:r>
            <w:r w:rsidR="006A1483">
              <w:rPr>
                <w:noProof/>
                <w:webHidden/>
              </w:rPr>
              <w:instrText xml:space="preserve"> PAGEREF _Toc484453325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5C053E9" w14:textId="5BD709F1" w:rsidR="006A1483" w:rsidRDefault="005D5E7C">
          <w:pPr>
            <w:pStyle w:val="TDC2"/>
            <w:tabs>
              <w:tab w:val="left" w:pos="880"/>
              <w:tab w:val="right" w:leader="dot" w:pos="8494"/>
            </w:tabs>
            <w:rPr>
              <w:rFonts w:asciiTheme="minorHAnsi" w:eastAsiaTheme="minorEastAsia" w:hAnsiTheme="minorHAnsi" w:cstheme="minorBidi"/>
              <w:noProof/>
              <w:sz w:val="22"/>
              <w:szCs w:val="22"/>
            </w:rPr>
          </w:pPr>
          <w:hyperlink w:anchor="_Toc484453326" w:history="1">
            <w:r w:rsidR="006A1483" w:rsidRPr="00FB77E0">
              <w:rPr>
                <w:rStyle w:val="Hipervnculo"/>
                <w:noProof/>
              </w:rPr>
              <w:t>3.2.</w:t>
            </w:r>
            <w:r w:rsidR="006A1483">
              <w:rPr>
                <w:rFonts w:asciiTheme="minorHAnsi" w:eastAsiaTheme="minorEastAsia" w:hAnsiTheme="minorHAnsi" w:cstheme="minorBidi"/>
                <w:noProof/>
                <w:sz w:val="22"/>
                <w:szCs w:val="22"/>
              </w:rPr>
              <w:tab/>
            </w:r>
            <w:r w:rsidR="006A1483" w:rsidRPr="00FB77E0">
              <w:rPr>
                <w:rStyle w:val="Hipervnculo"/>
                <w:noProof/>
              </w:rPr>
              <w:t>Metaheurística</w:t>
            </w:r>
            <w:r w:rsidR="006A1483">
              <w:rPr>
                <w:noProof/>
                <w:webHidden/>
              </w:rPr>
              <w:tab/>
            </w:r>
            <w:r w:rsidR="006A1483">
              <w:rPr>
                <w:noProof/>
                <w:webHidden/>
              </w:rPr>
              <w:fldChar w:fldCharType="begin"/>
            </w:r>
            <w:r w:rsidR="006A1483">
              <w:rPr>
                <w:noProof/>
                <w:webHidden/>
              </w:rPr>
              <w:instrText xml:space="preserve"> PAGEREF _Toc484453326 \h </w:instrText>
            </w:r>
            <w:r w:rsidR="006A1483">
              <w:rPr>
                <w:noProof/>
                <w:webHidden/>
              </w:rPr>
            </w:r>
            <w:r w:rsidR="006A1483">
              <w:rPr>
                <w:noProof/>
                <w:webHidden/>
              </w:rPr>
              <w:fldChar w:fldCharType="separate"/>
            </w:r>
            <w:r w:rsidR="006A1483">
              <w:rPr>
                <w:noProof/>
                <w:webHidden/>
              </w:rPr>
              <w:t>- 11 -</w:t>
            </w:r>
            <w:r w:rsidR="006A1483">
              <w:rPr>
                <w:noProof/>
                <w:webHidden/>
              </w:rPr>
              <w:fldChar w:fldCharType="end"/>
            </w:r>
          </w:hyperlink>
        </w:p>
        <w:p w14:paraId="5E5FCF9C" w14:textId="65A0F4C1" w:rsidR="006A1483" w:rsidRDefault="005D5E7C">
          <w:pPr>
            <w:pStyle w:val="TDC1"/>
            <w:tabs>
              <w:tab w:val="left" w:pos="480"/>
              <w:tab w:val="right" w:leader="dot" w:pos="8494"/>
            </w:tabs>
            <w:rPr>
              <w:rFonts w:asciiTheme="minorHAnsi" w:eastAsiaTheme="minorEastAsia" w:hAnsiTheme="minorHAnsi" w:cstheme="minorBidi"/>
              <w:noProof/>
              <w:sz w:val="22"/>
              <w:szCs w:val="22"/>
            </w:rPr>
          </w:pPr>
          <w:hyperlink w:anchor="_Toc484453327" w:history="1">
            <w:r w:rsidR="006A1483" w:rsidRPr="00FB77E0">
              <w:rPr>
                <w:rStyle w:val="Hipervnculo"/>
                <w:noProof/>
              </w:rPr>
              <w:t>4.</w:t>
            </w:r>
            <w:r w:rsidR="006A1483">
              <w:rPr>
                <w:rFonts w:asciiTheme="minorHAnsi" w:eastAsiaTheme="minorEastAsia" w:hAnsiTheme="minorHAnsi" w:cstheme="minorBidi"/>
                <w:noProof/>
                <w:sz w:val="22"/>
                <w:szCs w:val="22"/>
              </w:rPr>
              <w:tab/>
            </w:r>
            <w:r w:rsidR="006A1483" w:rsidRPr="00FB77E0">
              <w:rPr>
                <w:rStyle w:val="Hipervnculo"/>
                <w:noProof/>
              </w:rPr>
              <w:t>DESCRIPCIÓN INFORMÁTICA (&lt;15 págs)</w:t>
            </w:r>
            <w:r w:rsidR="006A1483">
              <w:rPr>
                <w:noProof/>
                <w:webHidden/>
              </w:rPr>
              <w:tab/>
            </w:r>
            <w:r w:rsidR="006A1483">
              <w:rPr>
                <w:noProof/>
                <w:webHidden/>
              </w:rPr>
              <w:fldChar w:fldCharType="begin"/>
            </w:r>
            <w:r w:rsidR="006A1483">
              <w:rPr>
                <w:noProof/>
                <w:webHidden/>
              </w:rPr>
              <w:instrText xml:space="preserve"> PAGEREF _Toc484453327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CAC75D5" w14:textId="7A7E6DF4" w:rsidR="006A1483" w:rsidRDefault="005D5E7C">
          <w:pPr>
            <w:pStyle w:val="TDC2"/>
            <w:tabs>
              <w:tab w:val="left" w:pos="880"/>
              <w:tab w:val="right" w:leader="dot" w:pos="8494"/>
            </w:tabs>
            <w:rPr>
              <w:rFonts w:asciiTheme="minorHAnsi" w:eastAsiaTheme="minorEastAsia" w:hAnsiTheme="minorHAnsi" w:cstheme="minorBidi"/>
              <w:noProof/>
              <w:sz w:val="22"/>
              <w:szCs w:val="22"/>
            </w:rPr>
          </w:pPr>
          <w:hyperlink w:anchor="_Toc484453328" w:history="1">
            <w:r w:rsidR="006A1483" w:rsidRPr="00FB77E0">
              <w:rPr>
                <w:rStyle w:val="Hipervnculo"/>
                <w:noProof/>
              </w:rPr>
              <w:t>4.1.</w:t>
            </w:r>
            <w:r w:rsidR="006A1483">
              <w:rPr>
                <w:rFonts w:asciiTheme="minorHAnsi" w:eastAsiaTheme="minorEastAsia" w:hAnsiTheme="minorHAnsi" w:cstheme="minorBidi"/>
                <w:noProof/>
                <w:sz w:val="22"/>
                <w:szCs w:val="22"/>
              </w:rPr>
              <w:tab/>
            </w:r>
            <w:r w:rsidR="006A1483" w:rsidRPr="00FB77E0">
              <w:rPr>
                <w:rStyle w:val="Hipervnculo"/>
                <w:noProof/>
              </w:rPr>
              <w:t>Lenguajes y programas.</w:t>
            </w:r>
            <w:r w:rsidR="006A1483">
              <w:rPr>
                <w:noProof/>
                <w:webHidden/>
              </w:rPr>
              <w:tab/>
            </w:r>
            <w:r w:rsidR="006A1483">
              <w:rPr>
                <w:noProof/>
                <w:webHidden/>
              </w:rPr>
              <w:fldChar w:fldCharType="begin"/>
            </w:r>
            <w:r w:rsidR="006A1483">
              <w:rPr>
                <w:noProof/>
                <w:webHidden/>
              </w:rPr>
              <w:instrText xml:space="preserve"> PAGEREF _Toc484453328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F311DE9" w14:textId="155C6339" w:rsidR="006A1483" w:rsidRDefault="005D5E7C">
          <w:pPr>
            <w:pStyle w:val="TDC2"/>
            <w:tabs>
              <w:tab w:val="left" w:pos="880"/>
              <w:tab w:val="right" w:leader="dot" w:pos="8494"/>
            </w:tabs>
            <w:rPr>
              <w:rFonts w:asciiTheme="minorHAnsi" w:eastAsiaTheme="minorEastAsia" w:hAnsiTheme="minorHAnsi" w:cstheme="minorBidi"/>
              <w:noProof/>
              <w:sz w:val="22"/>
              <w:szCs w:val="22"/>
            </w:rPr>
          </w:pPr>
          <w:hyperlink w:anchor="_Toc484453329" w:history="1">
            <w:r w:rsidR="006A1483" w:rsidRPr="00FB77E0">
              <w:rPr>
                <w:rStyle w:val="Hipervnculo"/>
                <w:noProof/>
              </w:rPr>
              <w:t>4.2.</w:t>
            </w:r>
            <w:r w:rsidR="006A1483">
              <w:rPr>
                <w:rFonts w:asciiTheme="minorHAnsi" w:eastAsiaTheme="minorEastAsia" w:hAnsiTheme="minorHAnsi" w:cstheme="minorBidi"/>
                <w:noProof/>
                <w:sz w:val="22"/>
                <w:szCs w:val="22"/>
              </w:rPr>
              <w:tab/>
            </w:r>
            <w:r w:rsidR="006A1483" w:rsidRPr="00FB77E0">
              <w:rPr>
                <w:rStyle w:val="Hipervnculo"/>
                <w:noProof/>
              </w:rPr>
              <w:t>Librerías y herramientas</w:t>
            </w:r>
            <w:r w:rsidR="006A1483">
              <w:rPr>
                <w:noProof/>
                <w:webHidden/>
              </w:rPr>
              <w:tab/>
            </w:r>
            <w:r w:rsidR="006A1483">
              <w:rPr>
                <w:noProof/>
                <w:webHidden/>
              </w:rPr>
              <w:fldChar w:fldCharType="begin"/>
            </w:r>
            <w:r w:rsidR="006A1483">
              <w:rPr>
                <w:noProof/>
                <w:webHidden/>
              </w:rPr>
              <w:instrText xml:space="preserve"> PAGEREF _Toc484453329 \h </w:instrText>
            </w:r>
            <w:r w:rsidR="006A1483">
              <w:rPr>
                <w:noProof/>
                <w:webHidden/>
              </w:rPr>
            </w:r>
            <w:r w:rsidR="006A1483">
              <w:rPr>
                <w:noProof/>
                <w:webHidden/>
              </w:rPr>
              <w:fldChar w:fldCharType="separate"/>
            </w:r>
            <w:r w:rsidR="006A1483">
              <w:rPr>
                <w:noProof/>
                <w:webHidden/>
              </w:rPr>
              <w:t>- 15 -</w:t>
            </w:r>
            <w:r w:rsidR="006A1483">
              <w:rPr>
                <w:noProof/>
                <w:webHidden/>
              </w:rPr>
              <w:fldChar w:fldCharType="end"/>
            </w:r>
          </w:hyperlink>
        </w:p>
        <w:p w14:paraId="3A552998" w14:textId="57CA86C1" w:rsidR="006A1483" w:rsidRDefault="005D5E7C">
          <w:pPr>
            <w:pStyle w:val="TDC2"/>
            <w:tabs>
              <w:tab w:val="left" w:pos="880"/>
              <w:tab w:val="right" w:leader="dot" w:pos="8494"/>
            </w:tabs>
            <w:rPr>
              <w:rFonts w:asciiTheme="minorHAnsi" w:eastAsiaTheme="minorEastAsia" w:hAnsiTheme="minorHAnsi" w:cstheme="minorBidi"/>
              <w:noProof/>
              <w:sz w:val="22"/>
              <w:szCs w:val="22"/>
            </w:rPr>
          </w:pPr>
          <w:hyperlink w:anchor="_Toc484453330" w:history="1">
            <w:r w:rsidR="006A1483" w:rsidRPr="00FB77E0">
              <w:rPr>
                <w:rStyle w:val="Hipervnculo"/>
                <w:noProof/>
              </w:rPr>
              <w:t>4.3.</w:t>
            </w:r>
            <w:r w:rsidR="006A1483">
              <w:rPr>
                <w:rFonts w:asciiTheme="minorHAnsi" w:eastAsiaTheme="minorEastAsia" w:hAnsiTheme="minorHAnsi" w:cstheme="minorBidi"/>
                <w:noProof/>
                <w:sz w:val="22"/>
                <w:szCs w:val="22"/>
              </w:rPr>
              <w:tab/>
            </w:r>
            <w:r w:rsidR="006A1483" w:rsidRPr="00FB77E0">
              <w:rPr>
                <w:rStyle w:val="Hipervnculo"/>
                <w:noProof/>
              </w:rPr>
              <w:t>Metodología de desarrollo software</w:t>
            </w:r>
            <w:r w:rsidR="006A1483">
              <w:rPr>
                <w:noProof/>
                <w:webHidden/>
              </w:rPr>
              <w:tab/>
            </w:r>
            <w:r w:rsidR="006A1483">
              <w:rPr>
                <w:noProof/>
                <w:webHidden/>
              </w:rPr>
              <w:fldChar w:fldCharType="begin"/>
            </w:r>
            <w:r w:rsidR="006A1483">
              <w:rPr>
                <w:noProof/>
                <w:webHidden/>
              </w:rPr>
              <w:instrText xml:space="preserve"> PAGEREF _Toc484453330 \h </w:instrText>
            </w:r>
            <w:r w:rsidR="006A1483">
              <w:rPr>
                <w:noProof/>
                <w:webHidden/>
              </w:rPr>
            </w:r>
            <w:r w:rsidR="006A1483">
              <w:rPr>
                <w:noProof/>
                <w:webHidden/>
              </w:rPr>
              <w:fldChar w:fldCharType="separate"/>
            </w:r>
            <w:r w:rsidR="006A1483">
              <w:rPr>
                <w:noProof/>
                <w:webHidden/>
              </w:rPr>
              <w:t>- 17 -</w:t>
            </w:r>
            <w:r w:rsidR="006A1483">
              <w:rPr>
                <w:noProof/>
                <w:webHidden/>
              </w:rPr>
              <w:fldChar w:fldCharType="end"/>
            </w:r>
          </w:hyperlink>
        </w:p>
        <w:p w14:paraId="70297DAA" w14:textId="4E9FB8B4" w:rsidR="006A1483" w:rsidRDefault="005D5E7C">
          <w:pPr>
            <w:pStyle w:val="TDC2"/>
            <w:tabs>
              <w:tab w:val="left" w:pos="880"/>
              <w:tab w:val="right" w:leader="dot" w:pos="8494"/>
            </w:tabs>
            <w:rPr>
              <w:rFonts w:asciiTheme="minorHAnsi" w:eastAsiaTheme="minorEastAsia" w:hAnsiTheme="minorHAnsi" w:cstheme="minorBidi"/>
              <w:noProof/>
              <w:sz w:val="22"/>
              <w:szCs w:val="22"/>
            </w:rPr>
          </w:pPr>
          <w:hyperlink w:anchor="_Toc484453331" w:history="1">
            <w:r w:rsidR="006A1483" w:rsidRPr="00FB77E0">
              <w:rPr>
                <w:rStyle w:val="Hipervnculo"/>
                <w:noProof/>
              </w:rPr>
              <w:t>4.4.</w:t>
            </w:r>
            <w:r w:rsidR="006A1483">
              <w:rPr>
                <w:rFonts w:asciiTheme="minorHAnsi" w:eastAsiaTheme="minorEastAsia" w:hAnsiTheme="minorHAnsi" w:cstheme="minorBidi"/>
                <w:noProof/>
                <w:sz w:val="22"/>
                <w:szCs w:val="22"/>
              </w:rPr>
              <w:tab/>
            </w:r>
            <w:r w:rsidR="006A1483" w:rsidRPr="00FB77E0">
              <w:rPr>
                <w:rStyle w:val="Hipervnculo"/>
                <w:noProof/>
              </w:rPr>
              <w:t>Especificación de requisitos</w:t>
            </w:r>
            <w:r w:rsidR="006A1483">
              <w:rPr>
                <w:noProof/>
                <w:webHidden/>
              </w:rPr>
              <w:tab/>
            </w:r>
            <w:r w:rsidR="006A1483">
              <w:rPr>
                <w:noProof/>
                <w:webHidden/>
              </w:rPr>
              <w:fldChar w:fldCharType="begin"/>
            </w:r>
            <w:r w:rsidR="006A1483">
              <w:rPr>
                <w:noProof/>
                <w:webHidden/>
              </w:rPr>
              <w:instrText xml:space="preserve"> PAGEREF _Toc484453331 \h </w:instrText>
            </w:r>
            <w:r w:rsidR="006A1483">
              <w:rPr>
                <w:noProof/>
                <w:webHidden/>
              </w:rPr>
            </w:r>
            <w:r w:rsidR="006A1483">
              <w:rPr>
                <w:noProof/>
                <w:webHidden/>
              </w:rPr>
              <w:fldChar w:fldCharType="separate"/>
            </w:r>
            <w:r w:rsidR="006A1483">
              <w:rPr>
                <w:noProof/>
                <w:webHidden/>
              </w:rPr>
              <w:t>- 20 -</w:t>
            </w:r>
            <w:r w:rsidR="006A1483">
              <w:rPr>
                <w:noProof/>
                <w:webHidden/>
              </w:rPr>
              <w:fldChar w:fldCharType="end"/>
            </w:r>
          </w:hyperlink>
        </w:p>
        <w:p w14:paraId="02C6CD9C" w14:textId="1D539D8A" w:rsidR="006A1483" w:rsidRDefault="005D5E7C">
          <w:pPr>
            <w:pStyle w:val="TDC2"/>
            <w:tabs>
              <w:tab w:val="left" w:pos="880"/>
              <w:tab w:val="right" w:leader="dot" w:pos="8494"/>
            </w:tabs>
            <w:rPr>
              <w:rFonts w:asciiTheme="minorHAnsi" w:eastAsiaTheme="minorEastAsia" w:hAnsiTheme="minorHAnsi" w:cstheme="minorBidi"/>
              <w:noProof/>
              <w:sz w:val="22"/>
              <w:szCs w:val="22"/>
            </w:rPr>
          </w:pPr>
          <w:hyperlink w:anchor="_Toc484453332" w:history="1">
            <w:r w:rsidR="006A1483" w:rsidRPr="00FB77E0">
              <w:rPr>
                <w:rStyle w:val="Hipervnculo"/>
                <w:noProof/>
              </w:rPr>
              <w:t>4.5.</w:t>
            </w:r>
            <w:r w:rsidR="006A1483">
              <w:rPr>
                <w:rFonts w:asciiTheme="minorHAnsi" w:eastAsiaTheme="minorEastAsia" w:hAnsiTheme="minorHAnsi" w:cstheme="minorBidi"/>
                <w:noProof/>
                <w:sz w:val="22"/>
                <w:szCs w:val="22"/>
              </w:rPr>
              <w:tab/>
            </w:r>
            <w:r w:rsidR="006A1483" w:rsidRPr="00FB77E0">
              <w:rPr>
                <w:rStyle w:val="Hipervnculo"/>
                <w:noProof/>
              </w:rPr>
              <w:t>Estructura del software</w:t>
            </w:r>
            <w:r w:rsidR="006A1483">
              <w:rPr>
                <w:noProof/>
                <w:webHidden/>
              </w:rPr>
              <w:tab/>
            </w:r>
            <w:r w:rsidR="006A1483">
              <w:rPr>
                <w:noProof/>
                <w:webHidden/>
              </w:rPr>
              <w:fldChar w:fldCharType="begin"/>
            </w:r>
            <w:r w:rsidR="006A1483">
              <w:rPr>
                <w:noProof/>
                <w:webHidden/>
              </w:rPr>
              <w:instrText xml:space="preserve"> PAGEREF _Toc484453332 \h </w:instrText>
            </w:r>
            <w:r w:rsidR="006A1483">
              <w:rPr>
                <w:noProof/>
                <w:webHidden/>
              </w:rPr>
            </w:r>
            <w:r w:rsidR="006A1483">
              <w:rPr>
                <w:noProof/>
                <w:webHidden/>
              </w:rPr>
              <w:fldChar w:fldCharType="separate"/>
            </w:r>
            <w:r w:rsidR="006A1483">
              <w:rPr>
                <w:noProof/>
                <w:webHidden/>
              </w:rPr>
              <w:t>- 21 -</w:t>
            </w:r>
            <w:r w:rsidR="006A1483">
              <w:rPr>
                <w:noProof/>
                <w:webHidden/>
              </w:rPr>
              <w:fldChar w:fldCharType="end"/>
            </w:r>
          </w:hyperlink>
        </w:p>
        <w:p w14:paraId="1FCA8E0D" w14:textId="23C5833E" w:rsidR="006A1483" w:rsidRDefault="005D5E7C">
          <w:pPr>
            <w:pStyle w:val="TDC1"/>
            <w:tabs>
              <w:tab w:val="left" w:pos="480"/>
              <w:tab w:val="right" w:leader="dot" w:pos="8494"/>
            </w:tabs>
            <w:rPr>
              <w:rFonts w:asciiTheme="minorHAnsi" w:eastAsiaTheme="minorEastAsia" w:hAnsiTheme="minorHAnsi" w:cstheme="minorBidi"/>
              <w:noProof/>
              <w:sz w:val="22"/>
              <w:szCs w:val="22"/>
            </w:rPr>
          </w:pPr>
          <w:hyperlink w:anchor="_Toc484453333" w:history="1">
            <w:r w:rsidR="006A1483" w:rsidRPr="00FB77E0">
              <w:rPr>
                <w:rStyle w:val="Hipervnculo"/>
                <w:noProof/>
              </w:rPr>
              <w:t>5.</w:t>
            </w:r>
            <w:r w:rsidR="006A1483">
              <w:rPr>
                <w:rFonts w:asciiTheme="minorHAnsi" w:eastAsiaTheme="minorEastAsia" w:hAnsiTheme="minorHAnsi" w:cstheme="minorBidi"/>
                <w:noProof/>
                <w:sz w:val="22"/>
                <w:szCs w:val="22"/>
              </w:rPr>
              <w:tab/>
            </w:r>
            <w:r w:rsidR="006A1483" w:rsidRPr="00FB77E0">
              <w:rPr>
                <w:rStyle w:val="Hipervnculo"/>
                <w:noProof/>
              </w:rPr>
              <w:t>EXPERIMENTOS (&lt;10 págs)</w:t>
            </w:r>
            <w:r w:rsidR="006A1483">
              <w:rPr>
                <w:noProof/>
                <w:webHidden/>
              </w:rPr>
              <w:tab/>
            </w:r>
            <w:r w:rsidR="006A1483">
              <w:rPr>
                <w:noProof/>
                <w:webHidden/>
              </w:rPr>
              <w:fldChar w:fldCharType="begin"/>
            </w:r>
            <w:r w:rsidR="006A1483">
              <w:rPr>
                <w:noProof/>
                <w:webHidden/>
              </w:rPr>
              <w:instrText xml:space="preserve"> PAGEREF _Toc484453333 \h </w:instrText>
            </w:r>
            <w:r w:rsidR="006A1483">
              <w:rPr>
                <w:noProof/>
                <w:webHidden/>
              </w:rPr>
            </w:r>
            <w:r w:rsidR="006A1483">
              <w:rPr>
                <w:noProof/>
                <w:webHidden/>
              </w:rPr>
              <w:fldChar w:fldCharType="separate"/>
            </w:r>
            <w:r w:rsidR="006A1483">
              <w:rPr>
                <w:noProof/>
                <w:webHidden/>
              </w:rPr>
              <w:t>- 31 -</w:t>
            </w:r>
            <w:r w:rsidR="006A1483">
              <w:rPr>
                <w:noProof/>
                <w:webHidden/>
              </w:rPr>
              <w:fldChar w:fldCharType="end"/>
            </w:r>
          </w:hyperlink>
        </w:p>
        <w:p w14:paraId="38B83AED" w14:textId="01D81858" w:rsidR="006A1483" w:rsidRDefault="005D5E7C">
          <w:pPr>
            <w:pStyle w:val="TDC1"/>
            <w:tabs>
              <w:tab w:val="left" w:pos="480"/>
              <w:tab w:val="right" w:leader="dot" w:pos="8494"/>
            </w:tabs>
            <w:rPr>
              <w:rFonts w:asciiTheme="minorHAnsi" w:eastAsiaTheme="minorEastAsia" w:hAnsiTheme="minorHAnsi" w:cstheme="minorBidi"/>
              <w:noProof/>
              <w:sz w:val="22"/>
              <w:szCs w:val="22"/>
            </w:rPr>
          </w:pPr>
          <w:hyperlink w:anchor="_Toc484453334" w:history="1">
            <w:r w:rsidR="006A1483" w:rsidRPr="00FB77E0">
              <w:rPr>
                <w:rStyle w:val="Hipervnculo"/>
                <w:noProof/>
              </w:rPr>
              <w:t>6.</w:t>
            </w:r>
            <w:r w:rsidR="006A1483">
              <w:rPr>
                <w:rFonts w:asciiTheme="minorHAnsi" w:eastAsiaTheme="minorEastAsia" w:hAnsiTheme="minorHAnsi" w:cstheme="minorBidi"/>
                <w:noProof/>
                <w:sz w:val="22"/>
                <w:szCs w:val="22"/>
              </w:rPr>
              <w:tab/>
            </w:r>
            <w:r w:rsidR="006A1483" w:rsidRPr="00FB77E0">
              <w:rPr>
                <w:rStyle w:val="Hipervnculo"/>
                <w:noProof/>
              </w:rPr>
              <w:t>CONCLUSIONES Y TRABAJOS FUTUROS (2 págs)</w:t>
            </w:r>
            <w:r w:rsidR="006A1483">
              <w:rPr>
                <w:noProof/>
                <w:webHidden/>
              </w:rPr>
              <w:tab/>
            </w:r>
            <w:r w:rsidR="006A1483">
              <w:rPr>
                <w:noProof/>
                <w:webHidden/>
              </w:rPr>
              <w:fldChar w:fldCharType="begin"/>
            </w:r>
            <w:r w:rsidR="006A1483">
              <w:rPr>
                <w:noProof/>
                <w:webHidden/>
              </w:rPr>
              <w:instrText xml:space="preserve"> PAGEREF _Toc484453334 \h </w:instrText>
            </w:r>
            <w:r w:rsidR="006A1483">
              <w:rPr>
                <w:noProof/>
                <w:webHidden/>
              </w:rPr>
            </w:r>
            <w:r w:rsidR="006A1483">
              <w:rPr>
                <w:noProof/>
                <w:webHidden/>
              </w:rPr>
              <w:fldChar w:fldCharType="separate"/>
            </w:r>
            <w:r w:rsidR="006A1483">
              <w:rPr>
                <w:noProof/>
                <w:webHidden/>
              </w:rPr>
              <w:t>- 32 -</w:t>
            </w:r>
            <w:r w:rsidR="006A1483">
              <w:rPr>
                <w:noProof/>
                <w:webHidden/>
              </w:rPr>
              <w:fldChar w:fldCharType="end"/>
            </w:r>
          </w:hyperlink>
        </w:p>
        <w:p w14:paraId="0EB97B67" w14:textId="13EC72AB" w:rsidR="006A1483" w:rsidRDefault="005D5E7C">
          <w:pPr>
            <w:pStyle w:val="TDC2"/>
            <w:tabs>
              <w:tab w:val="left" w:pos="880"/>
              <w:tab w:val="right" w:leader="dot" w:pos="8494"/>
            </w:tabs>
            <w:rPr>
              <w:rFonts w:asciiTheme="minorHAnsi" w:eastAsiaTheme="minorEastAsia" w:hAnsiTheme="minorHAnsi" w:cstheme="minorBidi"/>
              <w:noProof/>
              <w:sz w:val="22"/>
              <w:szCs w:val="22"/>
            </w:rPr>
          </w:pPr>
          <w:hyperlink w:anchor="_Toc484453335" w:history="1">
            <w:r w:rsidR="006A1483" w:rsidRPr="00FB77E0">
              <w:rPr>
                <w:rStyle w:val="Hipervnculo"/>
                <w:noProof/>
              </w:rPr>
              <w:t>6.1.</w:t>
            </w:r>
            <w:r w:rsidR="006A1483">
              <w:rPr>
                <w:rFonts w:asciiTheme="minorHAnsi" w:eastAsiaTheme="minorEastAsia" w:hAnsiTheme="minorHAnsi" w:cstheme="minorBidi"/>
                <w:noProof/>
                <w:sz w:val="22"/>
                <w:szCs w:val="22"/>
              </w:rPr>
              <w:tab/>
            </w:r>
            <w:r w:rsidR="006A1483" w:rsidRPr="00FB77E0">
              <w:rPr>
                <w:rStyle w:val="Hipervnculo"/>
                <w:noProof/>
              </w:rPr>
              <w:t>1.1 Epígrafe [Garamond 12, negrita, 1.5 líneas, minúsculas, espacio antes 24 puntos]</w:t>
            </w:r>
            <w:r w:rsidR="006A1483">
              <w:rPr>
                <w:noProof/>
                <w:webHidden/>
              </w:rPr>
              <w:tab/>
            </w:r>
            <w:r w:rsidR="006A1483">
              <w:rPr>
                <w:noProof/>
                <w:webHidden/>
              </w:rPr>
              <w:fldChar w:fldCharType="begin"/>
            </w:r>
            <w:r w:rsidR="006A1483">
              <w:rPr>
                <w:noProof/>
                <w:webHidden/>
              </w:rPr>
              <w:instrText xml:space="preserve"> PAGEREF _Toc484453335 \h </w:instrText>
            </w:r>
            <w:r w:rsidR="006A1483">
              <w:rPr>
                <w:noProof/>
                <w:webHidden/>
              </w:rPr>
            </w:r>
            <w:r w:rsidR="006A1483">
              <w:rPr>
                <w:noProof/>
                <w:webHidden/>
              </w:rPr>
              <w:fldChar w:fldCharType="separate"/>
            </w:r>
            <w:r w:rsidR="006A1483">
              <w:rPr>
                <w:noProof/>
                <w:webHidden/>
              </w:rPr>
              <w:t>- 33 -</w:t>
            </w:r>
            <w:r w:rsidR="006A1483">
              <w:rPr>
                <w:noProof/>
                <w:webHidden/>
              </w:rPr>
              <w:fldChar w:fldCharType="end"/>
            </w:r>
          </w:hyperlink>
        </w:p>
        <w:p w14:paraId="614E67D1" w14:textId="72FBA5D9"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63FA6E96" w14:textId="63D94473" w:rsidR="00E20BFA" w:rsidRDefault="00E20BFA" w:rsidP="00D84A47">
      <w:pPr>
        <w:pStyle w:val="Ttulo1"/>
      </w:pPr>
      <w:bookmarkStart w:id="0" w:name="_Toc484453324"/>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0"/>
    </w:p>
    <w:p w14:paraId="1BBB65F4" w14:textId="77777777" w:rsidR="001753CD" w:rsidRDefault="001753CD" w:rsidP="00462C20"/>
    <w:p w14:paraId="7F431269" w14:textId="4BC6229B" w:rsidR="001753CD" w:rsidRPr="00EA2E67" w:rsidRDefault="001753CD" w:rsidP="001753CD">
      <w:pPr>
        <w:rPr>
          <w:color w:val="FF0000"/>
        </w:rPr>
      </w:pPr>
      <w:r w:rsidRPr="00EA2E67">
        <w:rPr>
          <w:color w:val="FF0000"/>
        </w:rPr>
        <w:t xml:space="preserve">Este experimento, estos datos, lo que he probado… Explicar todo lo que no sean números, de implementación nada. Funciones de activación, </w:t>
      </w:r>
      <w:r w:rsidR="00751A65" w:rsidRPr="00EA2E67">
        <w:rPr>
          <w:color w:val="FF0000"/>
        </w:rPr>
        <w:t>etc.</w:t>
      </w:r>
      <w:r w:rsidRPr="00EA2E67">
        <w:rPr>
          <w:color w:val="FF0000"/>
        </w:rPr>
        <w:t xml:space="preserve"> etc.</w:t>
      </w:r>
    </w:p>
    <w:p w14:paraId="4B263F01" w14:textId="77777777" w:rsidR="001753CD" w:rsidRPr="00EA2E67" w:rsidRDefault="001753CD" w:rsidP="001753CD">
      <w:pPr>
        <w:rPr>
          <w:color w:val="FF0000"/>
        </w:rPr>
      </w:pPr>
      <w:r w:rsidRPr="00EA2E67">
        <w:rPr>
          <w:color w:val="FF0000"/>
        </w:rPr>
        <w:t>COMO MUCHO LLEGAR A PSEUDOCÓDIGO, quizás mejor diagrama de flujo…</w:t>
      </w:r>
    </w:p>
    <w:p w14:paraId="0B4DB011" w14:textId="06D4A285" w:rsidR="00F82237" w:rsidRDefault="00F82237">
      <w:pPr>
        <w:spacing w:before="0" w:after="0"/>
      </w:pPr>
      <w:bookmarkStart w:id="1" w:name="_GoBack"/>
      <w:bookmarkEnd w:id="1"/>
    </w:p>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Pr="00EA2E67" w:rsidRDefault="001753CD" w:rsidP="001753CD">
      <w:pPr>
        <w:rPr>
          <w:color w:val="FF0000"/>
        </w:rPr>
      </w:pPr>
      <w:r w:rsidRPr="00EA2E67">
        <w:rPr>
          <w:color w:val="FF0000"/>
        </w:rPr>
        <w:t xml:space="preserve">Hablar un poco de redes neuronales, se inspiran en cerebro humano, poner una neurona, dendrita… 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14:paraId="7416385E" w14:textId="77777777" w:rsidR="001753CD" w:rsidRPr="00EA2E67" w:rsidRDefault="001753CD" w:rsidP="001753CD">
      <w:pPr>
        <w:rPr>
          <w:color w:val="FF0000"/>
        </w:rPr>
      </w:pPr>
      <w:r w:rsidRPr="00EA2E67">
        <w:rPr>
          <w:color w:val="FF0000"/>
        </w:rPr>
        <w:t>Después descripción particular de la red, con tantas neuronas de entrada, 1 de salida, tantas capas internas, como he llegado.</w:t>
      </w:r>
    </w:p>
    <w:p w14:paraId="137D6C08" w14:textId="6451DDAA" w:rsidR="004629E4" w:rsidRDefault="004629E4" w:rsidP="008B5287">
      <w:pPr>
        <w:pStyle w:val="Ttulo2"/>
      </w:pPr>
      <w:bookmarkStart w:id="2" w:name="_Toc484453326"/>
      <w:r>
        <w:t>Metaheurística</w:t>
      </w:r>
      <w:bookmarkEnd w:id="2"/>
    </w:p>
    <w:p w14:paraId="4DA62860" w14:textId="77777777" w:rsidR="004629E4" w:rsidRDefault="004629E4" w:rsidP="004629E4">
      <w:r>
        <w:t xml:space="preserve">Una metaheurística es </w:t>
      </w:r>
    </w:p>
    <w:p w14:paraId="7A67D0ED" w14:textId="77777777" w:rsidR="004629E4" w:rsidRDefault="004629E4" w:rsidP="004629E4"/>
    <w:p w14:paraId="7BC6FD12" w14:textId="77777777" w:rsidR="001753CD" w:rsidRPr="00EA2E67" w:rsidRDefault="001753CD" w:rsidP="001753CD">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14:paraId="1BE787D0" w14:textId="77777777" w:rsidR="001753CD" w:rsidRPr="00EA2E67" w:rsidRDefault="001753CD" w:rsidP="001753CD">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14:paraId="1C51FC2C" w14:textId="77777777" w:rsidR="001753CD" w:rsidRPr="00EA2E67" w:rsidRDefault="001753CD" w:rsidP="001753CD">
      <w:pPr>
        <w:rPr>
          <w:color w:val="FF0000"/>
        </w:rPr>
      </w:pPr>
      <w:r w:rsidRPr="00EA2E67">
        <w:rPr>
          <w:color w:val="FF0000"/>
        </w:rP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3" w:name="_Toc484453327"/>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3"/>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782E5B10" w14:textId="77777777" w:rsidR="000C359F" w:rsidRDefault="00940F96" w:rsidP="000C359F">
      <w:pPr>
        <w:pStyle w:val="Prrafodelista"/>
        <w:numPr>
          <w:ilvl w:val="1"/>
          <w:numId w:val="25"/>
        </w:numPr>
      </w:pPr>
      <w:r>
        <w:t>RAM: 16GB DDR3</w:t>
      </w:r>
    </w:p>
    <w:p w14:paraId="6152DA14" w14:textId="19E819B1" w:rsidR="00FB368D" w:rsidRDefault="00FB368D" w:rsidP="000C359F">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7FEBCF16" w:rsidR="00940F96" w:rsidRDefault="00940F96" w:rsidP="00940F96">
      <w:r>
        <w:t xml:space="preserve">A </w:t>
      </w:r>
      <w:r w:rsidR="008746AF">
        <w:t>continuación,</w:t>
      </w:r>
      <w:r>
        <w:t xml:space="preserve"> se presentan los lenguajes, programas, librerías, herramientas, metodología y requisitos </w:t>
      </w:r>
      <w:r w:rsidR="005F2B5B" w:rsidRPr="005F2B5B">
        <w:rPr>
          <w:b/>
        </w:rPr>
        <w:t>a satisfacer</w:t>
      </w:r>
    </w:p>
    <w:p w14:paraId="193B2CBE" w14:textId="6B2F14AF" w:rsidR="00B1363C" w:rsidRPr="008B5287" w:rsidRDefault="00465050" w:rsidP="008B5287">
      <w:pPr>
        <w:pStyle w:val="Ttulo2"/>
      </w:pPr>
      <w:bookmarkStart w:id="4" w:name="_Toc484453328"/>
      <w:r w:rsidRPr="008B5287">
        <w:t>Lenguajes y programas</w:t>
      </w:r>
      <w:r w:rsidR="00B1363C" w:rsidRPr="008B5287">
        <w:t>.</w:t>
      </w:r>
      <w:bookmarkEnd w:id="4"/>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5"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3"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4"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5"/>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t>Diversidad de paradigmas: Soporta orientación a objetos, programación imperativa e incluso funcional</w:t>
      </w:r>
    </w:p>
    <w:p w14:paraId="446CAA34" w14:textId="16B1D232" w:rsidR="008E09CC" w:rsidRDefault="00CB6A2A" w:rsidP="00C20D90">
      <w:pPr>
        <w:pStyle w:val="Normal2"/>
        <w:numPr>
          <w:ilvl w:val="0"/>
          <w:numId w:val="20"/>
        </w:numPr>
      </w:pPr>
      <w:r>
        <w:lastRenderedPageBreak/>
        <w:t>Tipado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Neuroph.</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6" w:name="_Toc483837232"/>
      <w:r>
        <w:t>Java</w:t>
      </w:r>
      <w:bookmarkEnd w:id="6"/>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r>
        <w:t xml:space="preserve">Tipado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t>Dinámico: Las clases compiladas pueden ser cargadas bajo demanda en tiempo de ejecución</w:t>
      </w:r>
    </w:p>
    <w:p w14:paraId="3F799AF4" w14:textId="024E64A2" w:rsidR="00133F98" w:rsidRDefault="00133F98" w:rsidP="00133F98">
      <w:r>
        <w:lastRenderedPageBreak/>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r w:rsidR="00133F98">
        <w:t xml:space="preserve">NetBeans y </w:t>
      </w:r>
      <w:r>
        <w:t xml:space="preserve">para finalmente acabar usando la plataforma </w:t>
      </w:r>
      <w:r w:rsidR="00133F98">
        <w:t>Eclipse</w:t>
      </w:r>
    </w:p>
    <w:p w14:paraId="66C00249" w14:textId="2816B4E4" w:rsidR="00C20D90" w:rsidRDefault="00407D63" w:rsidP="00C20D90">
      <w:pPr>
        <w:pStyle w:val="Ttulo3"/>
      </w:pPr>
      <w:bookmarkStart w:id="7"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7"/>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8"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24">
        <w:t>NetBeans</w:t>
      </w:r>
      <w:r w:rsidR="006B3AA1">
        <w:t xml:space="preserve"> y Eclipse</w:t>
      </w:r>
      <w:bookmarkEnd w:id="8"/>
    </w:p>
    <w:p w14:paraId="1D9A894C" w14:textId="244AA2FC" w:rsidR="00C20D90" w:rsidRDefault="002605A8" w:rsidP="006B3AA1">
      <w:pPr>
        <w:pStyle w:val="Normal2"/>
        <w:ind w:left="426"/>
      </w:pPr>
      <w:r>
        <w:t>Dos de los IDE más conocidos hoy en día. Netbeans,</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Android, en cambio Netbeans necesita la previa instalaci</w:t>
      </w:r>
      <w:r w:rsidR="00830F02">
        <w:t>ón de un plugin</w:t>
      </w:r>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9" w:name="_Toc484453329"/>
      <w:r>
        <w:lastRenderedPageBreak/>
        <w:t>Librerías</w:t>
      </w:r>
      <w:r w:rsidR="00FD64A9">
        <w:t xml:space="preserve"> y herramientas</w:t>
      </w:r>
      <w:bookmarkEnd w:id="9"/>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Neuroph</w:t>
      </w:r>
    </w:p>
    <w:p w14:paraId="598F8C26" w14:textId="3F4D4DCB"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Learning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Learning,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roofErr w:type="spellStart"/>
      <w:r w:rsidR="00EA2E67">
        <w:t>TensorFlow</w:t>
      </w:r>
      <w:proofErr w:type="spellEnd"/>
      <w:r w:rsidR="00EA2E67">
        <w:t xml:space="preserve">, Blocks, </w:t>
      </w:r>
      <w:proofErr w:type="spellStart"/>
      <w:r w:rsidR="00EA2E67">
        <w:t>Deepy</w:t>
      </w:r>
      <w:proofErr w:type="spellEnd"/>
      <w:r w:rsidR="00EA2E67">
        <w:t xml:space="preserve">, </w:t>
      </w:r>
      <w:proofErr w:type="spellStart"/>
      <w:r w:rsidR="00EA2E67">
        <w:t>Neupy</w:t>
      </w:r>
      <w:proofErr w:type="spellEnd"/>
      <w:r w:rsidR="00EA2E67">
        <w:t>, etc.</w:t>
      </w:r>
    </w:p>
    <w:p w14:paraId="106623A9" w14:textId="5D07A834" w:rsidR="000E0E9B" w:rsidRPr="00D47206" w:rsidRDefault="000E0E9B" w:rsidP="000E0E9B">
      <w:pPr>
        <w:pStyle w:val="Normal2"/>
      </w:pPr>
      <w:r>
        <w:t xml:space="preserve">En el caso de Neuroph, hablamos de </w:t>
      </w:r>
      <w:r w:rsidR="004862BC">
        <w:t xml:space="preserve">una librería </w:t>
      </w:r>
      <w:r>
        <w:t>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8" w:history="1">
        <w:r w:rsidRPr="000E0E9B">
          <w:rPr>
            <w:rStyle w:val="Hipervnculo"/>
          </w:rPr>
          <w:t>Apache 2.0</w:t>
        </w:r>
      </w:hyperlink>
      <w:r>
        <w:t xml:space="preserve">. Su </w:t>
      </w:r>
      <w:hyperlink r:id="rId39"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t>Git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Git.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493BAE29" w14:textId="77777777" w:rsidR="00EA2E67" w:rsidRDefault="009E0DBE" w:rsidP="009E0DBE">
      <w:pPr>
        <w:pStyle w:val="Normal2"/>
      </w:pPr>
      <w:r>
        <w:t>Es un plugin de Eclipse encargado de genera</w:t>
      </w:r>
      <w:r w:rsidR="00C50FD6">
        <w:t>r</w:t>
      </w:r>
      <w:r>
        <w:t xml:space="preserve"> los diagramas UML a partir de nuestro c</w:t>
      </w:r>
      <w:r w:rsidR="00C50FD6">
        <w:t>ódigo fuente Java, que se actualizan automáticamente con los cambios.</w:t>
      </w:r>
    </w:p>
    <w:p w14:paraId="7E5745C1" w14:textId="77777777" w:rsidR="00EA2E67" w:rsidRDefault="00EA2E67" w:rsidP="00EA2E67">
      <w:pPr>
        <w:pStyle w:val="Ttulo3"/>
      </w:pPr>
      <w:proofErr w:type="spellStart"/>
      <w:r>
        <w:lastRenderedPageBreak/>
        <w:t>SonarQube</w:t>
      </w:r>
      <w:proofErr w:type="spellEnd"/>
    </w:p>
    <w:p w14:paraId="4E95866B" w14:textId="77777777" w:rsidR="00EA2E67" w:rsidRDefault="00EA2E67" w:rsidP="00EA2E67">
      <w:pPr>
        <w:pStyle w:val="Normal2"/>
      </w:pPr>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14:paraId="388B5DB2" w14:textId="7CA0732B" w:rsidR="00FD64A9" w:rsidRPr="00EA2E67" w:rsidRDefault="00EA2E67" w:rsidP="00EA2E67">
      <w:pPr>
        <w:pStyle w:val="Normal2"/>
        <w:rPr>
          <w:b/>
        </w:rPr>
      </w:pPr>
      <w:r w:rsidRPr="00EA2E67">
        <w:rPr>
          <w:b/>
        </w:rPr>
        <w:t>Alargar un poco más</w:t>
      </w:r>
      <w:r w:rsidR="00FD64A9" w:rsidRPr="00EA2E67">
        <w:rPr>
          <w:b/>
        </w:rPr>
        <w:br w:type="page"/>
      </w:r>
    </w:p>
    <w:p w14:paraId="2961504B" w14:textId="540BE650" w:rsidR="00FE50A8" w:rsidRDefault="00FA174B" w:rsidP="00A90134">
      <w:pPr>
        <w:pStyle w:val="Ttulo2"/>
      </w:pPr>
      <w:bookmarkStart w:id="10" w:name="_Toc484453330"/>
      <w:r>
        <w:lastRenderedPageBreak/>
        <w:t>Metodología de desarrollo</w:t>
      </w:r>
      <w:r w:rsidR="003F3922">
        <w:t xml:space="preserve"> software</w:t>
      </w:r>
      <w:bookmarkEnd w:id="10"/>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9D7BD4" w:rsidRDefault="009D7BD4"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9D7BD4" w:rsidRDefault="009D7BD4"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9D7BD4" w:rsidRDefault="009D7BD4"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9D7BD4" w:rsidRDefault="009D7BD4"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9D7BD4" w:rsidRDefault="009D7BD4"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9D7BD4" w:rsidRDefault="009D7BD4"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9D7BD4" w:rsidRDefault="009D7BD4"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9D7BD4" w:rsidRDefault="009D7BD4"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9D7BD4" w:rsidRDefault="009D7BD4"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9D7BD4" w:rsidRDefault="009D7BD4"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9D7BD4" w:rsidRDefault="009D7BD4"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9D7BD4" w:rsidRDefault="009D7BD4"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9D7BD4" w:rsidRDefault="009D7BD4"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9D7BD4" w:rsidRDefault="009D7BD4"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9D7BD4" w:rsidRDefault="009D7BD4"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9D7BD4" w:rsidRDefault="009D7BD4"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9D7BD4" w:rsidRDefault="009D7BD4"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9D7BD4" w:rsidRDefault="009D7BD4"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9D7BD4" w:rsidRDefault="009D7BD4"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9D7BD4" w:rsidRDefault="009D7BD4"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9D7BD4" w:rsidRDefault="009D7BD4"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9D7BD4" w:rsidRDefault="009D7BD4"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9D7BD4" w:rsidRDefault="009D7BD4"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3">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9D7BD4" w:rsidRDefault="009D7BD4"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9D7BD4" w:rsidRDefault="009D7BD4"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9D7BD4" w:rsidRDefault="009D7BD4"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9D7BD4" w:rsidRDefault="009D7BD4"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9D7BD4" w:rsidRDefault="009D7BD4"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">
                  <v:imagedata r:id="rId44" o:title="Resultado de imagen de ciclo de vida espiral" croptop="13215f" cropbottom="5166f" cropleft="5392f" cropright="13571f"/>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Metodología de desarrollo, scrum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bookmarkStart w:id="11" w:name="_Toc484453331"/>
      <w:r>
        <w:lastRenderedPageBreak/>
        <w:t>Especificación de requisitos</w:t>
      </w:r>
      <w:bookmarkEnd w:id="11"/>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r>
        <w:br w:type="page"/>
      </w:r>
    </w:p>
    <w:p w14:paraId="4769C5BD" w14:textId="621B7E9D" w:rsidR="00830F02" w:rsidRDefault="00830F02" w:rsidP="00830F02">
      <w:pPr>
        <w:pStyle w:val="Ttulo2"/>
      </w:pPr>
      <w:bookmarkStart w:id="12" w:name="_Toc484453332"/>
      <w:r>
        <w:lastRenderedPageBreak/>
        <w:t>Estructura del software</w:t>
      </w:r>
      <w:bookmarkEnd w:id="12"/>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r w:rsidRPr="00C47D06">
        <w:rPr>
          <w:b/>
        </w:rPr>
        <w:t>GlobalConstants</w:t>
      </w:r>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r>
        <w:rPr>
          <w:b/>
        </w:rPr>
        <w:t xml:space="preserve">Problem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metaheurísticas </w:t>
      </w:r>
      <w:proofErr w:type="spellStart"/>
      <w:r w:rsidR="00D9031D" w:rsidRPr="007951A7">
        <w:rPr>
          <w:b/>
        </w:rPr>
        <w:t>MetaSolvers</w:t>
      </w:r>
      <w:proofErr w:type="spellEnd"/>
      <w:r w:rsidR="00D9031D">
        <w:t xml:space="preserve"> </w:t>
      </w:r>
      <w:r>
        <w:t xml:space="preserve">y </w:t>
      </w:r>
      <w:r w:rsidR="00D9031D" w:rsidRPr="007951A7">
        <w:rPr>
          <w:b/>
        </w:rPr>
        <w:t>MetaSearch</w:t>
      </w:r>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r>
        <w:rPr>
          <w:b/>
        </w:rPr>
        <w:t>MetaSolution</w:t>
      </w:r>
      <w:r>
        <w:t xml:space="preserve"> y </w:t>
      </w:r>
      <w:r>
        <w:rPr>
          <w:b/>
        </w:rPr>
        <w:t>MetaVariable</w:t>
      </w:r>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r w:rsidR="00D9031D">
        <w:rPr>
          <w:b/>
        </w:rPr>
        <w:t>LineChart</w:t>
      </w:r>
      <w:r w:rsidR="00FE1B5A">
        <w:rPr>
          <w:b/>
        </w:rPr>
        <w:t>Sample</w:t>
      </w:r>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r w:rsidR="00310B33">
        <w:rPr>
          <w:b/>
        </w:rPr>
        <w:t>CSVTableWriter</w:t>
      </w:r>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5D5E7C">
      <w:pPr>
        <w:spacing w:before="0" w:after="0"/>
      </w:pPr>
      <w:r>
        <w:rPr>
          <w:noProof/>
        </w:rPr>
        <w:pict w14:anchorId="0C8E1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8.85pt;margin-top:86.1pt;width:441.85pt;height:542.9pt;z-index:-251648512;mso-position-horizontal-relative:margin;mso-position-vertical-relative:margin;mso-width-relative:page;mso-height-relative:page">
            <v:imagedata r:id="rId47"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5D5E7C"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48"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49"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4745D2E4" w:rsidR="00F44890" w:rsidRDefault="00EA4BE2" w:rsidP="005348D1">
      <w:pPr>
        <w:pStyle w:val="Normal2"/>
      </w:pPr>
      <w:proofErr w:type="spellStart"/>
      <w:r w:rsidRPr="00EA4BE2">
        <w:rPr>
          <w:b/>
        </w:rPr>
        <w:t>YearInfo</w:t>
      </w:r>
      <w:proofErr w:type="spellEnd"/>
      <w:r>
        <w:t xml:space="preserve"> es la encargada de guardar cada una de las 14 variables macroeconómicas para cada año. </w:t>
      </w:r>
    </w:p>
    <w:p w14:paraId="55C89960" w14:textId="3F225BBE" w:rsidR="00F44890" w:rsidRDefault="00F44890" w:rsidP="005348D1">
      <w:pPr>
        <w:pStyle w:val="Normal2"/>
      </w:pPr>
      <w:proofErr w:type="spellStart"/>
      <w:r w:rsidRPr="00EA4BE2">
        <w:rPr>
          <w:b/>
        </w:rPr>
        <w:t>Normalizer</w:t>
      </w:r>
      <w:proofErr w:type="spellEnd"/>
      <w:r>
        <w:t xml:space="preserve"> estará encargada de realizar todas las labores de normalización y desnormalización de los datos.</w:t>
      </w:r>
    </w:p>
    <w:p w14:paraId="1D602590" w14:textId="0CE99CC6" w:rsidR="0050684B" w:rsidRDefault="00EA4BE2" w:rsidP="005348D1">
      <w:pPr>
        <w:pStyle w:val="Normal2"/>
      </w:pPr>
      <w:r w:rsidRPr="00EA4BE2">
        <w:rPr>
          <w:b/>
        </w:rPr>
        <w:t>Problem</w:t>
      </w:r>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00F44890" w:rsidRPr="00F44890">
        <w:rPr>
          <w:b/>
        </w:rPr>
        <w:t>Normalizer</w:t>
      </w:r>
      <w:proofErr w:type="spellEnd"/>
      <w:r w:rsidR="00F44890">
        <w:rPr>
          <w:b/>
        </w:rPr>
        <w:t>.</w:t>
      </w:r>
    </w:p>
    <w:p w14:paraId="70F09A55" w14:textId="7057CEEF" w:rsidR="00D954F9" w:rsidRDefault="00EA4BE2" w:rsidP="005348D1">
      <w:pPr>
        <w:pStyle w:val="Normal2"/>
      </w:pPr>
      <w:r w:rsidRPr="00EA4BE2">
        <w:rPr>
          <w:b/>
        </w:rPr>
        <w:t>GlobalConstants</w:t>
      </w:r>
      <w:r w:rsidR="00F44890">
        <w:rPr>
          <w:b/>
        </w:rPr>
        <w:t xml:space="preserve"> </w:t>
      </w:r>
      <w:r w:rsidR="00F44890">
        <w:t>funcionará como punto de acceso a nuestro problema, y además</w:t>
      </w:r>
      <w:r>
        <w:t xml:space="preserve"> dispondrá de las rutas de entrenamiento que serán usadas por la parte de redes neuronales</w:t>
      </w:r>
      <w:r w:rsidR="00F44890">
        <w:t xml:space="preserve">. En caso de no </w:t>
      </w:r>
      <w:r w:rsidR="00495B87">
        <w:t>necesitar acceder a</w:t>
      </w:r>
      <w:r w:rsidR="00F44890">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5D5E7C"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0"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5D5E7C"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1" o:title="Gui"/>
            <w10:wrap type="topAndBottom"/>
          </v:shape>
        </w:pict>
      </w:r>
    </w:p>
    <w:p w14:paraId="5B5773FD" w14:textId="050C22A1" w:rsidR="00D954F9" w:rsidRDefault="00495B87" w:rsidP="00D954F9">
      <w:pPr>
        <w:pStyle w:val="Normal2"/>
      </w:pPr>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w:t>
      </w:r>
      <w:r w:rsidR="00BD7784">
        <w:t xml:space="preserve">compartido </w:t>
      </w:r>
      <w:r>
        <w:t xml:space="preserve">se crea la clase </w:t>
      </w:r>
      <w:proofErr w:type="spellStart"/>
      <w:r w:rsidRPr="00495B87">
        <w:rPr>
          <w:b/>
        </w:rPr>
        <w:t>DefaultTab</w:t>
      </w:r>
      <w:proofErr w:type="spellEnd"/>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 xml:space="preserve">En el caso de </w:t>
      </w:r>
      <w:proofErr w:type="spellStart"/>
      <w:r w:rsidRPr="00495B87">
        <w:rPr>
          <w:b/>
          <w:i/>
          <w:u w:val="single"/>
        </w:rPr>
        <w:t>MetaGui</w:t>
      </w:r>
      <w:proofErr w:type="spellEnd"/>
      <w:r w:rsidRPr="00495B87">
        <w:rPr>
          <w:b/>
          <w:i/>
          <w:u w:val="single"/>
        </w:rPr>
        <w:t>,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14:paraId="45B3C74D" w14:textId="7522ECF6" w:rsidR="00495B87" w:rsidRDefault="00EA2E67" w:rsidP="005A71AA">
      <w:pPr>
        <w:pStyle w:val="Normal2"/>
        <w:jc w:val="center"/>
      </w:pPr>
      <w:r>
        <w:rPr>
          <w:noProof/>
        </w:rPr>
        <w:drawing>
          <wp:inline distT="0" distB="0" distL="0" distR="0" wp14:anchorId="57E98723" wp14:editId="34F2279A">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650" cy="2790825"/>
                    </a:xfrm>
                    <a:prstGeom prst="rect">
                      <a:avLst/>
                    </a:prstGeom>
                  </pic:spPr>
                </pic:pic>
              </a:graphicData>
            </a:graphic>
          </wp:inline>
        </w:drawing>
      </w:r>
    </w:p>
    <w:p w14:paraId="7C03708F" w14:textId="241AEAF8" w:rsidR="00175DC1" w:rsidRDefault="00A56BAC" w:rsidP="00646F08">
      <w:pPr>
        <w:pStyle w:val="Normal2"/>
        <w:rPr>
          <w:rFonts w:ascii="Garamond" w:hAnsi="Garamond" w:cs="Arial"/>
          <w:b/>
          <w:i/>
        </w:rPr>
      </w:pPr>
      <w:r>
        <w:t>Además,</w:t>
      </w:r>
      <w:r w:rsidR="00495B87">
        <w:t xml:space="preserve"> </w:t>
      </w:r>
      <w:r w:rsidR="00BD7784">
        <w:t>también están encargadas de lanzar</w:t>
      </w:r>
      <w:r w:rsidR="00495B87">
        <w:t xml:space="preserve"> el procedimiento que surge tras pulsar un botón, incluyendo todo el proceso de recogida de datos y validación de los mismos, seguido del posterior lanzamiento de la búsqueda por parte de la clase MetaSolver</w:t>
      </w:r>
      <w:r w:rsidR="00D020C0">
        <w:t xml:space="preserve"> o </w:t>
      </w:r>
      <w:proofErr w:type="spellStart"/>
      <w:r w:rsidR="00D020C0">
        <w:t>NeurophSolver</w:t>
      </w:r>
      <w:proofErr w:type="spellEnd"/>
      <w:r w:rsidR="00495B87">
        <w:t xml:space="preserve">, que </w:t>
      </w:r>
      <w:r w:rsidR="00D020C0">
        <w:t xml:space="preserve">serán </w:t>
      </w:r>
      <w:r>
        <w:t>explicados</w:t>
      </w:r>
      <w:r w:rsidR="00D020C0">
        <w:t xml:space="preserve"> </w:t>
      </w:r>
      <w:r w:rsidR="00495B87">
        <w:t>detalladamente más adelante.</w:t>
      </w:r>
      <w:r w:rsidR="00646F08">
        <w:t xml:space="preserve"> Es importante que estos procesos sean lanzados en segundo plano para permitir que la interfaz gráfica continúe actualizándose.</w:t>
      </w:r>
      <w:r w:rsidR="00175DC1">
        <w:br w:type="page"/>
      </w:r>
    </w:p>
    <w:p w14:paraId="7680E255" w14:textId="1FF486D2" w:rsidR="00D954F9" w:rsidRDefault="005D5E7C"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54" o:title="Neural"/>
          </v:shape>
        </w:pict>
      </w:r>
      <w:r w:rsidR="00D954F9">
        <w:t>Redes Neuronales</w:t>
      </w:r>
    </w:p>
    <w:p w14:paraId="6F09682E" w14:textId="02E4EFF3" w:rsidR="00D954F9" w:rsidRDefault="005D5E7C"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55"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727256A7" w:rsidR="00A56BAC" w:rsidRDefault="00A56BAC" w:rsidP="00D954F9">
      <w:pPr>
        <w:pStyle w:val="Normal2"/>
      </w:pPr>
    </w:p>
    <w:p w14:paraId="277342C6" w14:textId="77777777" w:rsidR="009462FC" w:rsidRDefault="009462FC" w:rsidP="00D954F9">
      <w:pPr>
        <w:pStyle w:val="Normal2"/>
      </w:pPr>
    </w:p>
    <w:p w14:paraId="2FFAE46B" w14:textId="3326460F" w:rsidR="00A56BAC" w:rsidRDefault="00A56BAC" w:rsidP="00A56BAC">
      <w:pPr>
        <w:pStyle w:val="Normal2"/>
        <w:ind w:left="0"/>
      </w:pPr>
      <w:r>
        <w:t xml:space="preserve">Podemos dividir las clases relacionadas </w:t>
      </w:r>
      <w:r>
        <w:br/>
        <w:t>con redes neuronales en 3:</w:t>
      </w:r>
    </w:p>
    <w:p w14:paraId="5E5A6DBC" w14:textId="77777777" w:rsidR="009462FC" w:rsidRDefault="009462FC" w:rsidP="00A56BAC">
      <w:pPr>
        <w:pStyle w:val="Normal2"/>
        <w:ind w:left="0"/>
      </w:pPr>
    </w:p>
    <w:p w14:paraId="0D42CEC6" w14:textId="73A20026" w:rsidR="00A56BAC" w:rsidRPr="00BD7784" w:rsidRDefault="00A56BAC" w:rsidP="00A56BAC">
      <w:pPr>
        <w:pStyle w:val="Normal2"/>
        <w:numPr>
          <w:ilvl w:val="0"/>
          <w:numId w:val="30"/>
        </w:numPr>
        <w:rPr>
          <w:u w:val="single"/>
        </w:rPr>
      </w:pPr>
      <w:r w:rsidRPr="00BD7784">
        <w:rPr>
          <w:u w:val="single"/>
        </w:rPr>
        <w:t xml:space="preserve">Clases </w:t>
      </w:r>
      <w:r w:rsidR="00BD7784" w:rsidRPr="00BD7784">
        <w:rPr>
          <w:u w:val="single"/>
        </w:rPr>
        <w:t>de interfaz</w:t>
      </w:r>
    </w:p>
    <w:p w14:paraId="705B07DD" w14:textId="75D04D97" w:rsidR="009A2F8A" w:rsidRDefault="009A2F8A" w:rsidP="00BD7784">
      <w:pPr>
        <w:pStyle w:val="Normal2"/>
        <w:ind w:left="720" w:right="5102"/>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14:paraId="533D8DEB" w14:textId="0281FAF3" w:rsidR="009A2F8A" w:rsidRDefault="009A2F8A" w:rsidP="00BD7784">
      <w:pPr>
        <w:pStyle w:val="Normal2"/>
        <w:ind w:left="720" w:right="4960"/>
      </w:pPr>
      <w:r w:rsidRPr="009A2F8A">
        <w:rPr>
          <w:b/>
        </w:rPr>
        <w:t>LineChartSample</w:t>
      </w:r>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14:paraId="4F84E603" w14:textId="77777777" w:rsidR="009462FC" w:rsidRPr="009A2F8A" w:rsidRDefault="009462FC" w:rsidP="009A2F8A">
      <w:pPr>
        <w:pStyle w:val="Normal2"/>
        <w:ind w:left="720" w:right="4818"/>
      </w:pPr>
    </w:p>
    <w:p w14:paraId="135A5E4F" w14:textId="28BA1E39" w:rsidR="00A56BAC" w:rsidRPr="00BD7784" w:rsidRDefault="00A56BAC" w:rsidP="00A56BAC">
      <w:pPr>
        <w:pStyle w:val="Normal2"/>
        <w:numPr>
          <w:ilvl w:val="0"/>
          <w:numId w:val="30"/>
        </w:numPr>
        <w:rPr>
          <w:u w:val="single"/>
        </w:rPr>
      </w:pPr>
      <w:r w:rsidRPr="00BD7784">
        <w:rPr>
          <w:u w:val="single"/>
        </w:rPr>
        <w:t>Clases externas</w:t>
      </w:r>
    </w:p>
    <w:p w14:paraId="0D4EA539" w14:textId="1D253734" w:rsidR="009A2F8A" w:rsidRDefault="00A56BAC" w:rsidP="009A2F8A">
      <w:pPr>
        <w:pStyle w:val="Normal2"/>
        <w:ind w:left="720"/>
      </w:pPr>
      <w:r w:rsidRPr="00A56BAC">
        <w:rPr>
          <w:b/>
        </w:rPr>
        <w:t>GlobalConstants</w:t>
      </w:r>
      <w:r w:rsidR="009A2F8A" w:rsidRPr="009A2F8A">
        <w:t xml:space="preserve"> </w:t>
      </w:r>
      <w:r w:rsidR="009A2F8A">
        <w:t>es utilizada para acceder a variables globales como las rutas que contienen los datos de entrada y la clase Problem.</w:t>
      </w:r>
    </w:p>
    <w:p w14:paraId="2DCD2471" w14:textId="5412B20A" w:rsidR="009A2F8A" w:rsidRPr="009A2F8A" w:rsidRDefault="00A56BAC" w:rsidP="00BD7784">
      <w:pPr>
        <w:pStyle w:val="Normal2"/>
        <w:ind w:left="709"/>
      </w:pPr>
      <w:r w:rsidRPr="00A56BAC">
        <w:rPr>
          <w:b/>
        </w:rPr>
        <w:t>CSVTableWriter</w:t>
      </w:r>
      <w:r w:rsidR="009A2F8A">
        <w:rPr>
          <w:b/>
        </w:rPr>
        <w:t xml:space="preserve"> </w:t>
      </w:r>
      <w:r w:rsidR="009A2F8A">
        <w:t xml:space="preserve">es una clase que se utiliza de manera global en el proyecto cada vez que se quiere generar un archivo Excel con formato csv. En este caso, se utiliza para </w:t>
      </w:r>
      <w:r w:rsidR="009462FC">
        <w:t xml:space="preserve">guardar </w:t>
      </w:r>
      <w:proofErr w:type="spellStart"/>
      <w:r w:rsidR="009462FC">
        <w:t>númericamente</w:t>
      </w:r>
      <w:proofErr w:type="spellEnd"/>
      <w:r w:rsidR="009462FC">
        <w:t xml:space="preserve"> los datos que previamente se han mostrado gráficamente a través de LineChartSample.</w:t>
      </w:r>
    </w:p>
    <w:p w14:paraId="21B27695" w14:textId="77777777" w:rsidR="009462FC" w:rsidRDefault="009462FC">
      <w:pPr>
        <w:spacing w:before="0" w:after="0"/>
      </w:pPr>
      <w:r>
        <w:br w:type="page"/>
      </w:r>
    </w:p>
    <w:p w14:paraId="2CA5C679" w14:textId="6089CE0B" w:rsidR="00A56BAC" w:rsidRDefault="00A56BAC" w:rsidP="00A56BAC">
      <w:pPr>
        <w:pStyle w:val="Normal2"/>
        <w:numPr>
          <w:ilvl w:val="0"/>
          <w:numId w:val="30"/>
        </w:numPr>
      </w:pPr>
      <w:r w:rsidRPr="00BD7784">
        <w:rPr>
          <w:u w:val="single"/>
        </w:rPr>
        <w:lastRenderedPageBreak/>
        <w:t xml:space="preserve">Clases </w:t>
      </w:r>
      <w:r w:rsidRPr="00BD7784">
        <w:rPr>
          <w:b/>
          <w:i/>
          <w:u w:val="single"/>
        </w:rPr>
        <w:t>“importantes”</w:t>
      </w:r>
      <w:r>
        <w:t>:</w:t>
      </w:r>
    </w:p>
    <w:p w14:paraId="556B5171" w14:textId="59C48047" w:rsidR="00A56BAC" w:rsidRPr="005B275B" w:rsidRDefault="00A56BAC" w:rsidP="00A56BAC">
      <w:pPr>
        <w:pStyle w:val="Normal2"/>
        <w:numPr>
          <w:ilvl w:val="1"/>
          <w:numId w:val="30"/>
        </w:numPr>
        <w:rPr>
          <w:b/>
        </w:rPr>
      </w:pPr>
      <w:proofErr w:type="spellStart"/>
      <w:r w:rsidRPr="00A56BAC">
        <w:rPr>
          <w:b/>
        </w:rPr>
        <w:t>NeurophSolver</w:t>
      </w:r>
      <w:proofErr w:type="spellEnd"/>
      <w:r w:rsidR="0049695C">
        <w:rPr>
          <w:b/>
        </w:rPr>
        <w:t xml:space="preserve">: </w:t>
      </w:r>
      <w:r w:rsidR="0049695C">
        <w:t>Cuenta con diversos procedimientos en función de la tarea a desarrollar, en concreto:</w:t>
      </w:r>
    </w:p>
    <w:p w14:paraId="627A0C64" w14:textId="3E88AF63" w:rsidR="005B275B" w:rsidRPr="0049695C" w:rsidRDefault="005B275B" w:rsidP="00A56BAC">
      <w:pPr>
        <w:pStyle w:val="Normal2"/>
        <w:numPr>
          <w:ilvl w:val="1"/>
          <w:numId w:val="30"/>
        </w:numPr>
        <w:rPr>
          <w:b/>
        </w:rPr>
      </w:pPr>
      <w:r>
        <w:rPr>
          <w:b/>
        </w:rPr>
        <w:t xml:space="preserve">Reducir a tiene varios </w:t>
      </w:r>
      <w:proofErr w:type="spellStart"/>
      <w:r>
        <w:rPr>
          <w:b/>
        </w:rPr>
        <w:t>metdoso</w:t>
      </w:r>
      <w:proofErr w:type="spellEnd"/>
      <w:r>
        <w:rPr>
          <w:b/>
        </w:rPr>
        <w:t xml:space="preserve"> que hacen tal cosa…</w:t>
      </w:r>
    </w:p>
    <w:p w14:paraId="0AD67CB7" w14:textId="398894F7" w:rsidR="0049695C" w:rsidRPr="0049695C" w:rsidRDefault="0049695C" w:rsidP="0049695C">
      <w:pPr>
        <w:pStyle w:val="Normal2"/>
        <w:numPr>
          <w:ilvl w:val="2"/>
          <w:numId w:val="30"/>
        </w:numPr>
        <w:rPr>
          <w:b/>
        </w:rPr>
      </w:pPr>
      <w:proofErr w:type="spellStart"/>
      <w:r>
        <w:rPr>
          <w:b/>
        </w:rPr>
        <w:t>simpleSearch</w:t>
      </w:r>
      <w:proofErr w:type="spellEnd"/>
      <w:r>
        <w:t xml:space="preserve"> Dados todos los parámetros de manera única, </w:t>
      </w:r>
      <w:r w:rsidR="00AD4B9F">
        <w:rPr>
          <w:b/>
        </w:rPr>
        <w:t>PONER LOS DATOS DE ENTRADA????</w:t>
      </w:r>
      <w:r>
        <w:t xml:space="preserve">manda esos datos a </w:t>
      </w:r>
      <w:proofErr w:type="spellStart"/>
      <w:r>
        <w:t>NeurophSearch</w:t>
      </w:r>
      <w:proofErr w:type="spellEnd"/>
      <w:r>
        <w:t xml:space="preserve">, que se encargará de crear una red neuronal apropiada, hacer los entrenamientos oportunos, calcular los errores tras finalizar cada </w:t>
      </w:r>
      <w:proofErr w:type="spellStart"/>
      <w:r>
        <w:t>epoch</w:t>
      </w:r>
      <w:proofErr w:type="spellEnd"/>
      <w:r>
        <w:t xml:space="preserve">, </w:t>
      </w:r>
      <w:proofErr w:type="spellStart"/>
      <w:r>
        <w:t>etc</w:t>
      </w:r>
      <w:proofErr w:type="spellEnd"/>
      <w:r>
        <w:t xml:space="preserve">; finalmente, se llaman a las funciones de </w:t>
      </w:r>
      <w:proofErr w:type="spellStart"/>
      <w:r>
        <w:t>NeurophSearch</w:t>
      </w:r>
      <w:proofErr w:type="spellEnd"/>
      <w:r>
        <w:t xml:space="preserve"> para imprimir los resultados.</w:t>
      </w:r>
    </w:p>
    <w:p w14:paraId="5986EE98" w14:textId="1B42B922" w:rsidR="0049695C" w:rsidRPr="00AD4B9F" w:rsidRDefault="0049695C" w:rsidP="0049695C">
      <w:pPr>
        <w:pStyle w:val="Normal2"/>
        <w:numPr>
          <w:ilvl w:val="2"/>
          <w:numId w:val="30"/>
        </w:numPr>
        <w:rPr>
          <w:b/>
        </w:rPr>
      </w:pPr>
      <w:proofErr w:type="spellStart"/>
      <w:r>
        <w:rPr>
          <w:b/>
        </w:rPr>
        <w:t>advancedLRSearch</w:t>
      </w:r>
      <w:proofErr w:type="spellEnd"/>
      <w:r>
        <w:rPr>
          <w:b/>
        </w:rPr>
        <w:t xml:space="preserve"> </w:t>
      </w:r>
      <w:r>
        <w:t xml:space="preserve">La única diferencia con respecto a la búsqueda simple es que la avanzada </w:t>
      </w:r>
      <w:r w:rsidR="00AD4B9F">
        <w:t>está</w:t>
      </w:r>
      <w:r>
        <w:t xml:space="preserve"> pensada para admitir combinaciones y entrenar una detrás de otra. Así, </w:t>
      </w:r>
      <w:r w:rsidR="00AD4B9F">
        <w:t xml:space="preserve">tiene los mismos valores de entrada que la función </w:t>
      </w:r>
      <w:proofErr w:type="spellStart"/>
      <w:r w:rsidR="00AD4B9F">
        <w:t>simpleSearch</w:t>
      </w:r>
      <w:proofErr w:type="spellEnd"/>
      <w:r w:rsidR="00AD4B9F">
        <w:t xml:space="preserve">, pero cambiando el parámetro </w:t>
      </w:r>
      <w:proofErr w:type="spellStart"/>
      <w:r w:rsidR="00AD4B9F">
        <w:t>learningRate</w:t>
      </w:r>
      <w:proofErr w:type="spellEnd"/>
      <w:r w:rsidR="00AD4B9F">
        <w:t xml:space="preserve"> por</w:t>
      </w:r>
      <w:r>
        <w:t xml:space="preserve"> una lista de </w:t>
      </w:r>
      <w:proofErr w:type="spellStart"/>
      <w:r>
        <w:t>LearningRates</w:t>
      </w:r>
      <w:proofErr w:type="spellEnd"/>
      <w:r>
        <w:t xml:space="preserve"> a estudiar, así como </w:t>
      </w:r>
      <w:r w:rsidR="00AD4B9F">
        <w:t xml:space="preserve">el array que define las capaz ocultas y el número de neuronas que hay en cada capa por </w:t>
      </w:r>
      <w:r>
        <w:t>dos parámetros que indicarán el</w:t>
      </w:r>
      <w:r w:rsidR="00AD4B9F">
        <w:t xml:space="preserve"> máximo número de capas ocultas</w:t>
      </w:r>
      <w:r>
        <w:t xml:space="preserve"> y el número de neuronas que puede haber en cada capa</w:t>
      </w:r>
      <w:r w:rsidR="00AD4B9F">
        <w:t xml:space="preserve">. Con estos datos, irá generando todas las combinaciones de capas ocultas y llamará a la función de entrenamiento basado en varios </w:t>
      </w:r>
      <w:proofErr w:type="spellStart"/>
      <w:r w:rsidR="00AD4B9F">
        <w:t>learningRates</w:t>
      </w:r>
      <w:proofErr w:type="spellEnd"/>
      <w:r w:rsidR="00AD4B9F">
        <w:t xml:space="preserve"> de </w:t>
      </w:r>
      <w:proofErr w:type="spellStart"/>
      <w:r w:rsidR="00AD4B9F">
        <w:t>NeurophSearch</w:t>
      </w:r>
      <w:proofErr w:type="spellEnd"/>
      <w:r w:rsidR="00AD4B9F">
        <w:t xml:space="preserve">. </w:t>
      </w:r>
    </w:p>
    <w:p w14:paraId="2676B8B2" w14:textId="55C0764B" w:rsidR="00AD4B9F" w:rsidRPr="00AD4B9F" w:rsidRDefault="00AD4B9F" w:rsidP="0049695C">
      <w:pPr>
        <w:pStyle w:val="Normal2"/>
        <w:numPr>
          <w:ilvl w:val="2"/>
          <w:numId w:val="30"/>
        </w:numPr>
        <w:rPr>
          <w:b/>
        </w:rPr>
      </w:pPr>
      <w:proofErr w:type="spellStart"/>
      <w:r>
        <w:rPr>
          <w:b/>
        </w:rPr>
        <w:t>findBestNetwork</w:t>
      </w:r>
      <w:proofErr w:type="spellEnd"/>
      <w:r>
        <w:rPr>
          <w:b/>
        </w:rPr>
        <w:t>:</w:t>
      </w:r>
      <w:r>
        <w:t xml:space="preserve"> Recorre todas las redes neuronales guardadas en la ruta por defecto (</w:t>
      </w:r>
      <w:proofErr w:type="spellStart"/>
      <w:r w:rsidRPr="00AD4B9F">
        <w:t>NeurophSolutions</w:t>
      </w:r>
      <w:proofErr w:type="spellEnd"/>
      <w:r w:rsidRPr="00AD4B9F">
        <w:t>/Networks</w:t>
      </w:r>
      <w:r>
        <w:t>/*.</w:t>
      </w:r>
      <w:proofErr w:type="spellStart"/>
      <w:r>
        <w:t>nnet</w:t>
      </w:r>
      <w:proofErr w:type="spellEnd"/>
      <w:r>
        <w:t>) y calculará el error medio cuadrático tras pasar todos los datos de prueba por la red. Una vez haya recorrido todas, imprimirá por pantalla el archivo con la red más prometedora y el error medio cuadrático obtenido.</w:t>
      </w:r>
    </w:p>
    <w:p w14:paraId="0BD954E6" w14:textId="526B427E" w:rsidR="00AD4B9F" w:rsidRPr="00A56BAC" w:rsidRDefault="00AD4B9F" w:rsidP="0049695C">
      <w:pPr>
        <w:pStyle w:val="Normal2"/>
        <w:numPr>
          <w:ilvl w:val="2"/>
          <w:numId w:val="30"/>
        </w:numPr>
        <w:rPr>
          <w:b/>
        </w:rPr>
      </w:pPr>
      <w:proofErr w:type="spellStart"/>
      <w:r>
        <w:rPr>
          <w:b/>
        </w:rPr>
        <w:t>networkTest</w:t>
      </w:r>
      <w:proofErr w:type="spellEnd"/>
      <w:r>
        <w:rPr>
          <w:b/>
        </w:rPr>
        <w:t xml:space="preserve">: </w:t>
      </w:r>
      <w:r>
        <w:t>Dada la ruta de la red neuronal a testear, genera un archivo csv con el nombre deseado en el que se encuentra la comparativa entre los datos obtenidos y los reales en cada año, para posteriormente generar con un programa como Excel gráficas que representen fielmente los resultados.</w:t>
      </w:r>
    </w:p>
    <w:p w14:paraId="1559170A" w14:textId="77777777" w:rsidR="00C30D64" w:rsidRDefault="00C30D64">
      <w:pPr>
        <w:spacing w:before="0" w:after="0"/>
        <w:rPr>
          <w:b/>
        </w:rPr>
      </w:pPr>
      <w:r>
        <w:rPr>
          <w:b/>
        </w:rPr>
        <w:br w:type="page"/>
      </w:r>
    </w:p>
    <w:p w14:paraId="4D110EA3" w14:textId="33B92F67" w:rsidR="00A56BAC" w:rsidRPr="00C30D64" w:rsidRDefault="00A56BAC" w:rsidP="00A56BAC">
      <w:pPr>
        <w:pStyle w:val="Normal2"/>
        <w:numPr>
          <w:ilvl w:val="1"/>
          <w:numId w:val="30"/>
        </w:numPr>
        <w:rPr>
          <w:b/>
        </w:rPr>
      </w:pPr>
      <w:proofErr w:type="spellStart"/>
      <w:r w:rsidRPr="00A56BAC">
        <w:rPr>
          <w:b/>
        </w:rPr>
        <w:lastRenderedPageBreak/>
        <w:t>NeurophSearch</w:t>
      </w:r>
      <w:proofErr w:type="spellEnd"/>
      <w:r w:rsidR="00AD4B9F">
        <w:rPr>
          <w:b/>
        </w:rPr>
        <w:t xml:space="preserve">: </w:t>
      </w:r>
      <w:r w:rsidR="00AD4B9F">
        <w:t xml:space="preserve">Es la clase que conecta directamente con la librería de Neuroph, encargada de realizar las labores de entrenamiento, generación de gráficos, guardar esos gráficos, guardar </w:t>
      </w:r>
      <w:r w:rsidR="00C30D64">
        <w:t>las</w:t>
      </w:r>
      <w:r w:rsidR="00AD4B9F">
        <w:t xml:space="preserve"> redes</w:t>
      </w:r>
      <w:r w:rsidR="00C30D64">
        <w:t xml:space="preserve"> una vez han finalizado el entrenamiento</w:t>
      </w:r>
      <w:r w:rsidR="00AD4B9F">
        <w:t>, etc…</w:t>
      </w:r>
      <w:r w:rsidR="00C30D64">
        <w:t xml:space="preserve"> De todas las funciones las más relevantes son las relacionadas con el entrenamiento, y el guardado de los datos que se van obteniendo:</w:t>
      </w:r>
    </w:p>
    <w:p w14:paraId="625C615A" w14:textId="77777777" w:rsidR="00C30D64" w:rsidRPr="00A56BAC" w:rsidRDefault="00C30D64" w:rsidP="00C30D64">
      <w:pPr>
        <w:pStyle w:val="Normal2"/>
        <w:numPr>
          <w:ilvl w:val="2"/>
          <w:numId w:val="30"/>
        </w:numPr>
        <w:rPr>
          <w:b/>
        </w:rPr>
      </w:pPr>
    </w:p>
    <w:p w14:paraId="5E0C7415" w14:textId="05135F8E" w:rsidR="009A2F8A" w:rsidRDefault="009A2F8A"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5D5E7C"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56"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57" o:title="All Diagram - copia (5)"/>
            <v:shadow on="t" opacity=".5" offset="6pt,6pt"/>
            <w10:wrap type="square"/>
          </v:shape>
        </w:pict>
      </w:r>
      <w:r w:rsidR="00D954F9">
        <w:t>Metaheurísticas</w:t>
      </w:r>
    </w:p>
    <w:p w14:paraId="430C443F" w14:textId="32A1F523" w:rsidR="00450A98" w:rsidRDefault="00EA2E67" w:rsidP="00D954F9">
      <w:pPr>
        <w:pStyle w:val="Normal2"/>
      </w:pPr>
      <w:r>
        <w:t>En este caso, dividimos lo relacionado con metaheurísticas en 4 apartados:</w:t>
      </w:r>
    </w:p>
    <w:p w14:paraId="0A461AC2" w14:textId="1D3BA2A2" w:rsidR="00EA2E67" w:rsidRDefault="00EA2E67" w:rsidP="00EA2E67">
      <w:pPr>
        <w:pStyle w:val="Normal2"/>
        <w:numPr>
          <w:ilvl w:val="0"/>
          <w:numId w:val="30"/>
        </w:numPr>
      </w:pPr>
      <w:r>
        <w:t>Clases de modelos</w:t>
      </w:r>
    </w:p>
    <w:p w14:paraId="13DAD382" w14:textId="197A3911" w:rsidR="00EA2E67" w:rsidRDefault="00EA2E67" w:rsidP="00EA2E67">
      <w:pPr>
        <w:pStyle w:val="Normal2"/>
        <w:numPr>
          <w:ilvl w:val="1"/>
          <w:numId w:val="30"/>
        </w:numPr>
      </w:pPr>
      <w:r>
        <w:t>MetaVariable</w:t>
      </w:r>
    </w:p>
    <w:p w14:paraId="00EC0DD5" w14:textId="67A9DF80" w:rsidR="00EA2E67" w:rsidRDefault="00EA2E67" w:rsidP="00EA2E67">
      <w:pPr>
        <w:pStyle w:val="Normal2"/>
        <w:numPr>
          <w:ilvl w:val="1"/>
          <w:numId w:val="30"/>
        </w:numPr>
      </w:pPr>
      <w:r>
        <w:t>MetaSolution</w:t>
      </w:r>
    </w:p>
    <w:p w14:paraId="7AF0288F" w14:textId="4778DDB6" w:rsidR="00EA2E67" w:rsidRDefault="00EA2E67" w:rsidP="00EA2E67">
      <w:pPr>
        <w:pStyle w:val="Normal2"/>
        <w:numPr>
          <w:ilvl w:val="1"/>
          <w:numId w:val="30"/>
        </w:numPr>
      </w:pPr>
      <w:r>
        <w:t>MetaResults</w:t>
      </w:r>
    </w:p>
    <w:p w14:paraId="1063A100" w14:textId="77777777" w:rsidR="00EA2E67" w:rsidRPr="00BD7784" w:rsidRDefault="00EA2E67" w:rsidP="00EA2E67">
      <w:pPr>
        <w:pStyle w:val="Normal2"/>
        <w:numPr>
          <w:ilvl w:val="0"/>
          <w:numId w:val="30"/>
        </w:numPr>
        <w:rPr>
          <w:u w:val="single"/>
        </w:rPr>
      </w:pPr>
      <w:r w:rsidRPr="00BD7784">
        <w:rPr>
          <w:u w:val="single"/>
        </w:rPr>
        <w:t>Clases externas</w:t>
      </w:r>
    </w:p>
    <w:p w14:paraId="59243B6A" w14:textId="77777777" w:rsidR="00EA2E67" w:rsidRDefault="00EA2E67" w:rsidP="00EA2E67">
      <w:pPr>
        <w:pStyle w:val="Normal2"/>
        <w:ind w:left="720"/>
      </w:pPr>
      <w:r w:rsidRPr="00A56BAC">
        <w:rPr>
          <w:b/>
        </w:rPr>
        <w:t>GlobalConstants</w:t>
      </w:r>
      <w:r w:rsidRPr="009A2F8A">
        <w:t xml:space="preserve"> </w:t>
      </w:r>
      <w:r>
        <w:t>es utilizada para acceder a variables globales como las rutas que contienen los datos de entrada y la clase Problem.</w:t>
      </w:r>
    </w:p>
    <w:p w14:paraId="5E08371C" w14:textId="4063C24E" w:rsidR="00EA2E67" w:rsidRDefault="00EA2E67" w:rsidP="00EA2E67">
      <w:pPr>
        <w:pStyle w:val="Normal2"/>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751A65">
        <w:t>numéricamente</w:t>
      </w:r>
      <w:r>
        <w:t xml:space="preserve"> los datos que previamente se han mostrado gráficamente a través de LineChartSample.</w:t>
      </w:r>
    </w:p>
    <w:p w14:paraId="01769F64" w14:textId="1B0A230E" w:rsidR="00EA2E67" w:rsidRDefault="00EA2E67" w:rsidP="00EA2E67">
      <w:pPr>
        <w:pStyle w:val="Normal2"/>
        <w:numPr>
          <w:ilvl w:val="0"/>
          <w:numId w:val="32"/>
        </w:numPr>
      </w:pPr>
      <w:r>
        <w:t>Clase Optimizador</w:t>
      </w:r>
    </w:p>
    <w:p w14:paraId="6EEF7F97" w14:textId="18BF7F3E" w:rsidR="00EA2E67" w:rsidRPr="00EA2E67" w:rsidRDefault="00EA2E67" w:rsidP="00EA2E67">
      <w:pPr>
        <w:pStyle w:val="Normal2"/>
        <w:numPr>
          <w:ilvl w:val="0"/>
          <w:numId w:val="32"/>
        </w:numPr>
      </w:pPr>
      <w:r>
        <w:lastRenderedPageBreak/>
        <w:t xml:space="preserve">Clases </w:t>
      </w:r>
      <w:r>
        <w:rPr>
          <w:b/>
        </w:rPr>
        <w:t>“importantes”</w:t>
      </w:r>
    </w:p>
    <w:p w14:paraId="05812845" w14:textId="5F480218" w:rsidR="00EA2E67" w:rsidRDefault="00EA2E67" w:rsidP="00EA2E67">
      <w:pPr>
        <w:pStyle w:val="Normal2"/>
        <w:ind w:left="720"/>
      </w:pPr>
      <w:r>
        <w:rPr>
          <w:b/>
        </w:rPr>
        <w:t xml:space="preserve">MetaSolver </w:t>
      </w:r>
      <w:r>
        <w:t>mapsodjaops</w:t>
      </w:r>
    </w:p>
    <w:p w14:paraId="75F18378" w14:textId="701DD50F" w:rsidR="00EA2E67" w:rsidRPr="00EA2E67" w:rsidRDefault="00EA2E67" w:rsidP="00EA2E67">
      <w:pPr>
        <w:pStyle w:val="Normal2"/>
        <w:ind w:left="720"/>
      </w:pPr>
      <w:r>
        <w:rPr>
          <w:b/>
        </w:rPr>
        <w:t xml:space="preserve">MetaSearch </w:t>
      </w:r>
      <w:r>
        <w:t>sapodjoasp</w:t>
      </w:r>
    </w:p>
    <w:p w14:paraId="02DE6969" w14:textId="77777777" w:rsidR="00EA2E67" w:rsidRDefault="00EA2E67" w:rsidP="00EA2E67">
      <w:pPr>
        <w:pStyle w:val="Normal2"/>
      </w:pPr>
    </w:p>
    <w:p w14:paraId="7168A254" w14:textId="77777777" w:rsidR="00450A98" w:rsidRDefault="00450A98" w:rsidP="00D954F9">
      <w:pPr>
        <w:pStyle w:val="Normal2"/>
      </w:pPr>
    </w:p>
    <w:p w14:paraId="784B85BF" w14:textId="77777777" w:rsidR="00175DC1" w:rsidRDefault="00175DC1">
      <w:pPr>
        <w:spacing w:before="0" w:after="0"/>
        <w:rPr>
          <w:rFonts w:ascii="Garamond" w:hAnsi="Garamond" w:cs="Arial"/>
          <w:b/>
          <w:i/>
        </w:rPr>
      </w:pPr>
      <w:r>
        <w:br w:type="page"/>
      </w:r>
    </w:p>
    <w:p w14:paraId="0C81B135" w14:textId="60502057" w:rsidR="00D954F9" w:rsidRDefault="005D5E7C"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58"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59" o:title="All Diagram - copia (2)"/>
            <v:shadow on="t" opacity=".5" offset="6pt,6pt"/>
            <w10:wrap type="square"/>
          </v:shape>
        </w:pict>
      </w:r>
      <w:r w:rsidR="00D954F9">
        <w:t>Optimizadores de metaheurísticas</w:t>
      </w:r>
    </w:p>
    <w:p w14:paraId="2EFE38DE" w14:textId="58BCC159" w:rsidR="00D954F9" w:rsidRDefault="007A5D08" w:rsidP="00D954F9">
      <w:pPr>
        <w:pStyle w:val="Normal2"/>
      </w:pPr>
      <w:r>
        <w:t xml:space="preserve">Si bien </w:t>
      </w:r>
      <w:r w:rsidR="00B964D3">
        <w:t xml:space="preserve">todo </w:t>
      </w:r>
      <w:r>
        <w:t xml:space="preserve">lo relacionado </w:t>
      </w:r>
      <w:r w:rsidR="00B964D3">
        <w:t xml:space="preserve">con optimizadores </w:t>
      </w:r>
      <w:r>
        <w:t>podía haber sido desarrollado en una sola clase, para ser fieles a la programación orientada a objetos, su diseño ha sido el que vemos en el diagrama UML, teniendo así que dedicarle un apartado completo.</w:t>
      </w:r>
    </w:p>
    <w:p w14:paraId="4D6070DF" w14:textId="2EC0A032" w:rsidR="007A5D08" w:rsidRPr="007A5D08" w:rsidRDefault="007A5D08" w:rsidP="00D954F9">
      <w:pPr>
        <w:pStyle w:val="Normal2"/>
      </w:pPr>
      <w:r>
        <w:rPr>
          <w:b/>
        </w:rPr>
        <w:t>Clase Optimizer</w:t>
      </w:r>
      <w:r>
        <w:t>: Interfaz con las funciones optimize y evaluate, que serán desarrolladas en clases que implementen la interfaz.</w:t>
      </w:r>
    </w:p>
    <w:p w14:paraId="1F07C8BC" w14:textId="77777777" w:rsidR="007A5D08" w:rsidRDefault="007A5D08" w:rsidP="00D954F9">
      <w:pPr>
        <w:pStyle w:val="Normal2"/>
      </w:pPr>
      <w:r w:rsidRPr="007A5D08">
        <w:rPr>
          <w:b/>
        </w:rPr>
        <w:t>Clase EvaluationOptimizer</w:t>
      </w:r>
      <w:r>
        <w:t>: Esta clase implementa la anterior, pero al ser abstracta no necesita definir todas las funciones de su interfaz, así, solo implementa la función evaluate, que será global para todas las subclases que vengan detrás, deja abstracta la función optimize que será específica, define los primeros atributos de clase y funciones auxiliares.</w:t>
      </w:r>
    </w:p>
    <w:p w14:paraId="714B7C8C" w14:textId="09A6CBA3" w:rsidR="00D954F9" w:rsidRDefault="007A5D08" w:rsidP="00D954F9">
      <w:pPr>
        <w:pStyle w:val="Normal2"/>
      </w:pPr>
      <w:r w:rsidRPr="007A5D08">
        <w:rPr>
          <w:b/>
        </w:rPr>
        <w:t>Clase R</w:t>
      </w:r>
      <w:r>
        <w:rPr>
          <w:b/>
        </w:rPr>
        <w:t>andomEvaluationOptimizer</w:t>
      </w:r>
      <w:r>
        <w:t xml:space="preserve">: Esta es la primera clase no abstracta, y es el optimizador más sencillo con el que contamos. </w:t>
      </w:r>
      <w:r w:rsidR="00B964D3">
        <w:t>Como su nombre indica, genera cambios al azar sobre las variables presentes en la instancia MetaSolution que le entre como parámetros. Simplemente extiende la clase EvaluationOptimizer y termina de implementar la función Optimize.</w:t>
      </w:r>
    </w:p>
    <w:p w14:paraId="5EDEF1D2" w14:textId="2D73A70B" w:rsidR="00B964D3" w:rsidRDefault="00B964D3">
      <w:pPr>
        <w:spacing w:before="0" w:after="0"/>
        <w:rPr>
          <w:b/>
        </w:rPr>
      </w:pPr>
      <w:r>
        <w:rPr>
          <w:b/>
        </w:rPr>
        <w:br w:type="page"/>
      </w:r>
    </w:p>
    <w:p w14:paraId="7388D516" w14:textId="1D3FE30C" w:rsidR="00D954F9" w:rsidRPr="00B964D3" w:rsidRDefault="00B964D3" w:rsidP="00B964D3">
      <w:pPr>
        <w:pStyle w:val="Normal2"/>
      </w:pPr>
      <w:r w:rsidRPr="007A5D08">
        <w:rPr>
          <w:b/>
        </w:rPr>
        <w:lastRenderedPageBreak/>
        <w:t xml:space="preserve">Clase </w:t>
      </w:r>
      <w:r>
        <w:rPr>
          <w:b/>
        </w:rPr>
        <w:t>LSEvaluationOptimizer</w:t>
      </w:r>
      <w:r>
        <w:t xml:space="preserve">: </w:t>
      </w:r>
      <w:r>
        <w:rPr>
          <w:b/>
        </w:rPr>
        <w:t xml:space="preserve">localsearch?linesearch? Xd </w:t>
      </w:r>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14:paraId="45F205E8" w14:textId="77777777" w:rsidR="00D954F9" w:rsidRPr="00D954F9" w:rsidRDefault="00D954F9" w:rsidP="00D954F9">
      <w:pPr>
        <w:pStyle w:val="Normal2"/>
      </w:pPr>
    </w:p>
    <w:p w14:paraId="2EA9FE29" w14:textId="65E500E4" w:rsidR="00462C20" w:rsidRDefault="00462C20" w:rsidP="00462C20">
      <w:r>
        <w:t>Tecnologías: Eclipse, NetBeans, UML el GoUML o lo que sea para hacer diagramas de clases, la librería del Neuroph, java v8. Lo que tengo que instalar para que funcione todo. Hablar de todas las tecnologías. HABLAR TAMBIÉN DE PYTHON, aunque lo dejara a posteriori.</w:t>
      </w:r>
    </w:p>
    <w:p w14:paraId="4A88379F" w14:textId="77777777" w:rsidR="00462C20" w:rsidRPr="00462C20" w:rsidRDefault="00462C20" w:rsidP="00462C20">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2932E9C4" w:rsidR="00E20BFA" w:rsidRDefault="00E20BFA" w:rsidP="00D84A47">
      <w:pPr>
        <w:pStyle w:val="Ttulo1"/>
      </w:pPr>
      <w:bookmarkStart w:id="13" w:name="_Toc484453333"/>
      <w:r>
        <w:lastRenderedPageBreak/>
        <w:t>EXPERIMENTOS</w:t>
      </w:r>
      <w:r w:rsidR="00462C20">
        <w:t xml:space="preserve"> (&lt;10 </w:t>
      </w:r>
      <w:r w:rsidR="00751A65">
        <w:t>págs.</w:t>
      </w:r>
      <w:r w:rsidR="00462C20">
        <w:t>)</w:t>
      </w:r>
      <w:bookmarkEnd w:id="13"/>
    </w:p>
    <w:p w14:paraId="03685590" w14:textId="0F153BA5" w:rsidR="000807A5" w:rsidRDefault="000807A5" w:rsidP="000807A5">
      <w:pPr>
        <w:pStyle w:val="Ttulo2"/>
      </w:pPr>
      <w:r>
        <w:t>Redes Neuronales</w:t>
      </w:r>
    </w:p>
    <w:p w14:paraId="3C9DD513" w14:textId="62AD980C" w:rsidR="000807A5" w:rsidRDefault="00A27393" w:rsidP="000807A5">
      <w:r>
        <w:t>Para entrenar una red neuronal satisfactoriamente hay varios parámetros que hay que ajustar para que los resultados sean los buscados. Esos parámetros son los siguientes:</w:t>
      </w:r>
    </w:p>
    <w:p w14:paraId="38AEF1E8" w14:textId="42071BB1" w:rsidR="00A27393" w:rsidRDefault="00083CC3" w:rsidP="00A27393">
      <w:pPr>
        <w:pStyle w:val="Prrafodelista"/>
        <w:numPr>
          <w:ilvl w:val="0"/>
          <w:numId w:val="33"/>
        </w:numPr>
      </w:pPr>
      <w:r>
        <w:t xml:space="preserve">En cuanto a </w:t>
      </w:r>
      <w:r w:rsidR="00A27393">
        <w:t>Iteraciones de entrenamiento</w:t>
      </w:r>
      <w:r>
        <w:t xml:space="preserve"> hemos definido tal para evitar que se vaya de madre</w:t>
      </w:r>
    </w:p>
    <w:p w14:paraId="0D387539" w14:textId="41B35916" w:rsidR="00A27393" w:rsidRDefault="00A27393" w:rsidP="00A27393">
      <w:pPr>
        <w:pStyle w:val="Prrafodelista"/>
        <w:numPr>
          <w:ilvl w:val="0"/>
          <w:numId w:val="33"/>
        </w:numPr>
      </w:pPr>
      <w:r>
        <w:t>Tipo de propagación en la red</w:t>
      </w:r>
      <w:r w:rsidR="006F0446">
        <w:t xml:space="preserve">: </w:t>
      </w:r>
    </w:p>
    <w:p w14:paraId="186D73A4" w14:textId="77777777" w:rsidR="00083CC3" w:rsidRDefault="00083CC3" w:rsidP="00083CC3"/>
    <w:p w14:paraId="1AFB6FFE" w14:textId="72A8E45E" w:rsidR="00A27393" w:rsidRDefault="00A27393" w:rsidP="00A27393">
      <w:pPr>
        <w:pStyle w:val="Prrafodelista"/>
        <w:numPr>
          <w:ilvl w:val="0"/>
          <w:numId w:val="33"/>
        </w:numPr>
      </w:pPr>
      <w:proofErr w:type="spellStart"/>
      <w:r>
        <w:t>LearningRates</w:t>
      </w:r>
      <w:proofErr w:type="spellEnd"/>
      <w:r w:rsidR="006F0446">
        <w:t xml:space="preserve">: </w:t>
      </w:r>
    </w:p>
    <w:p w14:paraId="4AE62F06" w14:textId="7533C502" w:rsidR="00A27393" w:rsidRDefault="00A27393" w:rsidP="00A27393">
      <w:pPr>
        <w:pStyle w:val="Prrafodelista"/>
        <w:numPr>
          <w:ilvl w:val="0"/>
          <w:numId w:val="33"/>
        </w:numPr>
      </w:pPr>
      <w:r>
        <w:t>Función de transferencia de las neuronas</w:t>
      </w:r>
      <w:r w:rsidR="006F0446">
        <w:t xml:space="preserve">: </w:t>
      </w:r>
    </w:p>
    <w:p w14:paraId="2026BE20" w14:textId="6907561C" w:rsidR="00A27393" w:rsidRDefault="006F0446" w:rsidP="00A27393">
      <w:pPr>
        <w:pStyle w:val="Prrafodelista"/>
        <w:numPr>
          <w:ilvl w:val="0"/>
          <w:numId w:val="33"/>
        </w:numPr>
      </w:pPr>
      <w:r w:rsidRPr="006F0446">
        <w:rPr>
          <w:u w:val="single"/>
        </w:rPr>
        <w:t>Capas ocultas</w:t>
      </w:r>
      <w:r>
        <w:t xml:space="preserve">: </w:t>
      </w:r>
      <w:r w:rsidR="00083CC3">
        <w:t xml:space="preserve">en la siguiente tabla se muestra el comportamiento con </w:t>
      </w:r>
      <w:proofErr w:type="spellStart"/>
      <w:proofErr w:type="gramStart"/>
      <w:r w:rsidR="00083CC3">
        <w:t>x,y</w:t>
      </w:r>
      <w:proofErr w:type="spellEnd"/>
      <w:proofErr w:type="gramEnd"/>
      <w:r w:rsidR="00083CC3">
        <w:t xml:space="preserve"> y z. Como se puede ver en tal tabla lo mejor es tantas capaz ocultas</w:t>
      </w:r>
    </w:p>
    <w:p w14:paraId="60FAC316" w14:textId="24A5D5D2" w:rsidR="00A27393" w:rsidRDefault="00A27393" w:rsidP="00A27393">
      <w:pPr>
        <w:pStyle w:val="Prrafodelista"/>
        <w:numPr>
          <w:ilvl w:val="0"/>
          <w:numId w:val="33"/>
        </w:numPr>
      </w:pPr>
      <w:r>
        <w:t>Número de neuronas presentes en cada capa</w:t>
      </w:r>
      <w:r w:rsidR="006F0446">
        <w:t xml:space="preserve">: </w:t>
      </w:r>
    </w:p>
    <w:p w14:paraId="7B9D2385" w14:textId="5C595322" w:rsidR="000807A5" w:rsidRDefault="007A667C" w:rsidP="000807A5">
      <w:r>
        <w:t>Una vez explicado esto, el proceso que se ha seguido para determinar la mejor combinación ha sido el siguiente:</w:t>
      </w:r>
    </w:p>
    <w:p w14:paraId="6CB1CEF2" w14:textId="02F2F6EB" w:rsidR="007A667C" w:rsidRPr="007A667C" w:rsidRDefault="007A667C" w:rsidP="000807A5">
      <w:pPr>
        <w:rPr>
          <w:b/>
        </w:rPr>
      </w:pPr>
      <w:r>
        <w:rPr>
          <w:b/>
        </w:rPr>
        <w:t>Explicar método de experimentación</w:t>
      </w:r>
    </w:p>
    <w:p w14:paraId="60AC7375" w14:textId="78E30701" w:rsidR="000807A5" w:rsidRDefault="000807A5" w:rsidP="000807A5">
      <w:pPr>
        <w:pStyle w:val="Ttulo2"/>
      </w:pPr>
      <w:r>
        <w:t>Metaheurísticas</w:t>
      </w:r>
    </w:p>
    <w:p w14:paraId="3890B0F8" w14:textId="0D681215" w:rsidR="000807A5" w:rsidRDefault="007A667C" w:rsidP="000807A5">
      <w:r>
        <w:t>Las metaheurísticas también cuentan con parámetros que hay que ajustar, específicamente:</w:t>
      </w:r>
    </w:p>
    <w:p w14:paraId="6C8A693F" w14:textId="360234B9" w:rsidR="007A667C" w:rsidRDefault="007A667C" w:rsidP="007A667C">
      <w:pPr>
        <w:pStyle w:val="Prrafodelista"/>
        <w:numPr>
          <w:ilvl w:val="0"/>
          <w:numId w:val="34"/>
        </w:numPr>
      </w:pPr>
      <w:r>
        <w:t xml:space="preserve">Clase de optimizador: </w:t>
      </w:r>
      <w:r>
        <w:rPr>
          <w:b/>
        </w:rPr>
        <w:t>Explicar</w:t>
      </w:r>
    </w:p>
    <w:p w14:paraId="15AEB7C0" w14:textId="56951E68" w:rsidR="007A667C" w:rsidRDefault="007A667C" w:rsidP="007A667C">
      <w:pPr>
        <w:pStyle w:val="Prrafodelista"/>
        <w:numPr>
          <w:ilvl w:val="0"/>
          <w:numId w:val="34"/>
        </w:numPr>
      </w:pPr>
      <w:r>
        <w:t>Número de hilos de búsqueda (ramas</w:t>
      </w:r>
      <w:proofErr w:type="gramStart"/>
      <w:r>
        <w:t>)</w:t>
      </w:r>
      <w:r w:rsidRPr="007A667C">
        <w:t xml:space="preserve"> </w:t>
      </w:r>
      <w:r>
        <w:t>:</w:t>
      </w:r>
      <w:proofErr w:type="gramEnd"/>
      <w:r>
        <w:t xml:space="preserve"> </w:t>
      </w:r>
      <w:r>
        <w:rPr>
          <w:b/>
        </w:rPr>
        <w:t>Explicar</w:t>
      </w:r>
    </w:p>
    <w:p w14:paraId="2A17D2B9" w14:textId="7B657619" w:rsidR="007A667C" w:rsidRDefault="007A667C" w:rsidP="007A667C">
      <w:pPr>
        <w:pStyle w:val="Prrafodelista"/>
        <w:numPr>
          <w:ilvl w:val="0"/>
          <w:numId w:val="34"/>
        </w:numPr>
      </w:pPr>
      <w:r>
        <w:t>Número de soluciones que va a optimizar cada hilo (hojas</w:t>
      </w:r>
      <w:proofErr w:type="gramStart"/>
      <w:r>
        <w:t>)</w:t>
      </w:r>
      <w:r w:rsidRPr="007A667C">
        <w:t xml:space="preserve"> </w:t>
      </w:r>
      <w:r>
        <w:t>:</w:t>
      </w:r>
      <w:proofErr w:type="gramEnd"/>
      <w:r>
        <w:t xml:space="preserve"> </w:t>
      </w:r>
      <w:r>
        <w:rPr>
          <w:b/>
        </w:rPr>
        <w:t>Explicar</w:t>
      </w:r>
    </w:p>
    <w:p w14:paraId="13642976" w14:textId="05692E92" w:rsidR="007A667C" w:rsidRPr="007A667C" w:rsidRDefault="007A667C" w:rsidP="007A667C">
      <w:pPr>
        <w:pStyle w:val="Prrafodelista"/>
        <w:numPr>
          <w:ilvl w:val="0"/>
          <w:numId w:val="34"/>
        </w:numPr>
      </w:pPr>
      <w:r>
        <w:t xml:space="preserve">Número de partes en las que vamos a dividir el rango de valores que pueden tomar las variables de nuestra MetaSolution: </w:t>
      </w:r>
      <w:r>
        <w:rPr>
          <w:b/>
        </w:rPr>
        <w:t>Explicar</w:t>
      </w:r>
    </w:p>
    <w:p w14:paraId="6ADC9941" w14:textId="0FE7FC36" w:rsidR="007A667C" w:rsidRPr="007A667C" w:rsidRDefault="007A667C" w:rsidP="007A667C">
      <w:pPr>
        <w:rPr>
          <w:b/>
        </w:rPr>
      </w:pPr>
      <w:r>
        <w:t xml:space="preserve">Así, para realizar el estudio de todos estos parámetros </w:t>
      </w:r>
      <w:r w:rsidRPr="007A667C">
        <w:rPr>
          <w:b/>
        </w:rPr>
        <w:t>Explicar método de experimentación</w:t>
      </w:r>
    </w:p>
    <w:p w14:paraId="76529FC9" w14:textId="6F044FDB" w:rsidR="00462C20" w:rsidRPr="000807A5" w:rsidRDefault="00462C20" w:rsidP="00462C20">
      <w:pPr>
        <w:rPr>
          <w:color w:val="FF0000"/>
        </w:rPr>
      </w:pPr>
      <w:r w:rsidRPr="000807A5">
        <w:rPr>
          <w:color w:val="FF0000"/>
        </w:rPr>
        <w:t>Ajuste y estudio de parámetros</w:t>
      </w:r>
      <w:r w:rsidR="00A335E9" w:rsidRPr="000807A5">
        <w:rPr>
          <w:color w:val="FF0000"/>
        </w:rPr>
        <w:t>, como afectan sus valores…</w:t>
      </w:r>
      <w:r w:rsidR="00CE292B" w:rsidRPr="000807A5">
        <w:rPr>
          <w:color w:val="FF0000"/>
        </w:rPr>
        <w:t>Tanto de la red (LR, Epochs)</w:t>
      </w:r>
      <w:r w:rsidRPr="000807A5">
        <w:rPr>
          <w:color w:val="FF0000"/>
        </w:rPr>
        <w:t>,</w:t>
      </w:r>
      <w:r w:rsidR="00CE292B" w:rsidRPr="000807A5">
        <w:rPr>
          <w:color w:val="FF0000"/>
        </w:rPr>
        <w:t xml:space="preserve"> como de la meta (</w:t>
      </w:r>
      <w:r w:rsidR="00A335E9" w:rsidRPr="000807A5">
        <w:rPr>
          <w:color w:val="FF0000"/>
        </w:rPr>
        <w:t>optimización elegida, iteraciones…</w:t>
      </w:r>
      <w:r w:rsidR="00CE292B" w:rsidRPr="000807A5">
        <w:rPr>
          <w:color w:val="FF0000"/>
        </w:rPr>
        <w:t>)</w:t>
      </w:r>
      <w:r w:rsidRPr="000807A5">
        <w:rPr>
          <w:color w:val="FF0000"/>
        </w:rPr>
        <w:t xml:space="preserve"> </w:t>
      </w:r>
      <w:r w:rsidR="00CE292B" w:rsidRPr="000807A5">
        <w:rPr>
          <w:color w:val="FF0000"/>
        </w:rPr>
        <w:t>que cosas permiten elegir los mejores parámetros teniendo en cuenta los objetivos (si tarda más o menos o que)</w:t>
      </w:r>
    </w:p>
    <w:p w14:paraId="5AC8D69B" w14:textId="77777777" w:rsidR="00CE292B" w:rsidRPr="000807A5" w:rsidRDefault="00CE292B" w:rsidP="00462C20">
      <w:pPr>
        <w:rPr>
          <w:color w:val="FF0000"/>
        </w:rPr>
      </w:pPr>
      <w:r w:rsidRPr="000807A5">
        <w:rPr>
          <w:color w:val="FF0000"/>
        </w:rPr>
        <w:t>TIRAR A PONER GRÁFICOS O FIGURAS, mucho mejor que una tabla.</w:t>
      </w:r>
    </w:p>
    <w:p w14:paraId="65DDEA6C" w14:textId="77777777" w:rsidR="00CE292B" w:rsidRPr="000807A5" w:rsidRDefault="00CE292B" w:rsidP="00462C20">
      <w:pPr>
        <w:rPr>
          <w:color w:val="FF0000"/>
        </w:rPr>
      </w:pPr>
      <w:r w:rsidRPr="000807A5">
        <w:rPr>
          <w:color w:val="FF0000"/>
        </w:rP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4" w:name="_Toc484453334"/>
      <w:r>
        <w:lastRenderedPageBreak/>
        <w:t>CONCLUSIONES Y TRABAJOS FUTUROS</w:t>
      </w:r>
      <w:r w:rsidR="00CE292B">
        <w:t xml:space="preserve"> (2 págs)</w:t>
      </w:r>
      <w:bookmarkEnd w:id="14"/>
    </w:p>
    <w:p w14:paraId="4997880A" w14:textId="77777777" w:rsidR="00CE292B" w:rsidRDefault="00CE292B" w:rsidP="00CE292B">
      <w:r>
        <w:t>Lo de objetivos que iba en presente, ahora en pasado, que he logrado de todo.</w:t>
      </w:r>
    </w:p>
    <w:p w14:paraId="784227BE" w14:textId="52C27BB8" w:rsidR="007B766A" w:rsidRPr="006A1483" w:rsidRDefault="00CE292B" w:rsidP="006A1483">
      <w:r>
        <w:t xml:space="preserve">En futuros, cosas mejorables o que probar. Interfaz gráfica, paralelización, redes neuronales Deep learning, otra </w:t>
      </w:r>
      <w:r w:rsidR="00751A65">
        <w:t>metaheurística...</w:t>
      </w:r>
      <w:r>
        <w:t xml:space="preserve"> O que habría hecho si hubiera tenido más tiempo. </w:t>
      </w:r>
      <w:r w:rsidR="007B766A">
        <w:rPr>
          <w:rFonts w:ascii="Garamond" w:hAnsi="Garamond"/>
        </w:rPr>
        <w:t xml:space="preserve"> </w:t>
      </w:r>
    </w:p>
    <w:sectPr w:rsidR="007B766A" w:rsidRPr="006A1483"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F3F59" w14:textId="77777777" w:rsidR="005D5E7C" w:rsidRDefault="005D5E7C">
      <w:r>
        <w:separator/>
      </w:r>
    </w:p>
    <w:p w14:paraId="16BE253B" w14:textId="77777777" w:rsidR="005D5E7C" w:rsidRDefault="005D5E7C"/>
  </w:endnote>
  <w:endnote w:type="continuationSeparator" w:id="0">
    <w:p w14:paraId="7F56C611" w14:textId="77777777" w:rsidR="005D5E7C" w:rsidRDefault="005D5E7C">
      <w:r>
        <w:continuationSeparator/>
      </w:r>
    </w:p>
    <w:p w14:paraId="3EF97C54" w14:textId="77777777" w:rsidR="005D5E7C" w:rsidRDefault="005D5E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EndPr/>
    <w:sdtContent>
      <w:p w14:paraId="4A41BC8B" w14:textId="64BC3D53" w:rsidR="009D7BD4" w:rsidRDefault="009D7BD4" w:rsidP="00A17BCD">
        <w:pPr>
          <w:pStyle w:val="Piedepgina"/>
          <w:jc w:val="center"/>
        </w:pPr>
        <w:r>
          <w:fldChar w:fldCharType="begin"/>
        </w:r>
        <w:r>
          <w:instrText>PAGE   \* MERGEFORMAT</w:instrText>
        </w:r>
        <w:r>
          <w:fldChar w:fldCharType="separate"/>
        </w:r>
        <w:r w:rsidR="00D62DBF">
          <w:rPr>
            <w:noProof/>
          </w:rPr>
          <w:t>- 19 -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4BFE3E8D" w:rsidR="009D7BD4" w:rsidRDefault="005D5E7C" w:rsidP="00A17BCD">
    <w:pPr>
      <w:pStyle w:val="Piedepgina"/>
      <w:jc w:val="center"/>
    </w:pPr>
    <w:sdt>
      <w:sdtPr>
        <w:id w:val="1033298725"/>
        <w:docPartObj>
          <w:docPartGallery w:val="Page Numbers (Bottom of Page)"/>
          <w:docPartUnique/>
        </w:docPartObj>
      </w:sdtPr>
      <w:sdtEndPr/>
      <w:sdtContent>
        <w:r w:rsidR="009D7BD4">
          <w:fldChar w:fldCharType="begin"/>
        </w:r>
        <w:r w:rsidR="009D7BD4">
          <w:instrText>PAGE   \* MERGEFORMAT</w:instrText>
        </w:r>
        <w:r w:rsidR="009D7BD4">
          <w:fldChar w:fldCharType="separate"/>
        </w:r>
        <w:r w:rsidR="00D62DBF">
          <w:rPr>
            <w:noProof/>
          </w:rPr>
          <w:t>- 1 -</w:t>
        </w:r>
        <w:r w:rsidR="009D7BD4">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05094" w14:textId="77777777" w:rsidR="005D5E7C" w:rsidRDefault="005D5E7C">
      <w:r>
        <w:separator/>
      </w:r>
    </w:p>
    <w:p w14:paraId="51AFE879" w14:textId="77777777" w:rsidR="005D5E7C" w:rsidRDefault="005D5E7C"/>
  </w:footnote>
  <w:footnote w:type="continuationSeparator" w:id="0">
    <w:p w14:paraId="2B275759" w14:textId="77777777" w:rsidR="005D5E7C" w:rsidRDefault="005D5E7C">
      <w:r>
        <w:continuationSeparator/>
      </w:r>
    </w:p>
    <w:p w14:paraId="1F4EBA17" w14:textId="77777777" w:rsidR="005D5E7C" w:rsidRDefault="005D5E7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9D7BD4" w:rsidRDefault="009D7BD4"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9D7BD4" w:rsidRDefault="009D7BD4" w:rsidP="005226AD">
    <w:pPr>
      <w:pStyle w:val="Encabezado"/>
      <w:ind w:right="360"/>
    </w:pPr>
  </w:p>
  <w:p w14:paraId="5C4DCB34" w14:textId="77777777" w:rsidR="009D7BD4" w:rsidRDefault="009D7BD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9D7BD4" w:rsidRDefault="009D7BD4"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9D7BD4" w:rsidRPr="00BB73B6" w:rsidRDefault="009D7BD4"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9D7BD4" w:rsidRDefault="009D7BD4">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9D7BD4" w:rsidRDefault="009D7BD4"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D7BD4" w:rsidRDefault="009D7BD4"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D7BD4" w:rsidRDefault="009D7BD4"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9D7BD4" w:rsidRDefault="009D7BD4"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D7BD4" w:rsidRDefault="009D7BD4"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D7BD4" w:rsidRDefault="009D7BD4"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9D7BD4" w:rsidRPr="00AB2DA1" w:rsidRDefault="009D7BD4">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9D7BD4" w:rsidRDefault="009D7BD4"/>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9D7BD4" w:rsidRDefault="009D7BD4"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9D7BD4" w:rsidRPr="00BB73B6" w:rsidRDefault="009D7BD4"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9D7BD4" w:rsidRDefault="009D7BD4"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9D7BD4" w:rsidRDefault="009D7B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1330C21"/>
    <w:multiLevelType w:val="hybridMultilevel"/>
    <w:tmpl w:val="162E2F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5"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6"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7"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8"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9"/>
  </w:num>
  <w:num w:numId="3">
    <w:abstractNumId w:val="23"/>
  </w:num>
  <w:num w:numId="4">
    <w:abstractNumId w:val="8"/>
  </w:num>
  <w:num w:numId="5">
    <w:abstractNumId w:val="5"/>
  </w:num>
  <w:num w:numId="6">
    <w:abstractNumId w:val="11"/>
  </w:num>
  <w:num w:numId="7">
    <w:abstractNumId w:val="12"/>
  </w:num>
  <w:num w:numId="8">
    <w:abstractNumId w:val="10"/>
  </w:num>
  <w:num w:numId="9">
    <w:abstractNumId w:val="20"/>
  </w:num>
  <w:num w:numId="10">
    <w:abstractNumId w:val="22"/>
  </w:num>
  <w:num w:numId="11">
    <w:abstractNumId w:val="16"/>
  </w:num>
  <w:num w:numId="12">
    <w:abstractNumId w:val="19"/>
  </w:num>
  <w:num w:numId="13">
    <w:abstractNumId w:val="28"/>
  </w:num>
  <w:num w:numId="14">
    <w:abstractNumId w:val="3"/>
  </w:num>
  <w:num w:numId="15">
    <w:abstractNumId w:val="9"/>
  </w:num>
  <w:num w:numId="16">
    <w:abstractNumId w:val="15"/>
  </w:num>
  <w:num w:numId="17">
    <w:abstractNumId w:val="1"/>
  </w:num>
  <w:num w:numId="18">
    <w:abstractNumId w:val="18"/>
  </w:num>
  <w:num w:numId="19">
    <w:abstractNumId w:val="14"/>
  </w:num>
  <w:num w:numId="20">
    <w:abstractNumId w:val="0"/>
  </w:num>
  <w:num w:numId="21">
    <w:abstractNumId w:val="24"/>
  </w:num>
  <w:num w:numId="22">
    <w:abstractNumId w:val="32"/>
  </w:num>
  <w:num w:numId="23">
    <w:abstractNumId w:val="27"/>
  </w:num>
  <w:num w:numId="24">
    <w:abstractNumId w:val="26"/>
  </w:num>
  <w:num w:numId="25">
    <w:abstractNumId w:val="4"/>
  </w:num>
  <w:num w:numId="26">
    <w:abstractNumId w:val="17"/>
  </w:num>
  <w:num w:numId="27">
    <w:abstractNumId w:val="21"/>
  </w:num>
  <w:num w:numId="28">
    <w:abstractNumId w:val="6"/>
  </w:num>
  <w:num w:numId="29">
    <w:abstractNumId w:val="7"/>
  </w:num>
  <w:num w:numId="30">
    <w:abstractNumId w:val="2"/>
  </w:num>
  <w:num w:numId="31">
    <w:abstractNumId w:val="13"/>
  </w:num>
  <w:num w:numId="32">
    <w:abstractNumId w:val="30"/>
  </w:num>
  <w:num w:numId="33">
    <w:abstractNumId w:val="3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ES" w:vendorID="64" w:dllVersion="6" w:nlCheck="1" w:checkStyle="0"/>
  <w:activeWritingStyle w:appName="MSWord" w:lang="es-ES_tradnl" w:vendorID="64" w:dllVersion="6" w:nlCheck="1" w:checkStyle="0"/>
  <w:activeWritingStyle w:appName="MSWord" w:lang="es-ES" w:vendorID="64" w:dllVersion="4096" w:nlCheck="1" w:checkStyle="0"/>
  <w:activeWritingStyle w:appName="MSWord" w:lang="es-ES" w:vendorID="64" w:dllVersion="131078"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5CE2"/>
    <w:rsid w:val="000168B6"/>
    <w:rsid w:val="000221E4"/>
    <w:rsid w:val="00035B18"/>
    <w:rsid w:val="0003625C"/>
    <w:rsid w:val="000363BE"/>
    <w:rsid w:val="00037862"/>
    <w:rsid w:val="00037C28"/>
    <w:rsid w:val="00044347"/>
    <w:rsid w:val="00054C4F"/>
    <w:rsid w:val="00060385"/>
    <w:rsid w:val="00074E3A"/>
    <w:rsid w:val="000807A5"/>
    <w:rsid w:val="00083CC3"/>
    <w:rsid w:val="00094426"/>
    <w:rsid w:val="00095E08"/>
    <w:rsid w:val="0009605F"/>
    <w:rsid w:val="000C064F"/>
    <w:rsid w:val="000C149E"/>
    <w:rsid w:val="000C1964"/>
    <w:rsid w:val="000C359F"/>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6A54"/>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E0797"/>
    <w:rsid w:val="002F5C73"/>
    <w:rsid w:val="0030174C"/>
    <w:rsid w:val="0030644B"/>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9695C"/>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B275B"/>
    <w:rsid w:val="005D210E"/>
    <w:rsid w:val="005D5E7C"/>
    <w:rsid w:val="005D737F"/>
    <w:rsid w:val="005F1F7F"/>
    <w:rsid w:val="005F2B5B"/>
    <w:rsid w:val="00614A3B"/>
    <w:rsid w:val="006259BD"/>
    <w:rsid w:val="00646F08"/>
    <w:rsid w:val="00647E5E"/>
    <w:rsid w:val="00663E4E"/>
    <w:rsid w:val="00670BED"/>
    <w:rsid w:val="006909BB"/>
    <w:rsid w:val="006A0D88"/>
    <w:rsid w:val="006A1483"/>
    <w:rsid w:val="006A5B8D"/>
    <w:rsid w:val="006B3AA1"/>
    <w:rsid w:val="006B4B75"/>
    <w:rsid w:val="006B50B2"/>
    <w:rsid w:val="006C1AEE"/>
    <w:rsid w:val="006C76F2"/>
    <w:rsid w:val="006D2110"/>
    <w:rsid w:val="006E0E0D"/>
    <w:rsid w:val="006E1581"/>
    <w:rsid w:val="006E3C8D"/>
    <w:rsid w:val="006F0446"/>
    <w:rsid w:val="006F2DA7"/>
    <w:rsid w:val="006F5EA2"/>
    <w:rsid w:val="00705D7A"/>
    <w:rsid w:val="00710C1F"/>
    <w:rsid w:val="00714B8A"/>
    <w:rsid w:val="007200CE"/>
    <w:rsid w:val="0072704D"/>
    <w:rsid w:val="00732EF9"/>
    <w:rsid w:val="00742F99"/>
    <w:rsid w:val="00751A65"/>
    <w:rsid w:val="00753A60"/>
    <w:rsid w:val="00756A3C"/>
    <w:rsid w:val="0076440D"/>
    <w:rsid w:val="00775DDF"/>
    <w:rsid w:val="007944F7"/>
    <w:rsid w:val="007951A7"/>
    <w:rsid w:val="007A5D08"/>
    <w:rsid w:val="007A667C"/>
    <w:rsid w:val="007B05A5"/>
    <w:rsid w:val="007B1374"/>
    <w:rsid w:val="007B3BA4"/>
    <w:rsid w:val="007B4C8A"/>
    <w:rsid w:val="007B766A"/>
    <w:rsid w:val="007D0370"/>
    <w:rsid w:val="007D7E17"/>
    <w:rsid w:val="007E3602"/>
    <w:rsid w:val="0080220F"/>
    <w:rsid w:val="00805BEC"/>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462FC"/>
    <w:rsid w:val="00956D83"/>
    <w:rsid w:val="00960A54"/>
    <w:rsid w:val="009627CD"/>
    <w:rsid w:val="00965435"/>
    <w:rsid w:val="009676C7"/>
    <w:rsid w:val="009851DC"/>
    <w:rsid w:val="00990BE7"/>
    <w:rsid w:val="00990C5F"/>
    <w:rsid w:val="009910AA"/>
    <w:rsid w:val="0099334E"/>
    <w:rsid w:val="00996131"/>
    <w:rsid w:val="009A2F8A"/>
    <w:rsid w:val="009A597B"/>
    <w:rsid w:val="009A6920"/>
    <w:rsid w:val="009B6834"/>
    <w:rsid w:val="009B73DC"/>
    <w:rsid w:val="009C4589"/>
    <w:rsid w:val="009D33BD"/>
    <w:rsid w:val="009D7BD4"/>
    <w:rsid w:val="009E0DBE"/>
    <w:rsid w:val="009F2274"/>
    <w:rsid w:val="009F384E"/>
    <w:rsid w:val="00A13D4E"/>
    <w:rsid w:val="00A148FB"/>
    <w:rsid w:val="00A15880"/>
    <w:rsid w:val="00A17775"/>
    <w:rsid w:val="00A17BCD"/>
    <w:rsid w:val="00A27393"/>
    <w:rsid w:val="00A328AB"/>
    <w:rsid w:val="00A335E9"/>
    <w:rsid w:val="00A36070"/>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4B9F"/>
    <w:rsid w:val="00AD76C8"/>
    <w:rsid w:val="00B0003F"/>
    <w:rsid w:val="00B0502E"/>
    <w:rsid w:val="00B0660B"/>
    <w:rsid w:val="00B07AFA"/>
    <w:rsid w:val="00B10729"/>
    <w:rsid w:val="00B11C68"/>
    <w:rsid w:val="00B1363C"/>
    <w:rsid w:val="00B259AF"/>
    <w:rsid w:val="00B33902"/>
    <w:rsid w:val="00B53487"/>
    <w:rsid w:val="00B85D5A"/>
    <w:rsid w:val="00B87E8E"/>
    <w:rsid w:val="00B92C29"/>
    <w:rsid w:val="00B92C73"/>
    <w:rsid w:val="00B964D3"/>
    <w:rsid w:val="00BA2427"/>
    <w:rsid w:val="00BA68A1"/>
    <w:rsid w:val="00BB3131"/>
    <w:rsid w:val="00BB73B6"/>
    <w:rsid w:val="00BD3F5C"/>
    <w:rsid w:val="00BD7784"/>
    <w:rsid w:val="00BE4280"/>
    <w:rsid w:val="00BF48E0"/>
    <w:rsid w:val="00C20D90"/>
    <w:rsid w:val="00C27B79"/>
    <w:rsid w:val="00C30D64"/>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2DBF"/>
    <w:rsid w:val="00D6303B"/>
    <w:rsid w:val="00D7747C"/>
    <w:rsid w:val="00D807EC"/>
    <w:rsid w:val="00D8284B"/>
    <w:rsid w:val="00D84A47"/>
    <w:rsid w:val="00D878F9"/>
    <w:rsid w:val="00D9031D"/>
    <w:rsid w:val="00D954F9"/>
    <w:rsid w:val="00D95C5C"/>
    <w:rsid w:val="00DA2B93"/>
    <w:rsid w:val="00DA4759"/>
    <w:rsid w:val="00DB0581"/>
    <w:rsid w:val="00DC5740"/>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2E67"/>
    <w:rsid w:val="00EA4BE2"/>
    <w:rsid w:val="00EA58A7"/>
    <w:rsid w:val="00EB0620"/>
    <w:rsid w:val="00EB1D06"/>
    <w:rsid w:val="00EC049E"/>
    <w:rsid w:val="00EC488A"/>
    <w:rsid w:val="00ED3B58"/>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26" Type="http://schemas.openxmlformats.org/officeDocument/2006/relationships/image" Target="media/image13.jpeg"/><Relationship Id="rId39" Type="http://schemas.openxmlformats.org/officeDocument/2006/relationships/hyperlink" Target="https://github.com/neuroph/neuroph" TargetMode="External"/><Relationship Id="rId34" Type="http://schemas.openxmlformats.org/officeDocument/2006/relationships/image" Target="media/image21.png"/><Relationship Id="rId42" Type="http://schemas.openxmlformats.org/officeDocument/2006/relationships/image" Target="media/image16.gif"/><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7.png"/><Relationship Id="rId11" Type="http://schemas.openxmlformats.org/officeDocument/2006/relationships/header" Target="header3.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hyperlink" Target="https://github.com/pybrain/pybrain" TargetMode="Externa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1.jpeg"/><Relationship Id="rId56" Type="http://schemas.openxmlformats.org/officeDocument/2006/relationships/image" Target="media/image29.jpeg"/><Relationship Id="rId8" Type="http://schemas.openxmlformats.org/officeDocument/2006/relationships/header" Target="header1.xm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footer" Target="footer2.xml"/><Relationship Id="rId25" Type="http://schemas.openxmlformats.org/officeDocument/2006/relationships/image" Target="media/image5.jpeg"/><Relationship Id="rId33" Type="http://schemas.openxmlformats.org/officeDocument/2006/relationships/image" Target="media/image20.png"/><Relationship Id="rId38" Type="http://schemas.openxmlformats.org/officeDocument/2006/relationships/hyperlink" Target="http://www.apache.org/licenses/LICENSE-2.0.html" TargetMode="External"/><Relationship Id="rId46" Type="http://schemas.openxmlformats.org/officeDocument/2006/relationships/image" Target="media/image19.png"/><Relationship Id="rId59" Type="http://schemas.openxmlformats.org/officeDocument/2006/relationships/image" Target="media/image32.jpeg"/><Relationship Id="rId41" Type="http://schemas.openxmlformats.org/officeDocument/2006/relationships/image" Target="media/image15.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6.gif"/><Relationship Id="rId36" Type="http://schemas.openxmlformats.org/officeDocument/2006/relationships/hyperlink" Target="https://es.wikipedia.org/wiki/Licencia_BSD" TargetMode="External"/><Relationship Id="rId49" Type="http://schemas.openxmlformats.org/officeDocument/2006/relationships/image" Target="media/image22.jpeg"/><Relationship Id="rId57"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14EB4-EE57-4373-851F-C9BAF5592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8479</TotalTime>
  <Pages>27</Pages>
  <Words>4182</Words>
  <Characters>23006</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27134</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165</cp:revision>
  <cp:lastPrinted>2017-05-31T18:12:00Z</cp:lastPrinted>
  <dcterms:created xsi:type="dcterms:W3CDTF">2016-11-23T12:49:00Z</dcterms:created>
  <dcterms:modified xsi:type="dcterms:W3CDTF">2017-06-07T13:22:00Z</dcterms:modified>
</cp:coreProperties>
</file>