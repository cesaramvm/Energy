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441A6D" w14:textId="77777777" w:rsidR="00AC7AE9" w:rsidRDefault="00A13D4E" w:rsidP="004F51F7">
      <w:pPr>
        <w:autoSpaceDE w:val="0"/>
        <w:autoSpaceDN w:val="0"/>
        <w:adjustRightInd w:val="0"/>
        <w:spacing w:before="2040" w:line="360" w:lineRule="auto"/>
        <w:rPr>
          <w:rFonts w:ascii="Garamond" w:hAnsi="Garamond" w:cs="TrebuchetMS"/>
          <w:b/>
          <w:sz w:val="48"/>
          <w:szCs w:val="48"/>
        </w:rPr>
      </w:pPr>
      <w:r>
        <w:rPr>
          <w:rFonts w:ascii="Garamond" w:hAnsi="Garamond" w:cs="TrebuchetMS"/>
          <w:b/>
          <w:noProof/>
          <w:sz w:val="28"/>
          <w:szCs w:val="28"/>
        </w:rPr>
        <mc:AlternateContent>
          <mc:Choice Requires="wps">
            <w:drawing>
              <wp:anchor distT="0" distB="0" distL="114300" distR="114300" simplePos="0" relativeHeight="251649536" behindDoc="1" locked="0" layoutInCell="1" allowOverlap="1" wp14:anchorId="1CFBAF3E" wp14:editId="7274C3E4">
                <wp:simplePos x="0" y="0"/>
                <wp:positionH relativeFrom="margin">
                  <wp:posOffset>-120650</wp:posOffset>
                </wp:positionH>
                <wp:positionV relativeFrom="margin">
                  <wp:posOffset>3048000</wp:posOffset>
                </wp:positionV>
                <wp:extent cx="5310505" cy="2076450"/>
                <wp:effectExtent l="0" t="3175" r="0" b="0"/>
                <wp:wrapThrough wrapText="bothSides">
                  <wp:wrapPolygon edited="0">
                    <wp:start x="0" y="0"/>
                    <wp:lineTo x="0" y="0"/>
                    <wp:lineTo x="0" y="0"/>
                  </wp:wrapPolygon>
                </wp:wrapThrough>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2076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26FCD" w14:textId="77777777" w:rsidR="009D7BD4" w:rsidRDefault="009D7BD4"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D7BD4" w:rsidRPr="00AC7AE9" w:rsidRDefault="009D7BD4"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CFBAF3E" id="_x0000_t202" coordsize="21600,21600" o:spt="202" path="m,l,21600r21600,l21600,xe">
                <v:stroke joinstyle="miter"/>
                <v:path gradientshapeok="t" o:connecttype="rect"/>
              </v:shapetype>
              <v:shape id="Text Box 4" o:spid="_x0000_s1026" type="#_x0000_t202" style="position:absolute;margin-left:-9.5pt;margin-top:240pt;width:418.15pt;height:163.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" filled="f" stroked="f">
                <v:textbox>
                  <w:txbxContent>
                    <w:p w14:paraId="18F26FCD" w14:textId="77777777" w:rsidR="009D7BD4" w:rsidRDefault="009D7BD4" w:rsidP="00AC7AE9">
                      <w:pPr>
                        <w:autoSpaceDE w:val="0"/>
                        <w:autoSpaceDN w:val="0"/>
                        <w:adjustRightInd w:val="0"/>
                        <w:spacing w:line="360" w:lineRule="auto"/>
                        <w:rPr>
                          <w:rFonts w:ascii="Garamond" w:hAnsi="Garamond" w:cs="TrebuchetMS"/>
                          <w:b/>
                          <w:sz w:val="28"/>
                          <w:szCs w:val="28"/>
                        </w:rPr>
                      </w:pPr>
                      <w:r>
                        <w:rPr>
                          <w:rFonts w:ascii="Garamond" w:hAnsi="Garamond" w:cs="TrebuchetMS"/>
                          <w:b/>
                          <w:sz w:val="28"/>
                          <w:szCs w:val="28"/>
                        </w:rPr>
                        <w:t>Resumen:</w:t>
                      </w:r>
                    </w:p>
                    <w:p w14:paraId="27B7C7CB" w14:textId="77777777" w:rsidR="009D7BD4" w:rsidRPr="00AC7AE9" w:rsidRDefault="009D7BD4" w:rsidP="00AC7AE9">
                      <w:r w:rsidRPr="007B3BA4">
                        <w:rPr>
                          <w:rFonts w:ascii="Garamond" w:hAnsi="Garamond" w:cs="TrebuchetMS"/>
                          <w:b/>
                        </w:rPr>
                        <w:t>El resumen contendrá las ideas principales del trabajo realizad</w:t>
                      </w:r>
                      <w:r>
                        <w:rPr>
                          <w:rFonts w:ascii="Garamond" w:hAnsi="Garamond" w:cs="TrebuchetMS"/>
                          <w:b/>
                        </w:rPr>
                        <w:t>o y no superará las seis líneas [</w:t>
                      </w:r>
                      <w:r w:rsidRPr="00C41029">
                        <w:rPr>
                          <w:rFonts w:ascii="Arial Black" w:hAnsi="Arial Black" w:cs="TrebuchetMS"/>
                          <w:b/>
                          <w:sz w:val="16"/>
                          <w:szCs w:val="16"/>
                        </w:rPr>
                        <w:t xml:space="preserve">Garamond 12, negrita, </w:t>
                      </w:r>
                      <w:r>
                        <w:rPr>
                          <w:rFonts w:ascii="Arial Black" w:hAnsi="Arial Black" w:cs="TrebuchetMS"/>
                          <w:b/>
                          <w:sz w:val="16"/>
                          <w:szCs w:val="16"/>
                        </w:rPr>
                        <w:t>interlineado 1.5]</w:t>
                      </w:r>
                    </w:p>
                  </w:txbxContent>
                </v:textbox>
                <w10:wrap type="through" anchorx="margin" anchory="margin"/>
              </v:shape>
            </w:pict>
          </mc:Fallback>
        </mc:AlternateContent>
      </w:r>
      <w:r w:rsidR="00D807EC">
        <w:rPr>
          <w:rFonts w:ascii="Garamond" w:hAnsi="Garamond" w:cs="TrebuchetMS"/>
          <w:b/>
          <w:sz w:val="48"/>
          <w:szCs w:val="48"/>
        </w:rPr>
        <w:t>Título de</w:t>
      </w:r>
      <w:r w:rsidR="00D878F9">
        <w:rPr>
          <w:rFonts w:ascii="Garamond" w:hAnsi="Garamond" w:cs="TrebuchetMS"/>
          <w:b/>
          <w:sz w:val="48"/>
          <w:szCs w:val="48"/>
        </w:rPr>
        <w:t>l</w:t>
      </w:r>
      <w:r w:rsidR="00DB0581">
        <w:rPr>
          <w:rFonts w:ascii="Garamond" w:hAnsi="Garamond" w:cs="TrebuchetMS"/>
          <w:b/>
          <w:sz w:val="48"/>
          <w:szCs w:val="48"/>
        </w:rPr>
        <w:t xml:space="preserve"> Trabajo </w:t>
      </w:r>
      <w:r w:rsidR="00D807EC">
        <w:rPr>
          <w:rFonts w:ascii="Garamond" w:hAnsi="Garamond" w:cs="TrebuchetMS"/>
          <w:b/>
          <w:sz w:val="48"/>
          <w:szCs w:val="48"/>
        </w:rPr>
        <w:t>Fin de Grado o de la memoria de un trabajo experimental</w:t>
      </w:r>
    </w:p>
    <w:p w14:paraId="0BB6B765" w14:textId="77777777" w:rsidR="00F3620B" w:rsidRDefault="00AC7AE9" w:rsidP="00AC7AE9">
      <w:pPr>
        <w:autoSpaceDE w:val="0"/>
        <w:autoSpaceDN w:val="0"/>
        <w:adjustRightInd w:val="0"/>
        <w:spacing w:line="360" w:lineRule="auto"/>
        <w:rPr>
          <w:rFonts w:ascii="Garamond" w:hAnsi="Garamond" w:cs="TrebuchetMS"/>
          <w:b/>
          <w:sz w:val="48"/>
          <w:szCs w:val="48"/>
        </w:rPr>
      </w:pPr>
      <w:r w:rsidRPr="00AC7AE9">
        <w:rPr>
          <w:rFonts w:ascii="Garamond" w:hAnsi="Garamond" w:cs="TrebuchetMS"/>
          <w:b/>
          <w:sz w:val="36"/>
          <w:szCs w:val="36"/>
        </w:rPr>
        <w:t>Puede contener un subtítulo.</w:t>
      </w:r>
    </w:p>
    <w:p w14:paraId="7BA65177" w14:textId="77777777" w:rsidR="00F3620B" w:rsidRPr="00BA68A1" w:rsidRDefault="00F3620B" w:rsidP="00BA68A1">
      <w:pPr>
        <w:spacing w:line="360" w:lineRule="auto"/>
        <w:rPr>
          <w:rFonts w:ascii="Garamond" w:hAnsi="Garamond" w:cs="TrebuchetMS"/>
        </w:rPr>
      </w:pPr>
    </w:p>
    <w:p w14:paraId="36902FC7" w14:textId="77777777" w:rsidR="00F3620B" w:rsidRPr="00BA68A1" w:rsidRDefault="00F3620B" w:rsidP="00BA68A1">
      <w:pPr>
        <w:spacing w:line="360" w:lineRule="auto"/>
        <w:rPr>
          <w:rFonts w:ascii="Garamond" w:hAnsi="Garamond" w:cs="TrebuchetMS"/>
        </w:rPr>
      </w:pPr>
    </w:p>
    <w:p w14:paraId="5485AE59" w14:textId="77777777" w:rsidR="00F3620B" w:rsidRPr="00BA68A1" w:rsidRDefault="00F3620B" w:rsidP="00BA68A1">
      <w:pPr>
        <w:spacing w:line="360" w:lineRule="auto"/>
        <w:rPr>
          <w:rFonts w:ascii="Garamond" w:hAnsi="Garamond" w:cs="TrebuchetMS"/>
        </w:rPr>
      </w:pPr>
    </w:p>
    <w:p w14:paraId="277E69FF" w14:textId="77777777" w:rsidR="00F3620B" w:rsidRPr="00BA68A1" w:rsidRDefault="00F3620B" w:rsidP="00BA68A1">
      <w:pPr>
        <w:spacing w:line="360" w:lineRule="auto"/>
        <w:rPr>
          <w:rFonts w:ascii="Garamond" w:hAnsi="Garamond" w:cs="TrebuchetMS"/>
        </w:rPr>
      </w:pPr>
    </w:p>
    <w:p w14:paraId="37B51110" w14:textId="77777777" w:rsidR="00F3620B" w:rsidRPr="00BA68A1" w:rsidRDefault="00F3620B" w:rsidP="00BA68A1">
      <w:pPr>
        <w:spacing w:line="360" w:lineRule="auto"/>
        <w:rPr>
          <w:rFonts w:ascii="Garamond" w:hAnsi="Garamond" w:cs="TrebuchetMS"/>
        </w:rPr>
      </w:pPr>
    </w:p>
    <w:p w14:paraId="385C59D8" w14:textId="77777777" w:rsidR="00F3620B" w:rsidRPr="00BA68A1" w:rsidRDefault="00F3620B" w:rsidP="00BA68A1">
      <w:pPr>
        <w:spacing w:line="360" w:lineRule="auto"/>
        <w:rPr>
          <w:rFonts w:ascii="Garamond" w:hAnsi="Garamond" w:cs="TrebuchetMS"/>
        </w:rPr>
      </w:pPr>
    </w:p>
    <w:p w14:paraId="49EF94CD" w14:textId="77777777" w:rsidR="00F3620B" w:rsidRPr="00BA68A1" w:rsidRDefault="00A13D4E" w:rsidP="00BA68A1">
      <w:pPr>
        <w:spacing w:line="360" w:lineRule="auto"/>
        <w:rPr>
          <w:rFonts w:ascii="Garamond" w:hAnsi="Garamond" w:cs="TrebuchetMS"/>
        </w:rPr>
      </w:pPr>
      <w:r w:rsidRPr="00C923F1">
        <w:rPr>
          <w:rFonts w:ascii="Garamond" w:hAnsi="Garamond" w:cs="TrebuchetMS"/>
          <w:b/>
          <w:noProof/>
          <w:sz w:val="28"/>
          <w:szCs w:val="28"/>
        </w:rPr>
        <mc:AlternateContent>
          <mc:Choice Requires="wps">
            <w:drawing>
              <wp:anchor distT="0" distB="0" distL="114300" distR="114300" simplePos="0" relativeHeight="251648512" behindDoc="1" locked="0" layoutInCell="1" allowOverlap="1" wp14:anchorId="5B61DE15" wp14:editId="048BE8A2">
                <wp:simplePos x="0" y="0"/>
                <wp:positionH relativeFrom="margin">
                  <wp:posOffset>-127000</wp:posOffset>
                </wp:positionH>
                <wp:positionV relativeFrom="margin">
                  <wp:posOffset>4309745</wp:posOffset>
                </wp:positionV>
                <wp:extent cx="5310505" cy="3727450"/>
                <wp:effectExtent l="635" t="0" r="3810" b="0"/>
                <wp:wrapThrough wrapText="bothSides">
                  <wp:wrapPolygon edited="0">
                    <wp:start x="0" y="0"/>
                    <wp:lineTo x="0" y="0"/>
                    <wp:lineTo x="0" y="0"/>
                  </wp:wrapPolygon>
                </wp:wrapThrough>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0505" cy="372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4AFC4" w14:textId="77777777" w:rsidR="009D7BD4" w:rsidRPr="006C76F2" w:rsidRDefault="009D7BD4"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292E3DA1"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3FDBD0AB"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p>
                          <w:p w14:paraId="47C4110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D7BD4" w:rsidRPr="00835726"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61DE15" id="Text Box 3" o:spid="_x0000_s1027" type="#_x0000_t202" style="position:absolute;margin-left:-10pt;margin-top:339.35pt;width:418.15pt;height:293.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" filled="f" stroked="f">
                <v:textbox>
                  <w:txbxContent>
                    <w:p w14:paraId="37D4AFC4" w14:textId="77777777" w:rsidR="009D7BD4" w:rsidRPr="006C76F2" w:rsidRDefault="009D7BD4" w:rsidP="00835726">
                      <w:pPr>
                        <w:autoSpaceDE w:val="0"/>
                        <w:autoSpaceDN w:val="0"/>
                        <w:adjustRightInd w:val="0"/>
                        <w:spacing w:line="360" w:lineRule="auto"/>
                        <w:rPr>
                          <w:rFonts w:ascii="Garamond" w:hAnsi="Garamond" w:cs="TrebuchetMS"/>
                          <w:b/>
                          <w:sz w:val="20"/>
                          <w:szCs w:val="20"/>
                        </w:rPr>
                      </w:pPr>
                      <w:r>
                        <w:rPr>
                          <w:rFonts w:ascii="Garamond" w:hAnsi="Garamond" w:cs="TrebuchetMS"/>
                          <w:b/>
                          <w:sz w:val="20"/>
                          <w:szCs w:val="20"/>
                        </w:rPr>
                        <w:t>TRABAJO FIN DE GRADO</w:t>
                      </w:r>
                    </w:p>
                    <w:p w14:paraId="7567C645"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292E3DA1"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Nombre</w:t>
                      </w:r>
                      <w:r>
                        <w:rPr>
                          <w:rFonts w:ascii="Garamond" w:hAnsi="Garamond" w:cs="TrebuchetMS"/>
                          <w:b/>
                          <w:sz w:val="22"/>
                          <w:szCs w:val="22"/>
                        </w:rPr>
                        <w:t xml:space="preserve">: César </w:t>
                      </w:r>
                    </w:p>
                    <w:p w14:paraId="6DFF0700"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A</w:t>
                      </w:r>
                      <w:r w:rsidRPr="00C923F1">
                        <w:rPr>
                          <w:rFonts w:ascii="Garamond" w:hAnsi="Garamond" w:cs="TrebuchetMS"/>
                          <w:b/>
                          <w:sz w:val="22"/>
                          <w:szCs w:val="22"/>
                        </w:rPr>
                        <w:t>pellidos</w:t>
                      </w:r>
                      <w:r>
                        <w:rPr>
                          <w:rFonts w:ascii="Garamond" w:hAnsi="Garamond" w:cs="TrebuchetMS"/>
                          <w:b/>
                          <w:sz w:val="22"/>
                          <w:szCs w:val="22"/>
                        </w:rPr>
                        <w:t>:</w:t>
                      </w:r>
                      <w:r w:rsidRPr="00563A56">
                        <w:rPr>
                          <w:rFonts w:ascii="Garamond" w:hAnsi="Garamond" w:cs="TrebuchetMS"/>
                          <w:b/>
                          <w:sz w:val="22"/>
                          <w:szCs w:val="22"/>
                        </w:rPr>
                        <w:t xml:space="preserve"> </w:t>
                      </w:r>
                      <w:r>
                        <w:rPr>
                          <w:rFonts w:ascii="Garamond" w:hAnsi="Garamond" w:cs="TrebuchetMS"/>
                          <w:b/>
                          <w:sz w:val="22"/>
                          <w:szCs w:val="22"/>
                        </w:rPr>
                        <w:t>Valdés Martínez</w:t>
                      </w:r>
                    </w:p>
                    <w:p w14:paraId="6BBC901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D.N.I.: 48204413-R</w:t>
                      </w:r>
                    </w:p>
                    <w:p w14:paraId="3BEFF328"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Correo electrónico: cesaramvm@gmail.com</w:t>
                      </w:r>
                    </w:p>
                    <w:p w14:paraId="7F501FAB" w14:textId="77777777" w:rsidR="009D7BD4" w:rsidRDefault="009D7BD4" w:rsidP="00835726">
                      <w:pPr>
                        <w:autoSpaceDE w:val="0"/>
                        <w:autoSpaceDN w:val="0"/>
                        <w:adjustRightInd w:val="0"/>
                        <w:spacing w:line="360" w:lineRule="auto"/>
                        <w:jc w:val="both"/>
                        <w:rPr>
                          <w:rFonts w:ascii="Garamond" w:hAnsi="Garamond" w:cs="TrebuchetMS"/>
                          <w:b/>
                          <w:sz w:val="22"/>
                          <w:szCs w:val="22"/>
                        </w:rPr>
                      </w:pPr>
                    </w:p>
                    <w:p w14:paraId="3FDBD0AB"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Director: Nombre y apellidos del director</w:t>
                      </w:r>
                      <w:r>
                        <w:rPr>
                          <w:rFonts w:ascii="Garamond" w:hAnsi="Garamond" w:cs="TrebuchetMS"/>
                          <w:b/>
                          <w:sz w:val="22"/>
                          <w:szCs w:val="22"/>
                        </w:rPr>
                        <w:t xml:space="preserve"> (imprescindible presentar autorización de defensa firmado) </w:t>
                      </w:r>
                    </w:p>
                    <w:p w14:paraId="6EE0F92C" w14:textId="77777777" w:rsidR="009D7BD4" w:rsidRPr="00C923F1" w:rsidRDefault="009D7BD4" w:rsidP="00835726">
                      <w:pPr>
                        <w:autoSpaceDE w:val="0"/>
                        <w:autoSpaceDN w:val="0"/>
                        <w:adjustRightInd w:val="0"/>
                        <w:spacing w:line="360" w:lineRule="auto"/>
                        <w:jc w:val="both"/>
                        <w:rPr>
                          <w:rFonts w:ascii="Garamond" w:hAnsi="Garamond" w:cs="TrebuchetMS"/>
                          <w:b/>
                          <w:sz w:val="22"/>
                          <w:szCs w:val="22"/>
                        </w:rPr>
                      </w:pPr>
                    </w:p>
                    <w:p w14:paraId="47C41102" w14:textId="77777777" w:rsidR="009D7BD4" w:rsidRDefault="009D7BD4" w:rsidP="00835726">
                      <w:pPr>
                        <w:autoSpaceDE w:val="0"/>
                        <w:autoSpaceDN w:val="0"/>
                        <w:adjustRightInd w:val="0"/>
                        <w:spacing w:line="360" w:lineRule="auto"/>
                        <w:jc w:val="both"/>
                        <w:rPr>
                          <w:rFonts w:ascii="Garamond" w:hAnsi="Garamond" w:cs="TrebuchetMS"/>
                          <w:b/>
                          <w:sz w:val="22"/>
                          <w:szCs w:val="22"/>
                        </w:rPr>
                      </w:pPr>
                      <w:r>
                        <w:rPr>
                          <w:rFonts w:ascii="Garamond" w:hAnsi="Garamond" w:cs="TrebuchetMS"/>
                          <w:b/>
                          <w:sz w:val="22"/>
                          <w:szCs w:val="22"/>
                        </w:rPr>
                        <w:t>Doble Grado en Ingeniería Informática e Ingeniería del Software</w:t>
                      </w:r>
                    </w:p>
                    <w:p w14:paraId="47CD55AA" w14:textId="77777777" w:rsidR="009D7BD4" w:rsidRPr="00835726" w:rsidRDefault="009D7BD4" w:rsidP="00835726">
                      <w:pPr>
                        <w:autoSpaceDE w:val="0"/>
                        <w:autoSpaceDN w:val="0"/>
                        <w:adjustRightInd w:val="0"/>
                        <w:spacing w:line="360" w:lineRule="auto"/>
                        <w:jc w:val="both"/>
                        <w:rPr>
                          <w:rFonts w:ascii="Garamond" w:hAnsi="Garamond" w:cs="TrebuchetMS"/>
                          <w:b/>
                          <w:sz w:val="22"/>
                          <w:szCs w:val="22"/>
                        </w:rPr>
                      </w:pPr>
                      <w:r w:rsidRPr="00C923F1">
                        <w:rPr>
                          <w:rFonts w:ascii="Garamond" w:hAnsi="Garamond" w:cs="TrebuchetMS"/>
                          <w:b/>
                          <w:sz w:val="22"/>
                          <w:szCs w:val="22"/>
                        </w:rPr>
                        <w:t>Curso: 201</w:t>
                      </w:r>
                      <w:r>
                        <w:rPr>
                          <w:rFonts w:ascii="Garamond" w:hAnsi="Garamond" w:cs="TrebuchetMS"/>
                          <w:b/>
                          <w:sz w:val="22"/>
                          <w:szCs w:val="22"/>
                        </w:rPr>
                        <w:t>6</w:t>
                      </w:r>
                      <w:r w:rsidRPr="00C923F1">
                        <w:rPr>
                          <w:rFonts w:ascii="Garamond" w:hAnsi="Garamond" w:cs="TrebuchetMS"/>
                          <w:b/>
                          <w:sz w:val="22"/>
                          <w:szCs w:val="22"/>
                        </w:rPr>
                        <w:t>/201</w:t>
                      </w:r>
                      <w:r>
                        <w:rPr>
                          <w:rFonts w:ascii="Garamond" w:hAnsi="Garamond" w:cs="TrebuchetMS"/>
                          <w:b/>
                          <w:sz w:val="22"/>
                          <w:szCs w:val="22"/>
                        </w:rPr>
                        <w:t>7</w:t>
                      </w:r>
                      <w:r w:rsidRPr="00C923F1">
                        <w:rPr>
                          <w:rFonts w:ascii="Garamond" w:hAnsi="Garamond" w:cs="TrebuchetMS"/>
                          <w:b/>
                          <w:sz w:val="22"/>
                          <w:szCs w:val="22"/>
                        </w:rPr>
                        <w:t xml:space="preserve"> – convocatoria: nov</w:t>
                      </w:r>
                      <w:r>
                        <w:rPr>
                          <w:rFonts w:ascii="Garamond" w:hAnsi="Garamond" w:cs="TrebuchetMS"/>
                          <w:b/>
                          <w:sz w:val="22"/>
                          <w:szCs w:val="22"/>
                        </w:rPr>
                        <w:t>iembre/marzo/junio</w:t>
                      </w:r>
                    </w:p>
                  </w:txbxContent>
                </v:textbox>
                <w10:wrap type="through" anchorx="margin" anchory="margin"/>
              </v:shape>
            </w:pict>
          </mc:Fallback>
        </mc:AlternateContent>
      </w:r>
    </w:p>
    <w:p w14:paraId="072C5471" w14:textId="77777777" w:rsidR="00F3620B" w:rsidRPr="00BA68A1" w:rsidRDefault="00F3620B" w:rsidP="00BA68A1">
      <w:pPr>
        <w:spacing w:line="360" w:lineRule="auto"/>
        <w:rPr>
          <w:rFonts w:ascii="Garamond" w:hAnsi="Garamond" w:cs="TrebuchetMS"/>
        </w:rPr>
      </w:pPr>
    </w:p>
    <w:p w14:paraId="4AB02FF8" w14:textId="77777777" w:rsidR="008C2A89" w:rsidRPr="00BA68A1" w:rsidRDefault="00AC7AE9" w:rsidP="008C2A89">
      <w:pPr>
        <w:autoSpaceDE w:val="0"/>
        <w:autoSpaceDN w:val="0"/>
        <w:adjustRightInd w:val="0"/>
        <w:spacing w:line="360" w:lineRule="auto"/>
        <w:jc w:val="both"/>
        <w:rPr>
          <w:rFonts w:ascii="Garamond" w:hAnsi="Garamond" w:cs="Arial"/>
          <w:b/>
          <w:sz w:val="28"/>
          <w:szCs w:val="28"/>
        </w:rPr>
      </w:pPr>
      <w:r>
        <w:rPr>
          <w:rFonts w:ascii="Garamond" w:hAnsi="Garamond" w:cs="Arial"/>
          <w:b/>
          <w:sz w:val="28"/>
          <w:szCs w:val="28"/>
        </w:rPr>
        <w:br w:type="page"/>
      </w:r>
      <w:r w:rsidR="008C2A89" w:rsidRPr="00BA68A1">
        <w:rPr>
          <w:rFonts w:ascii="Garamond" w:hAnsi="Garamond" w:cs="Arial"/>
          <w:b/>
          <w:sz w:val="28"/>
          <w:szCs w:val="28"/>
        </w:rPr>
        <w:lastRenderedPageBreak/>
        <w:t>ÍNDICE</w:t>
      </w:r>
    </w:p>
    <w:sdt>
      <w:sdtPr>
        <w:rPr>
          <w:rFonts w:ascii="Times New Roman" w:eastAsia="Times New Roman" w:hAnsi="Times New Roman" w:cs="Times New Roman"/>
          <w:color w:val="auto"/>
          <w:sz w:val="24"/>
          <w:szCs w:val="24"/>
        </w:rPr>
        <w:id w:val="-2131628709"/>
        <w:docPartObj>
          <w:docPartGallery w:val="Table of Contents"/>
          <w:docPartUnique/>
        </w:docPartObj>
      </w:sdtPr>
      <w:sdtEndPr>
        <w:rPr>
          <w:b/>
          <w:bCs/>
        </w:rPr>
      </w:sdtEndPr>
      <w:sdtContent>
        <w:p w14:paraId="642D0A6B" w14:textId="77777777" w:rsidR="00563A56" w:rsidRDefault="00563A56" w:rsidP="00D84A47">
          <w:pPr>
            <w:pStyle w:val="TtuloTDC"/>
          </w:pPr>
        </w:p>
        <w:p w14:paraId="3B165F2F" w14:textId="4B7D2283" w:rsidR="006A1483" w:rsidRDefault="00BD3F5C">
          <w:pPr>
            <w:pStyle w:val="TDC1"/>
            <w:tabs>
              <w:tab w:val="left" w:pos="480"/>
              <w:tab w:val="right" w:leader="dot" w:pos="8494"/>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484453322" w:history="1">
            <w:r w:rsidR="006A1483" w:rsidRPr="00FB77E0">
              <w:rPr>
                <w:rStyle w:val="Hipervnculo"/>
                <w:noProof/>
              </w:rPr>
              <w:t>1.</w:t>
            </w:r>
            <w:r w:rsidR="006A1483">
              <w:rPr>
                <w:rFonts w:asciiTheme="minorHAnsi" w:eastAsiaTheme="minorEastAsia" w:hAnsiTheme="minorHAnsi" w:cstheme="minorBidi"/>
                <w:noProof/>
                <w:sz w:val="22"/>
                <w:szCs w:val="22"/>
              </w:rPr>
              <w:tab/>
            </w:r>
            <w:r w:rsidR="006A1483" w:rsidRPr="00FB77E0">
              <w:rPr>
                <w:rStyle w:val="Hipervnculo"/>
                <w:noProof/>
              </w:rPr>
              <w:t>INTRODUCCIÓN (&lt;10 págs)</w:t>
            </w:r>
            <w:r w:rsidR="006A1483">
              <w:rPr>
                <w:noProof/>
                <w:webHidden/>
              </w:rPr>
              <w:tab/>
            </w:r>
            <w:r w:rsidR="006A1483">
              <w:rPr>
                <w:noProof/>
                <w:webHidden/>
              </w:rPr>
              <w:fldChar w:fldCharType="begin"/>
            </w:r>
            <w:r w:rsidR="006A1483">
              <w:rPr>
                <w:noProof/>
                <w:webHidden/>
              </w:rPr>
              <w:instrText xml:space="preserve"> PAGEREF _Toc484453322 \h </w:instrText>
            </w:r>
            <w:r w:rsidR="006A1483">
              <w:rPr>
                <w:noProof/>
                <w:webHidden/>
              </w:rPr>
            </w:r>
            <w:r w:rsidR="006A1483">
              <w:rPr>
                <w:noProof/>
                <w:webHidden/>
              </w:rPr>
              <w:fldChar w:fldCharType="separate"/>
            </w:r>
            <w:r w:rsidR="006A1483">
              <w:rPr>
                <w:noProof/>
                <w:webHidden/>
              </w:rPr>
              <w:t>- 1 -</w:t>
            </w:r>
            <w:r w:rsidR="006A1483">
              <w:rPr>
                <w:noProof/>
                <w:webHidden/>
              </w:rPr>
              <w:fldChar w:fldCharType="end"/>
            </w:r>
          </w:hyperlink>
        </w:p>
        <w:p w14:paraId="644E5089" w14:textId="026A8DB5" w:rsidR="006A1483" w:rsidRDefault="009D7BD4">
          <w:pPr>
            <w:pStyle w:val="TDC1"/>
            <w:tabs>
              <w:tab w:val="left" w:pos="480"/>
              <w:tab w:val="right" w:leader="dot" w:pos="8494"/>
            </w:tabs>
            <w:rPr>
              <w:rFonts w:asciiTheme="minorHAnsi" w:eastAsiaTheme="minorEastAsia" w:hAnsiTheme="minorHAnsi" w:cstheme="minorBidi"/>
              <w:noProof/>
              <w:sz w:val="22"/>
              <w:szCs w:val="22"/>
            </w:rPr>
          </w:pPr>
          <w:hyperlink w:anchor="_Toc484453323" w:history="1">
            <w:r w:rsidR="006A1483" w:rsidRPr="00FB77E0">
              <w:rPr>
                <w:rStyle w:val="Hipervnculo"/>
                <w:noProof/>
              </w:rPr>
              <w:t>2.</w:t>
            </w:r>
            <w:r w:rsidR="006A1483">
              <w:rPr>
                <w:rFonts w:asciiTheme="minorHAnsi" w:eastAsiaTheme="minorEastAsia" w:hAnsiTheme="minorHAnsi" w:cstheme="minorBidi"/>
                <w:noProof/>
                <w:sz w:val="22"/>
                <w:szCs w:val="22"/>
              </w:rPr>
              <w:tab/>
            </w:r>
            <w:r w:rsidR="006A1483" w:rsidRPr="00FB77E0">
              <w:rPr>
                <w:rStyle w:val="Hipervnculo"/>
                <w:noProof/>
              </w:rPr>
              <w:t>OBJETIVOS (&lt;1 pág)</w:t>
            </w:r>
            <w:r w:rsidR="006A1483">
              <w:rPr>
                <w:noProof/>
                <w:webHidden/>
              </w:rPr>
              <w:tab/>
            </w:r>
            <w:r w:rsidR="006A1483">
              <w:rPr>
                <w:noProof/>
                <w:webHidden/>
              </w:rPr>
              <w:fldChar w:fldCharType="begin"/>
            </w:r>
            <w:r w:rsidR="006A1483">
              <w:rPr>
                <w:noProof/>
                <w:webHidden/>
              </w:rPr>
              <w:instrText xml:space="preserve"> PAGEREF _Toc484453323 \h </w:instrText>
            </w:r>
            <w:r w:rsidR="006A1483">
              <w:rPr>
                <w:noProof/>
                <w:webHidden/>
              </w:rPr>
            </w:r>
            <w:r w:rsidR="006A1483">
              <w:rPr>
                <w:noProof/>
                <w:webHidden/>
              </w:rPr>
              <w:fldChar w:fldCharType="separate"/>
            </w:r>
            <w:r w:rsidR="006A1483">
              <w:rPr>
                <w:noProof/>
                <w:webHidden/>
              </w:rPr>
              <w:t>- 7 -</w:t>
            </w:r>
            <w:r w:rsidR="006A1483">
              <w:rPr>
                <w:noProof/>
                <w:webHidden/>
              </w:rPr>
              <w:fldChar w:fldCharType="end"/>
            </w:r>
          </w:hyperlink>
        </w:p>
        <w:p w14:paraId="2B747608" w14:textId="3CD018BD" w:rsidR="006A1483" w:rsidRDefault="009D7BD4">
          <w:pPr>
            <w:pStyle w:val="TDC1"/>
            <w:tabs>
              <w:tab w:val="left" w:pos="480"/>
              <w:tab w:val="right" w:leader="dot" w:pos="8494"/>
            </w:tabs>
            <w:rPr>
              <w:rFonts w:asciiTheme="minorHAnsi" w:eastAsiaTheme="minorEastAsia" w:hAnsiTheme="minorHAnsi" w:cstheme="minorBidi"/>
              <w:noProof/>
              <w:sz w:val="22"/>
              <w:szCs w:val="22"/>
            </w:rPr>
          </w:pPr>
          <w:hyperlink w:anchor="_Toc484453324" w:history="1">
            <w:r w:rsidR="006A1483" w:rsidRPr="00FB77E0">
              <w:rPr>
                <w:rStyle w:val="Hipervnculo"/>
                <w:noProof/>
              </w:rPr>
              <w:t>3.</w:t>
            </w:r>
            <w:r w:rsidR="006A1483">
              <w:rPr>
                <w:rFonts w:asciiTheme="minorHAnsi" w:eastAsiaTheme="minorEastAsia" w:hAnsiTheme="minorHAnsi" w:cstheme="minorBidi"/>
                <w:noProof/>
                <w:sz w:val="22"/>
                <w:szCs w:val="22"/>
              </w:rPr>
              <w:tab/>
            </w:r>
            <w:r w:rsidR="006A1483" w:rsidRPr="00FB77E0">
              <w:rPr>
                <w:rStyle w:val="Hipervnculo"/>
                <w:noProof/>
              </w:rPr>
              <w:t>DESCRIPCIÓN ALGORÍTMICA (&lt;15 págs. 7-8 para cada cosa)</w:t>
            </w:r>
            <w:r w:rsidR="006A1483">
              <w:rPr>
                <w:noProof/>
                <w:webHidden/>
              </w:rPr>
              <w:tab/>
            </w:r>
            <w:r w:rsidR="006A1483">
              <w:rPr>
                <w:noProof/>
                <w:webHidden/>
              </w:rPr>
              <w:fldChar w:fldCharType="begin"/>
            </w:r>
            <w:r w:rsidR="006A1483">
              <w:rPr>
                <w:noProof/>
                <w:webHidden/>
              </w:rPr>
              <w:instrText xml:space="preserve"> PAGEREF _Toc484453324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DE0D7B7" w14:textId="6DB9779D"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25" w:history="1">
            <w:r w:rsidR="006A1483" w:rsidRPr="00FB77E0">
              <w:rPr>
                <w:rStyle w:val="Hipervnculo"/>
                <w:noProof/>
              </w:rPr>
              <w:t>3.1.</w:t>
            </w:r>
            <w:r w:rsidR="006A1483">
              <w:rPr>
                <w:rFonts w:asciiTheme="minorHAnsi" w:eastAsiaTheme="minorEastAsia" w:hAnsiTheme="minorHAnsi" w:cstheme="minorBidi"/>
                <w:noProof/>
                <w:sz w:val="22"/>
                <w:szCs w:val="22"/>
              </w:rPr>
              <w:tab/>
            </w:r>
            <w:r w:rsidR="006A1483" w:rsidRPr="00FB77E0">
              <w:rPr>
                <w:rStyle w:val="Hipervnculo"/>
                <w:noProof/>
              </w:rPr>
              <w:t>Redes neuronales</w:t>
            </w:r>
            <w:r w:rsidR="006A1483">
              <w:rPr>
                <w:noProof/>
                <w:webHidden/>
              </w:rPr>
              <w:tab/>
            </w:r>
            <w:r w:rsidR="006A1483">
              <w:rPr>
                <w:noProof/>
                <w:webHidden/>
              </w:rPr>
              <w:fldChar w:fldCharType="begin"/>
            </w:r>
            <w:r w:rsidR="006A1483">
              <w:rPr>
                <w:noProof/>
                <w:webHidden/>
              </w:rPr>
              <w:instrText xml:space="preserve"> PAGEREF _Toc484453325 \h </w:instrText>
            </w:r>
            <w:r w:rsidR="006A1483">
              <w:rPr>
                <w:noProof/>
                <w:webHidden/>
              </w:rPr>
            </w:r>
            <w:r w:rsidR="006A1483">
              <w:rPr>
                <w:noProof/>
                <w:webHidden/>
              </w:rPr>
              <w:fldChar w:fldCharType="separate"/>
            </w:r>
            <w:r w:rsidR="006A1483">
              <w:rPr>
                <w:noProof/>
                <w:webHidden/>
              </w:rPr>
              <w:t>- 8 -</w:t>
            </w:r>
            <w:r w:rsidR="006A1483">
              <w:rPr>
                <w:noProof/>
                <w:webHidden/>
              </w:rPr>
              <w:fldChar w:fldCharType="end"/>
            </w:r>
          </w:hyperlink>
        </w:p>
        <w:p w14:paraId="25C053E9" w14:textId="5BD709F1"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26" w:history="1">
            <w:r w:rsidR="006A1483" w:rsidRPr="00FB77E0">
              <w:rPr>
                <w:rStyle w:val="Hipervnculo"/>
                <w:noProof/>
              </w:rPr>
              <w:t>3.2.</w:t>
            </w:r>
            <w:r w:rsidR="006A1483">
              <w:rPr>
                <w:rFonts w:asciiTheme="minorHAnsi" w:eastAsiaTheme="minorEastAsia" w:hAnsiTheme="minorHAnsi" w:cstheme="minorBidi"/>
                <w:noProof/>
                <w:sz w:val="22"/>
                <w:szCs w:val="22"/>
              </w:rPr>
              <w:tab/>
            </w:r>
            <w:r w:rsidR="006A1483" w:rsidRPr="00FB77E0">
              <w:rPr>
                <w:rStyle w:val="Hipervnculo"/>
                <w:noProof/>
              </w:rPr>
              <w:t>Metaheurística</w:t>
            </w:r>
            <w:r w:rsidR="006A1483">
              <w:rPr>
                <w:noProof/>
                <w:webHidden/>
              </w:rPr>
              <w:tab/>
            </w:r>
            <w:r w:rsidR="006A1483">
              <w:rPr>
                <w:noProof/>
                <w:webHidden/>
              </w:rPr>
              <w:fldChar w:fldCharType="begin"/>
            </w:r>
            <w:r w:rsidR="006A1483">
              <w:rPr>
                <w:noProof/>
                <w:webHidden/>
              </w:rPr>
              <w:instrText xml:space="preserve"> PAGEREF _Toc484453326 \h </w:instrText>
            </w:r>
            <w:r w:rsidR="006A1483">
              <w:rPr>
                <w:noProof/>
                <w:webHidden/>
              </w:rPr>
            </w:r>
            <w:r w:rsidR="006A1483">
              <w:rPr>
                <w:noProof/>
                <w:webHidden/>
              </w:rPr>
              <w:fldChar w:fldCharType="separate"/>
            </w:r>
            <w:r w:rsidR="006A1483">
              <w:rPr>
                <w:noProof/>
                <w:webHidden/>
              </w:rPr>
              <w:t>- 11 -</w:t>
            </w:r>
            <w:r w:rsidR="006A1483">
              <w:rPr>
                <w:noProof/>
                <w:webHidden/>
              </w:rPr>
              <w:fldChar w:fldCharType="end"/>
            </w:r>
          </w:hyperlink>
        </w:p>
        <w:p w14:paraId="5E5FCF9C" w14:textId="65A0F4C1" w:rsidR="006A1483" w:rsidRDefault="009D7BD4">
          <w:pPr>
            <w:pStyle w:val="TDC1"/>
            <w:tabs>
              <w:tab w:val="left" w:pos="480"/>
              <w:tab w:val="right" w:leader="dot" w:pos="8494"/>
            </w:tabs>
            <w:rPr>
              <w:rFonts w:asciiTheme="minorHAnsi" w:eastAsiaTheme="minorEastAsia" w:hAnsiTheme="minorHAnsi" w:cstheme="minorBidi"/>
              <w:noProof/>
              <w:sz w:val="22"/>
              <w:szCs w:val="22"/>
            </w:rPr>
          </w:pPr>
          <w:hyperlink w:anchor="_Toc484453327" w:history="1">
            <w:r w:rsidR="006A1483" w:rsidRPr="00FB77E0">
              <w:rPr>
                <w:rStyle w:val="Hipervnculo"/>
                <w:noProof/>
              </w:rPr>
              <w:t>4.</w:t>
            </w:r>
            <w:r w:rsidR="006A1483">
              <w:rPr>
                <w:rFonts w:asciiTheme="minorHAnsi" w:eastAsiaTheme="minorEastAsia" w:hAnsiTheme="minorHAnsi" w:cstheme="minorBidi"/>
                <w:noProof/>
                <w:sz w:val="22"/>
                <w:szCs w:val="22"/>
              </w:rPr>
              <w:tab/>
            </w:r>
            <w:r w:rsidR="006A1483" w:rsidRPr="00FB77E0">
              <w:rPr>
                <w:rStyle w:val="Hipervnculo"/>
                <w:noProof/>
              </w:rPr>
              <w:t>DESCRIPCIÓN INFORMÁTICA (&lt;15 págs)</w:t>
            </w:r>
            <w:r w:rsidR="006A1483">
              <w:rPr>
                <w:noProof/>
                <w:webHidden/>
              </w:rPr>
              <w:tab/>
            </w:r>
            <w:r w:rsidR="006A1483">
              <w:rPr>
                <w:noProof/>
                <w:webHidden/>
              </w:rPr>
              <w:fldChar w:fldCharType="begin"/>
            </w:r>
            <w:r w:rsidR="006A1483">
              <w:rPr>
                <w:noProof/>
                <w:webHidden/>
              </w:rPr>
              <w:instrText xml:space="preserve"> PAGEREF _Toc484453327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CAC75D5" w14:textId="7A7E6DF4"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28" w:history="1">
            <w:r w:rsidR="006A1483" w:rsidRPr="00FB77E0">
              <w:rPr>
                <w:rStyle w:val="Hipervnculo"/>
                <w:noProof/>
              </w:rPr>
              <w:t>4.1.</w:t>
            </w:r>
            <w:r w:rsidR="006A1483">
              <w:rPr>
                <w:rFonts w:asciiTheme="minorHAnsi" w:eastAsiaTheme="minorEastAsia" w:hAnsiTheme="minorHAnsi" w:cstheme="minorBidi"/>
                <w:noProof/>
                <w:sz w:val="22"/>
                <w:szCs w:val="22"/>
              </w:rPr>
              <w:tab/>
            </w:r>
            <w:r w:rsidR="006A1483" w:rsidRPr="00FB77E0">
              <w:rPr>
                <w:rStyle w:val="Hipervnculo"/>
                <w:noProof/>
              </w:rPr>
              <w:t>Lenguajes y programas.</w:t>
            </w:r>
            <w:r w:rsidR="006A1483">
              <w:rPr>
                <w:noProof/>
                <w:webHidden/>
              </w:rPr>
              <w:tab/>
            </w:r>
            <w:r w:rsidR="006A1483">
              <w:rPr>
                <w:noProof/>
                <w:webHidden/>
              </w:rPr>
              <w:fldChar w:fldCharType="begin"/>
            </w:r>
            <w:r w:rsidR="006A1483">
              <w:rPr>
                <w:noProof/>
                <w:webHidden/>
              </w:rPr>
              <w:instrText xml:space="preserve"> PAGEREF _Toc484453328 \h </w:instrText>
            </w:r>
            <w:r w:rsidR="006A1483">
              <w:rPr>
                <w:noProof/>
                <w:webHidden/>
              </w:rPr>
            </w:r>
            <w:r w:rsidR="006A1483">
              <w:rPr>
                <w:noProof/>
                <w:webHidden/>
              </w:rPr>
              <w:fldChar w:fldCharType="separate"/>
            </w:r>
            <w:r w:rsidR="006A1483">
              <w:rPr>
                <w:noProof/>
                <w:webHidden/>
              </w:rPr>
              <w:t>- 12 -</w:t>
            </w:r>
            <w:r w:rsidR="006A1483">
              <w:rPr>
                <w:noProof/>
                <w:webHidden/>
              </w:rPr>
              <w:fldChar w:fldCharType="end"/>
            </w:r>
          </w:hyperlink>
        </w:p>
        <w:p w14:paraId="1F311DE9" w14:textId="155C6339"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29" w:history="1">
            <w:r w:rsidR="006A1483" w:rsidRPr="00FB77E0">
              <w:rPr>
                <w:rStyle w:val="Hipervnculo"/>
                <w:noProof/>
              </w:rPr>
              <w:t>4.2.</w:t>
            </w:r>
            <w:r w:rsidR="006A1483">
              <w:rPr>
                <w:rFonts w:asciiTheme="minorHAnsi" w:eastAsiaTheme="minorEastAsia" w:hAnsiTheme="minorHAnsi" w:cstheme="minorBidi"/>
                <w:noProof/>
                <w:sz w:val="22"/>
                <w:szCs w:val="22"/>
              </w:rPr>
              <w:tab/>
            </w:r>
            <w:r w:rsidR="006A1483" w:rsidRPr="00FB77E0">
              <w:rPr>
                <w:rStyle w:val="Hipervnculo"/>
                <w:noProof/>
              </w:rPr>
              <w:t>Librerías y herramientas</w:t>
            </w:r>
            <w:r w:rsidR="006A1483">
              <w:rPr>
                <w:noProof/>
                <w:webHidden/>
              </w:rPr>
              <w:tab/>
            </w:r>
            <w:r w:rsidR="006A1483">
              <w:rPr>
                <w:noProof/>
                <w:webHidden/>
              </w:rPr>
              <w:fldChar w:fldCharType="begin"/>
            </w:r>
            <w:r w:rsidR="006A1483">
              <w:rPr>
                <w:noProof/>
                <w:webHidden/>
              </w:rPr>
              <w:instrText xml:space="preserve"> PAGEREF _Toc484453329 \h </w:instrText>
            </w:r>
            <w:r w:rsidR="006A1483">
              <w:rPr>
                <w:noProof/>
                <w:webHidden/>
              </w:rPr>
            </w:r>
            <w:r w:rsidR="006A1483">
              <w:rPr>
                <w:noProof/>
                <w:webHidden/>
              </w:rPr>
              <w:fldChar w:fldCharType="separate"/>
            </w:r>
            <w:r w:rsidR="006A1483">
              <w:rPr>
                <w:noProof/>
                <w:webHidden/>
              </w:rPr>
              <w:t>- 15 -</w:t>
            </w:r>
            <w:r w:rsidR="006A1483">
              <w:rPr>
                <w:noProof/>
                <w:webHidden/>
              </w:rPr>
              <w:fldChar w:fldCharType="end"/>
            </w:r>
          </w:hyperlink>
        </w:p>
        <w:p w14:paraId="3A552998" w14:textId="57CA86C1"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30" w:history="1">
            <w:r w:rsidR="006A1483" w:rsidRPr="00FB77E0">
              <w:rPr>
                <w:rStyle w:val="Hipervnculo"/>
                <w:noProof/>
              </w:rPr>
              <w:t>4.3.</w:t>
            </w:r>
            <w:r w:rsidR="006A1483">
              <w:rPr>
                <w:rFonts w:asciiTheme="minorHAnsi" w:eastAsiaTheme="minorEastAsia" w:hAnsiTheme="minorHAnsi" w:cstheme="minorBidi"/>
                <w:noProof/>
                <w:sz w:val="22"/>
                <w:szCs w:val="22"/>
              </w:rPr>
              <w:tab/>
            </w:r>
            <w:r w:rsidR="006A1483" w:rsidRPr="00FB77E0">
              <w:rPr>
                <w:rStyle w:val="Hipervnculo"/>
                <w:noProof/>
              </w:rPr>
              <w:t>Metodología de desarrollo software</w:t>
            </w:r>
            <w:r w:rsidR="006A1483">
              <w:rPr>
                <w:noProof/>
                <w:webHidden/>
              </w:rPr>
              <w:tab/>
            </w:r>
            <w:r w:rsidR="006A1483">
              <w:rPr>
                <w:noProof/>
                <w:webHidden/>
              </w:rPr>
              <w:fldChar w:fldCharType="begin"/>
            </w:r>
            <w:r w:rsidR="006A1483">
              <w:rPr>
                <w:noProof/>
                <w:webHidden/>
              </w:rPr>
              <w:instrText xml:space="preserve"> PAGEREF _Toc484453330 \h </w:instrText>
            </w:r>
            <w:r w:rsidR="006A1483">
              <w:rPr>
                <w:noProof/>
                <w:webHidden/>
              </w:rPr>
            </w:r>
            <w:r w:rsidR="006A1483">
              <w:rPr>
                <w:noProof/>
                <w:webHidden/>
              </w:rPr>
              <w:fldChar w:fldCharType="separate"/>
            </w:r>
            <w:r w:rsidR="006A1483">
              <w:rPr>
                <w:noProof/>
                <w:webHidden/>
              </w:rPr>
              <w:t>- 17 -</w:t>
            </w:r>
            <w:r w:rsidR="006A1483">
              <w:rPr>
                <w:noProof/>
                <w:webHidden/>
              </w:rPr>
              <w:fldChar w:fldCharType="end"/>
            </w:r>
          </w:hyperlink>
        </w:p>
        <w:p w14:paraId="70297DAA" w14:textId="4E9FB8B4"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31" w:history="1">
            <w:r w:rsidR="006A1483" w:rsidRPr="00FB77E0">
              <w:rPr>
                <w:rStyle w:val="Hipervnculo"/>
                <w:noProof/>
              </w:rPr>
              <w:t>4.4.</w:t>
            </w:r>
            <w:r w:rsidR="006A1483">
              <w:rPr>
                <w:rFonts w:asciiTheme="minorHAnsi" w:eastAsiaTheme="minorEastAsia" w:hAnsiTheme="minorHAnsi" w:cstheme="minorBidi"/>
                <w:noProof/>
                <w:sz w:val="22"/>
                <w:szCs w:val="22"/>
              </w:rPr>
              <w:tab/>
            </w:r>
            <w:r w:rsidR="006A1483" w:rsidRPr="00FB77E0">
              <w:rPr>
                <w:rStyle w:val="Hipervnculo"/>
                <w:noProof/>
              </w:rPr>
              <w:t>Especificación de requisitos</w:t>
            </w:r>
            <w:r w:rsidR="006A1483">
              <w:rPr>
                <w:noProof/>
                <w:webHidden/>
              </w:rPr>
              <w:tab/>
            </w:r>
            <w:r w:rsidR="006A1483">
              <w:rPr>
                <w:noProof/>
                <w:webHidden/>
              </w:rPr>
              <w:fldChar w:fldCharType="begin"/>
            </w:r>
            <w:r w:rsidR="006A1483">
              <w:rPr>
                <w:noProof/>
                <w:webHidden/>
              </w:rPr>
              <w:instrText xml:space="preserve"> PAGEREF _Toc484453331 \h </w:instrText>
            </w:r>
            <w:r w:rsidR="006A1483">
              <w:rPr>
                <w:noProof/>
                <w:webHidden/>
              </w:rPr>
            </w:r>
            <w:r w:rsidR="006A1483">
              <w:rPr>
                <w:noProof/>
                <w:webHidden/>
              </w:rPr>
              <w:fldChar w:fldCharType="separate"/>
            </w:r>
            <w:r w:rsidR="006A1483">
              <w:rPr>
                <w:noProof/>
                <w:webHidden/>
              </w:rPr>
              <w:t>- 20 -</w:t>
            </w:r>
            <w:r w:rsidR="006A1483">
              <w:rPr>
                <w:noProof/>
                <w:webHidden/>
              </w:rPr>
              <w:fldChar w:fldCharType="end"/>
            </w:r>
          </w:hyperlink>
        </w:p>
        <w:p w14:paraId="02C6CD9C" w14:textId="1D539D8A"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32" w:history="1">
            <w:r w:rsidR="006A1483" w:rsidRPr="00FB77E0">
              <w:rPr>
                <w:rStyle w:val="Hipervnculo"/>
                <w:noProof/>
              </w:rPr>
              <w:t>4.5.</w:t>
            </w:r>
            <w:r w:rsidR="006A1483">
              <w:rPr>
                <w:rFonts w:asciiTheme="minorHAnsi" w:eastAsiaTheme="minorEastAsia" w:hAnsiTheme="minorHAnsi" w:cstheme="minorBidi"/>
                <w:noProof/>
                <w:sz w:val="22"/>
                <w:szCs w:val="22"/>
              </w:rPr>
              <w:tab/>
            </w:r>
            <w:r w:rsidR="006A1483" w:rsidRPr="00FB77E0">
              <w:rPr>
                <w:rStyle w:val="Hipervnculo"/>
                <w:noProof/>
              </w:rPr>
              <w:t>Estructura del software</w:t>
            </w:r>
            <w:r w:rsidR="006A1483">
              <w:rPr>
                <w:noProof/>
                <w:webHidden/>
              </w:rPr>
              <w:tab/>
            </w:r>
            <w:r w:rsidR="006A1483">
              <w:rPr>
                <w:noProof/>
                <w:webHidden/>
              </w:rPr>
              <w:fldChar w:fldCharType="begin"/>
            </w:r>
            <w:r w:rsidR="006A1483">
              <w:rPr>
                <w:noProof/>
                <w:webHidden/>
              </w:rPr>
              <w:instrText xml:space="preserve"> PAGEREF _Toc484453332 \h </w:instrText>
            </w:r>
            <w:r w:rsidR="006A1483">
              <w:rPr>
                <w:noProof/>
                <w:webHidden/>
              </w:rPr>
            </w:r>
            <w:r w:rsidR="006A1483">
              <w:rPr>
                <w:noProof/>
                <w:webHidden/>
              </w:rPr>
              <w:fldChar w:fldCharType="separate"/>
            </w:r>
            <w:r w:rsidR="006A1483">
              <w:rPr>
                <w:noProof/>
                <w:webHidden/>
              </w:rPr>
              <w:t>- 21 -</w:t>
            </w:r>
            <w:r w:rsidR="006A1483">
              <w:rPr>
                <w:noProof/>
                <w:webHidden/>
              </w:rPr>
              <w:fldChar w:fldCharType="end"/>
            </w:r>
          </w:hyperlink>
        </w:p>
        <w:p w14:paraId="1FCA8E0D" w14:textId="23C5833E" w:rsidR="006A1483" w:rsidRDefault="009D7BD4">
          <w:pPr>
            <w:pStyle w:val="TDC1"/>
            <w:tabs>
              <w:tab w:val="left" w:pos="480"/>
              <w:tab w:val="right" w:leader="dot" w:pos="8494"/>
            </w:tabs>
            <w:rPr>
              <w:rFonts w:asciiTheme="minorHAnsi" w:eastAsiaTheme="minorEastAsia" w:hAnsiTheme="minorHAnsi" w:cstheme="minorBidi"/>
              <w:noProof/>
              <w:sz w:val="22"/>
              <w:szCs w:val="22"/>
            </w:rPr>
          </w:pPr>
          <w:hyperlink w:anchor="_Toc484453333" w:history="1">
            <w:r w:rsidR="006A1483" w:rsidRPr="00FB77E0">
              <w:rPr>
                <w:rStyle w:val="Hipervnculo"/>
                <w:noProof/>
              </w:rPr>
              <w:t>5.</w:t>
            </w:r>
            <w:r w:rsidR="006A1483">
              <w:rPr>
                <w:rFonts w:asciiTheme="minorHAnsi" w:eastAsiaTheme="minorEastAsia" w:hAnsiTheme="minorHAnsi" w:cstheme="minorBidi"/>
                <w:noProof/>
                <w:sz w:val="22"/>
                <w:szCs w:val="22"/>
              </w:rPr>
              <w:tab/>
            </w:r>
            <w:r w:rsidR="006A1483" w:rsidRPr="00FB77E0">
              <w:rPr>
                <w:rStyle w:val="Hipervnculo"/>
                <w:noProof/>
              </w:rPr>
              <w:t>EXPERIMENTOS (&lt;10 págs)</w:t>
            </w:r>
            <w:r w:rsidR="006A1483">
              <w:rPr>
                <w:noProof/>
                <w:webHidden/>
              </w:rPr>
              <w:tab/>
            </w:r>
            <w:r w:rsidR="006A1483">
              <w:rPr>
                <w:noProof/>
                <w:webHidden/>
              </w:rPr>
              <w:fldChar w:fldCharType="begin"/>
            </w:r>
            <w:r w:rsidR="006A1483">
              <w:rPr>
                <w:noProof/>
                <w:webHidden/>
              </w:rPr>
              <w:instrText xml:space="preserve"> PAGEREF _Toc484453333 \h </w:instrText>
            </w:r>
            <w:r w:rsidR="006A1483">
              <w:rPr>
                <w:noProof/>
                <w:webHidden/>
              </w:rPr>
            </w:r>
            <w:r w:rsidR="006A1483">
              <w:rPr>
                <w:noProof/>
                <w:webHidden/>
              </w:rPr>
              <w:fldChar w:fldCharType="separate"/>
            </w:r>
            <w:r w:rsidR="006A1483">
              <w:rPr>
                <w:noProof/>
                <w:webHidden/>
              </w:rPr>
              <w:t>- 31 -</w:t>
            </w:r>
            <w:r w:rsidR="006A1483">
              <w:rPr>
                <w:noProof/>
                <w:webHidden/>
              </w:rPr>
              <w:fldChar w:fldCharType="end"/>
            </w:r>
          </w:hyperlink>
        </w:p>
        <w:p w14:paraId="38B83AED" w14:textId="01D81858" w:rsidR="006A1483" w:rsidRDefault="009D7BD4">
          <w:pPr>
            <w:pStyle w:val="TDC1"/>
            <w:tabs>
              <w:tab w:val="left" w:pos="480"/>
              <w:tab w:val="right" w:leader="dot" w:pos="8494"/>
            </w:tabs>
            <w:rPr>
              <w:rFonts w:asciiTheme="minorHAnsi" w:eastAsiaTheme="minorEastAsia" w:hAnsiTheme="minorHAnsi" w:cstheme="minorBidi"/>
              <w:noProof/>
              <w:sz w:val="22"/>
              <w:szCs w:val="22"/>
            </w:rPr>
          </w:pPr>
          <w:hyperlink w:anchor="_Toc484453334" w:history="1">
            <w:r w:rsidR="006A1483" w:rsidRPr="00FB77E0">
              <w:rPr>
                <w:rStyle w:val="Hipervnculo"/>
                <w:noProof/>
              </w:rPr>
              <w:t>6.</w:t>
            </w:r>
            <w:r w:rsidR="006A1483">
              <w:rPr>
                <w:rFonts w:asciiTheme="minorHAnsi" w:eastAsiaTheme="minorEastAsia" w:hAnsiTheme="minorHAnsi" w:cstheme="minorBidi"/>
                <w:noProof/>
                <w:sz w:val="22"/>
                <w:szCs w:val="22"/>
              </w:rPr>
              <w:tab/>
            </w:r>
            <w:r w:rsidR="006A1483" w:rsidRPr="00FB77E0">
              <w:rPr>
                <w:rStyle w:val="Hipervnculo"/>
                <w:noProof/>
              </w:rPr>
              <w:t>CONCLUSIONES Y TRABAJOS FUTUROS (2 págs)</w:t>
            </w:r>
            <w:r w:rsidR="006A1483">
              <w:rPr>
                <w:noProof/>
                <w:webHidden/>
              </w:rPr>
              <w:tab/>
            </w:r>
            <w:r w:rsidR="006A1483">
              <w:rPr>
                <w:noProof/>
                <w:webHidden/>
              </w:rPr>
              <w:fldChar w:fldCharType="begin"/>
            </w:r>
            <w:r w:rsidR="006A1483">
              <w:rPr>
                <w:noProof/>
                <w:webHidden/>
              </w:rPr>
              <w:instrText xml:space="preserve"> PAGEREF _Toc484453334 \h </w:instrText>
            </w:r>
            <w:r w:rsidR="006A1483">
              <w:rPr>
                <w:noProof/>
                <w:webHidden/>
              </w:rPr>
            </w:r>
            <w:r w:rsidR="006A1483">
              <w:rPr>
                <w:noProof/>
                <w:webHidden/>
              </w:rPr>
              <w:fldChar w:fldCharType="separate"/>
            </w:r>
            <w:r w:rsidR="006A1483">
              <w:rPr>
                <w:noProof/>
                <w:webHidden/>
              </w:rPr>
              <w:t>- 32 -</w:t>
            </w:r>
            <w:r w:rsidR="006A1483">
              <w:rPr>
                <w:noProof/>
                <w:webHidden/>
              </w:rPr>
              <w:fldChar w:fldCharType="end"/>
            </w:r>
          </w:hyperlink>
        </w:p>
        <w:p w14:paraId="0EB97B67" w14:textId="13EC72AB" w:rsidR="006A1483" w:rsidRDefault="009D7BD4">
          <w:pPr>
            <w:pStyle w:val="TDC2"/>
            <w:tabs>
              <w:tab w:val="left" w:pos="880"/>
              <w:tab w:val="right" w:leader="dot" w:pos="8494"/>
            </w:tabs>
            <w:rPr>
              <w:rFonts w:asciiTheme="minorHAnsi" w:eastAsiaTheme="minorEastAsia" w:hAnsiTheme="minorHAnsi" w:cstheme="minorBidi"/>
              <w:noProof/>
              <w:sz w:val="22"/>
              <w:szCs w:val="22"/>
            </w:rPr>
          </w:pPr>
          <w:hyperlink w:anchor="_Toc484453335" w:history="1">
            <w:r w:rsidR="006A1483" w:rsidRPr="00FB77E0">
              <w:rPr>
                <w:rStyle w:val="Hipervnculo"/>
                <w:noProof/>
              </w:rPr>
              <w:t>6.1.</w:t>
            </w:r>
            <w:r w:rsidR="006A1483">
              <w:rPr>
                <w:rFonts w:asciiTheme="minorHAnsi" w:eastAsiaTheme="minorEastAsia" w:hAnsiTheme="minorHAnsi" w:cstheme="minorBidi"/>
                <w:noProof/>
                <w:sz w:val="22"/>
                <w:szCs w:val="22"/>
              </w:rPr>
              <w:tab/>
            </w:r>
            <w:r w:rsidR="006A1483" w:rsidRPr="00FB77E0">
              <w:rPr>
                <w:rStyle w:val="Hipervnculo"/>
                <w:noProof/>
              </w:rPr>
              <w:t>1.1 Epígrafe [Garamond 12, negrita, 1.5 líneas, minúsculas, espacio antes 24 puntos]</w:t>
            </w:r>
            <w:r w:rsidR="006A1483">
              <w:rPr>
                <w:noProof/>
                <w:webHidden/>
              </w:rPr>
              <w:tab/>
            </w:r>
            <w:r w:rsidR="006A1483">
              <w:rPr>
                <w:noProof/>
                <w:webHidden/>
              </w:rPr>
              <w:fldChar w:fldCharType="begin"/>
            </w:r>
            <w:r w:rsidR="006A1483">
              <w:rPr>
                <w:noProof/>
                <w:webHidden/>
              </w:rPr>
              <w:instrText xml:space="preserve"> PAGEREF _Toc484453335 \h </w:instrText>
            </w:r>
            <w:r w:rsidR="006A1483">
              <w:rPr>
                <w:noProof/>
                <w:webHidden/>
              </w:rPr>
            </w:r>
            <w:r w:rsidR="006A1483">
              <w:rPr>
                <w:noProof/>
                <w:webHidden/>
              </w:rPr>
              <w:fldChar w:fldCharType="separate"/>
            </w:r>
            <w:r w:rsidR="006A1483">
              <w:rPr>
                <w:noProof/>
                <w:webHidden/>
              </w:rPr>
              <w:t>- 33 -</w:t>
            </w:r>
            <w:r w:rsidR="006A1483">
              <w:rPr>
                <w:noProof/>
                <w:webHidden/>
              </w:rPr>
              <w:fldChar w:fldCharType="end"/>
            </w:r>
          </w:hyperlink>
        </w:p>
        <w:p w14:paraId="614E67D1" w14:textId="72FBA5D9" w:rsidR="00563A56" w:rsidRDefault="00BD3F5C">
          <w:r>
            <w:fldChar w:fldCharType="end"/>
          </w:r>
        </w:p>
      </w:sdtContent>
    </w:sdt>
    <w:p w14:paraId="17F1956B" w14:textId="77777777" w:rsidR="008C2A89" w:rsidRPr="00BA68A1" w:rsidRDefault="008C2A89" w:rsidP="008C2A89">
      <w:pPr>
        <w:autoSpaceDE w:val="0"/>
        <w:autoSpaceDN w:val="0"/>
        <w:adjustRightInd w:val="0"/>
        <w:spacing w:line="360" w:lineRule="auto"/>
        <w:ind w:left="708" w:hanging="708"/>
        <w:jc w:val="both"/>
        <w:rPr>
          <w:rFonts w:ascii="Garamond" w:hAnsi="Garamond" w:cs="Arial"/>
          <w:b/>
        </w:rPr>
      </w:pPr>
    </w:p>
    <w:p w14:paraId="529A028B" w14:textId="77777777" w:rsidR="00A17BCD" w:rsidRDefault="00E20BFA">
      <w:pPr>
        <w:rPr>
          <w:rFonts w:ascii="Garamond" w:hAnsi="Garamond" w:cs="Arial"/>
          <w:b/>
        </w:rPr>
        <w:sectPr w:rsidR="00A17BCD" w:rsidSect="005226AD">
          <w:headerReference w:type="even" r:id="rId8"/>
          <w:headerReference w:type="default" r:id="rId9"/>
          <w:footerReference w:type="default" r:id="rId10"/>
          <w:headerReference w:type="first" r:id="rId11"/>
          <w:footerReference w:type="first" r:id="rId12"/>
          <w:pgSz w:w="11906" w:h="16838" w:code="9"/>
          <w:pgMar w:top="1418" w:right="1701" w:bottom="1418" w:left="1701" w:header="709" w:footer="709" w:gutter="0"/>
          <w:cols w:space="708"/>
          <w:titlePg/>
          <w:docGrid w:linePitch="360"/>
        </w:sectPr>
      </w:pPr>
      <w:r>
        <w:rPr>
          <w:rFonts w:ascii="Garamond" w:hAnsi="Garamond" w:cs="Arial"/>
          <w:b/>
        </w:rPr>
        <w:br w:type="page"/>
      </w:r>
    </w:p>
    <w:p w14:paraId="1497408C" w14:textId="640FE744" w:rsidR="00D84A47" w:rsidRPr="00D84A47" w:rsidRDefault="00E20BFA" w:rsidP="00D84A47">
      <w:pPr>
        <w:pStyle w:val="Ttulo1"/>
      </w:pPr>
      <w:bookmarkStart w:id="0" w:name="_Toc484453322"/>
      <w:r w:rsidRPr="00D84A47">
        <w:lastRenderedPageBreak/>
        <w:t>INTRODUCCIÓN</w:t>
      </w:r>
      <w:r w:rsidR="00162AC1" w:rsidRPr="00D84A47">
        <w:t xml:space="preserve"> (</w:t>
      </w:r>
      <w:r w:rsidR="00462C20" w:rsidRPr="00D84A47">
        <w:t xml:space="preserve">&lt;10 </w:t>
      </w:r>
      <w:r w:rsidR="00751A65" w:rsidRPr="00D84A47">
        <w:t>págs.</w:t>
      </w:r>
      <w:r w:rsidR="00162AC1" w:rsidRPr="00D84A47">
        <w:t>)</w:t>
      </w:r>
      <w:bookmarkEnd w:id="0"/>
    </w:p>
    <w:p w14:paraId="43DCA9C7" w14:textId="77777777" w:rsidR="00EC488A" w:rsidRDefault="00553F40" w:rsidP="00553F40">
      <w:r>
        <w:t>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w:t>
      </w:r>
      <w:r w:rsidR="00EC488A">
        <w:t xml:space="preserve"> </w:t>
      </w:r>
    </w:p>
    <w:p w14:paraId="036A1C13" w14:textId="77777777" w:rsidR="00C77EAC" w:rsidRDefault="00C77EAC" w:rsidP="00553F40"/>
    <w:p w14:paraId="18C3C425" w14:textId="024EF51A" w:rsidR="00AB4011" w:rsidRDefault="00C77EAC" w:rsidP="00553F40">
      <w:r>
        <w:rPr>
          <w:noProof/>
        </w:rPr>
        <w:drawing>
          <wp:anchor distT="0" distB="0" distL="114300" distR="114300" simplePos="0" relativeHeight="251650560" behindDoc="0" locked="0" layoutInCell="1" allowOverlap="1" wp14:anchorId="7212C370" wp14:editId="06684A6C">
            <wp:simplePos x="0" y="0"/>
            <wp:positionH relativeFrom="margin">
              <wp:posOffset>152400</wp:posOffset>
            </wp:positionH>
            <wp:positionV relativeFrom="margin">
              <wp:posOffset>1414409</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Como podemos ver en el gráfico, en el año 2014</w:t>
      </w:r>
      <w:r w:rsidR="00553F40">
        <w:t xml:space="preserve"> el consumo energético era cubierto en un 80% por energías no renovables</w:t>
      </w:r>
      <w:r w:rsidR="00EC488A">
        <w:t xml:space="preserve"> </w:t>
      </w:r>
      <w:r>
        <w:t>(principalmente</w:t>
      </w:r>
      <w:r w:rsidR="00EC488A">
        <w:t xml:space="preserve"> carbón, petróleo o gas</w:t>
      </w:r>
      <w:r>
        <w:t>)</w:t>
      </w:r>
      <w:r w:rsidR="00EC488A">
        <w:t xml:space="preserve"> y este indicador es aún mayor en países en vías de desarrollo. </w:t>
      </w:r>
    </w:p>
    <w:p w14:paraId="29487E9C" w14:textId="77777777" w:rsidR="00AB4011" w:rsidRDefault="00AB4011" w:rsidP="00AB4011">
      <w:pPr>
        <w:jc w:val="center"/>
      </w:pPr>
    </w:p>
    <w:p w14:paraId="5D2DDEDE" w14:textId="6C28E0B4" w:rsidR="00AB4011" w:rsidRDefault="00EC488A" w:rsidP="00553F40">
      <w:r>
        <w:t xml:space="preserve">Además, las actividades industriales están detrás del 50% de la demanda energética mundial, y, por ende, países con mayor crecimiento económico tienden a tener mayor demanda de energía que otros con </w:t>
      </w:r>
      <w:r w:rsidR="00751A65">
        <w:t>economías</w:t>
      </w:r>
      <w:r>
        <w:t xml:space="preserve"> </w:t>
      </w:r>
      <w:r w:rsidR="00C77EAC">
        <w:t>basada</w:t>
      </w:r>
      <w:r>
        <w:t>s en sectores alternativos.</w:t>
      </w:r>
    </w:p>
    <w:p w14:paraId="43CBCD54" w14:textId="77777777" w:rsidR="00EC488A" w:rsidRDefault="00EC488A" w:rsidP="00AB4011"/>
    <w:p w14:paraId="7C90F1D1" w14:textId="77777777" w:rsidR="00C77EAC" w:rsidRDefault="00C77EAC" w:rsidP="00AB4011"/>
    <w:p w14:paraId="5F99EB1D" w14:textId="77777777" w:rsidR="00EC488A" w:rsidRDefault="00AB4011" w:rsidP="00553F40">
      <w:r>
        <w:t xml:space="preserve">Por todo ello, la administración a medio y largo plazo de la demanda </w:t>
      </w:r>
      <w:r w:rsidR="00C77EAC">
        <w:t xml:space="preserve">energética, así como </w:t>
      </w:r>
      <w:r w:rsidR="00663E4E">
        <w:t>el crecimiento</w:t>
      </w:r>
      <w:r w:rsidR="00C77EAC">
        <w:t xml:space="preserve"> de centrales basadas en renovables</w:t>
      </w:r>
      <w:r>
        <w:t xml:space="preserve"> se ha convertido en un problema clave con un gran impacto en todas las economías y naciones en desarrollo.</w:t>
      </w:r>
      <w:r w:rsidR="00EC488A">
        <w:t xml:space="preserve"> </w:t>
      </w:r>
    </w:p>
    <w:p w14:paraId="2EDDB20B" w14:textId="77777777" w:rsidR="00663E4E" w:rsidRDefault="00663E4E" w:rsidP="00553F40">
      <w:r>
        <w:t>De hecho, ya hay estudios que afirman que para el año 2050 el 90% de la energía provendrá de fuentes renovables:</w:t>
      </w:r>
    </w:p>
    <w:p w14:paraId="0A04292A" w14:textId="3353BEBD" w:rsidR="00553F40" w:rsidRDefault="00C77EAC" w:rsidP="00663E4E">
      <w:pPr>
        <w:jc w:val="center"/>
      </w:pPr>
      <w:r>
        <w:rPr>
          <w:noProof/>
        </w:rPr>
        <w:drawing>
          <wp:inline distT="0" distB="0" distL="0" distR="0" wp14:anchorId="4446AEE9" wp14:editId="69FBD438">
            <wp:extent cx="2703732" cy="1923691"/>
            <wp:effectExtent l="0" t="0" r="1905" b="635"/>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643" cy="1937146"/>
                    </a:xfrm>
                    <a:prstGeom prst="rect">
                      <a:avLst/>
                    </a:prstGeom>
                    <a:noFill/>
                    <a:ln>
                      <a:noFill/>
                    </a:ln>
                  </pic:spPr>
                </pic:pic>
              </a:graphicData>
            </a:graphic>
          </wp:inline>
        </w:drawing>
      </w:r>
    </w:p>
    <w:p w14:paraId="5CABE994" w14:textId="1821FEFE" w:rsidR="00553F40" w:rsidRDefault="00663E4E" w:rsidP="00663E4E">
      <w:r>
        <w:t>Hace unos años se predijo un incremento de la demanda de energía mundial de más de un 50% en los s</w:t>
      </w:r>
      <w:r w:rsidR="009910AA">
        <w:t>iguientes 20 años, en lo que pa</w:t>
      </w:r>
      <w:r w:rsidR="0023104F">
        <w:t>rec</w:t>
      </w:r>
      <w:r>
        <w:t>ía un proceso imparable.</w:t>
      </w:r>
    </w:p>
    <w:p w14:paraId="4A2CAAE2" w14:textId="77777777" w:rsidR="00663E4E" w:rsidRDefault="00663E4E" w:rsidP="00663E4E">
      <w:r>
        <w:lastRenderedPageBreak/>
        <w:t>Sin embargo, todas esas predicciones fallaron cuando surgió la crisis mundial del 2008.</w:t>
      </w:r>
    </w:p>
    <w:p w14:paraId="2EA46AF5" w14:textId="77777777" w:rsidR="00663E4E" w:rsidRDefault="00663E4E" w:rsidP="00663E4E">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14:paraId="74A7FE16" w14:textId="2DA875E9" w:rsidR="00EC488A" w:rsidRDefault="00990C5F" w:rsidP="00EC488A">
      <w:r>
        <w:t>Para más inri, la naturaleza de un país va cambiando a lo largo del tiempo</w:t>
      </w:r>
      <w:r w:rsidR="009910AA">
        <w:t>.</w:t>
      </w:r>
      <w:r>
        <w:t xml:space="preserve"> </w:t>
      </w:r>
      <w:r w:rsidR="009910AA">
        <w:t>S</w:t>
      </w:r>
      <w:r>
        <w:t xml:space="preserve">i observamos su economía hace 30 años </w:t>
      </w:r>
      <w:r w:rsidR="009910AA">
        <w:t xml:space="preserve">y la comparamos </w:t>
      </w:r>
      <w:r w:rsidR="0023104F">
        <w:t>con</w:t>
      </w:r>
      <w:r w:rsidR="009910AA">
        <w:t xml:space="preserve"> la que puede tener hoy día es muy probable que encontremos diferencias sustanciales</w:t>
      </w:r>
      <w:r>
        <w:t>, lo que restringe aún más la variedad de indicadores históricos macroeconómicos que se pueden considerar para la estimación.</w:t>
      </w:r>
    </w:p>
    <w:p w14:paraId="6BCB7DF6" w14:textId="6D41C50E" w:rsidR="00EA58A7" w:rsidRDefault="00EA58A7" w:rsidP="00EC488A"/>
    <w:p w14:paraId="0F319889" w14:textId="2D32A0F1" w:rsidR="004D2AF3" w:rsidRDefault="004D2AF3" w:rsidP="004D2AF3">
      <w:r>
        <w:t xml:space="preserve">Dicho esto, la primera aproximación que se propuso para “combatir” el problema se propone en [3], donde un algoritmo genético se usó para obtener los parámetros de un modelo de </w:t>
      </w:r>
      <w:r w:rsidR="00751A65">
        <w:t>predicción</w:t>
      </w:r>
      <w:r>
        <w:t xml:space="preserve"> exponencial.  Específicamente las entradas del modelo son 4 variables macroeconómicas (</w:t>
      </w:r>
      <w:proofErr w:type="spellStart"/>
      <w:r w:rsidRPr="00751A65">
        <w:rPr>
          <w:b/>
        </w:rPr>
        <w:t>Gross</w:t>
      </w:r>
      <w:proofErr w:type="spellEnd"/>
      <w:r w:rsidRPr="00751A65">
        <w:rPr>
          <w:b/>
        </w:rPr>
        <w:t xml:space="preserve"> </w:t>
      </w:r>
      <w:proofErr w:type="spellStart"/>
      <w:r w:rsidRPr="00751A65">
        <w:rPr>
          <w:b/>
        </w:rPr>
        <w:t>Domestic</w:t>
      </w:r>
      <w:proofErr w:type="spellEnd"/>
      <w:r w:rsidRPr="00751A65">
        <w:rPr>
          <w:b/>
        </w:rPr>
        <w:t xml:space="preserve"> </w:t>
      </w:r>
      <w:proofErr w:type="spellStart"/>
      <w:r w:rsidRPr="00751A65">
        <w:rPr>
          <w:b/>
        </w:rPr>
        <w:t>Product</w:t>
      </w:r>
      <w:proofErr w:type="spellEnd"/>
      <w:r w:rsidRPr="00751A65">
        <w:rPr>
          <w:b/>
        </w:rPr>
        <w:t xml:space="preserve"> </w:t>
      </w:r>
      <w:proofErr w:type="spellStart"/>
      <w:r w:rsidRPr="00751A65">
        <w:rPr>
          <w:b/>
        </w:rPr>
        <w:t>or</w:t>
      </w:r>
      <w:proofErr w:type="spellEnd"/>
      <w:r w:rsidRPr="00751A65">
        <w:rPr>
          <w:b/>
        </w:rPr>
        <w:t xml:space="preserve"> GDP</w:t>
      </w:r>
      <w:r>
        <w:t xml:space="preserve">, </w:t>
      </w:r>
      <w:proofErr w:type="spellStart"/>
      <w:r>
        <w:t>population</w:t>
      </w:r>
      <w:proofErr w:type="spellEnd"/>
      <w:r>
        <w:t xml:space="preserve">, </w:t>
      </w:r>
      <w:proofErr w:type="spellStart"/>
      <w:r>
        <w:t>import</w:t>
      </w:r>
      <w:proofErr w:type="spellEnd"/>
      <w:r>
        <w:t xml:space="preserve"> </w:t>
      </w:r>
      <w:proofErr w:type="spellStart"/>
      <w:r>
        <w:t>size</w:t>
      </w:r>
      <w:proofErr w:type="spellEnd"/>
      <w:r w:rsidR="0023104F">
        <w:t xml:space="preserve"> </w:t>
      </w:r>
      <w:r>
        <w:t xml:space="preserve">and </w:t>
      </w:r>
      <w:proofErr w:type="spellStart"/>
      <w:r>
        <w:t>export</w:t>
      </w:r>
      <w:proofErr w:type="spellEnd"/>
      <w:r>
        <w:t xml:space="preserve"> </w:t>
      </w:r>
      <w:proofErr w:type="spellStart"/>
      <w:r>
        <w:t>size</w:t>
      </w:r>
      <w:proofErr w:type="spellEnd"/>
      <w:r>
        <w:t>) para Turquía, con datos desde los</w:t>
      </w:r>
      <w:r w:rsidR="009910AA">
        <w:t xml:space="preserve"> </w:t>
      </w:r>
      <w:r>
        <w:t>80 has</w:t>
      </w:r>
      <w:r w:rsidR="0023104F">
        <w:t>ta los primeros</w:t>
      </w:r>
      <w:r>
        <w:t xml:space="preserve"> años de los 2000. La </w:t>
      </w:r>
      <w:r w:rsidR="00751A65">
        <w:t>predicción</w:t>
      </w:r>
      <w:r>
        <w:t xml:space="preserve"> de la demanda de energía se hizo para el mismo año que las variables de entrada</w:t>
      </w:r>
      <w:r w:rsidR="0023104F">
        <w:t xml:space="preserve"> y s</w:t>
      </w:r>
      <w:r>
        <w:t xml:space="preserve">e consideraron modelos tanto lineales como exponenciales, </w:t>
      </w:r>
      <w:r w:rsidRPr="00751A65">
        <w:rPr>
          <w:b/>
          <w:u w:val="single"/>
        </w:rPr>
        <w:t xml:space="preserve">whereas the GA was proposed to be a basic binary algorithm, with standard crossover, flip mutation, and a </w:t>
      </w:r>
      <w:proofErr w:type="spellStart"/>
      <w:r w:rsidRPr="00751A65">
        <w:rPr>
          <w:b/>
          <w:u w:val="single"/>
        </w:rPr>
        <w:t>tournament</w:t>
      </w:r>
      <w:proofErr w:type="spellEnd"/>
      <w:r w:rsidRPr="00751A65">
        <w:rPr>
          <w:b/>
          <w:u w:val="single"/>
        </w:rPr>
        <w:t xml:space="preserve"> </w:t>
      </w:r>
      <w:proofErr w:type="spellStart"/>
      <w:r w:rsidRPr="00751A65">
        <w:rPr>
          <w:b/>
          <w:u w:val="single"/>
        </w:rPr>
        <w:t>selection</w:t>
      </w:r>
      <w:proofErr w:type="spellEnd"/>
      <w:r>
        <w:t xml:space="preserve">. La </w:t>
      </w:r>
      <w:r w:rsidR="00751A65">
        <w:t>función</w:t>
      </w:r>
      <w:r>
        <w:t xml:space="preserve"> objetivo era una medición del error medio cuadrático entre el dato real y el resultado del modelo, obtenido sobre los datos de </w:t>
      </w:r>
      <w:r w:rsidR="00751A65">
        <w:t>entrenamiento</w:t>
      </w:r>
      <w:r>
        <w:t xml:space="preserve"> (una fracción de todos los datos disponibles). Con los modelos obtenidos, se probó que la demanda de energía del futuro podía ser estimada mediante la proyección de variaciones en los parámetros de entrada. En este ca</w:t>
      </w:r>
      <w:r w:rsidR="0023104F">
        <w:t>s</w:t>
      </w:r>
      <w:r>
        <w:t xml:space="preserve">o, estas proyecciones predijeron un incremento continuo de la demanda de energía en </w:t>
      </w:r>
      <w:r w:rsidR="00751A65">
        <w:t>Turquía</w:t>
      </w:r>
      <w:r>
        <w:t xml:space="preserve"> por los </w:t>
      </w:r>
      <w:r w:rsidR="00751A65">
        <w:t>próximos</w:t>
      </w:r>
      <w:r>
        <w:t xml:space="preserve"> 20 años.</w:t>
      </w:r>
    </w:p>
    <w:p w14:paraId="3EEEBDCB" w14:textId="751D27BD" w:rsidR="004D2AF3" w:rsidRDefault="004D2AF3" w:rsidP="004D2AF3">
      <w:r>
        <w:t xml:space="preserve">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w:t>
      </w:r>
      <w:r w:rsidR="00EB0620">
        <w:t xml:space="preserve">estado </w:t>
      </w:r>
      <w:r>
        <w:t>basados en funciones alternativas exponenciales y logar</w:t>
      </w:r>
      <w:r w:rsidR="00EB0620">
        <w:t>ítmicas, optimizados por un algoritmo genético en tiempo real.</w:t>
      </w:r>
    </w:p>
    <w:p w14:paraId="26C9ABC5" w14:textId="77777777" w:rsidR="001A4553" w:rsidRDefault="001A4553">
      <w:pPr>
        <w:spacing w:before="0" w:after="0"/>
      </w:pPr>
      <w:r>
        <w:br w:type="page"/>
      </w:r>
    </w:p>
    <w:p w14:paraId="2010E9D9" w14:textId="49C30BB3" w:rsidR="00EB0620" w:rsidRDefault="00EB0620" w:rsidP="004D2AF3">
      <w:r>
        <w:lastRenderedPageBreak/>
        <w:t xml:space="preserve">En todas estas aproximaciones se considera un </w:t>
      </w:r>
      <w:r w:rsidR="00751A65">
        <w:t>número</w:t>
      </w:r>
      <w:r>
        <w:t xml:space="preserve"> reducido de factores (variables de entradas o características) a partir de los que las </w:t>
      </w:r>
      <w:r w:rsidR="00751A65">
        <w:t>proyecciones</w:t>
      </w:r>
      <w:r>
        <w:t xml:space="preserve"> muestran un incremento sostenido de la demanda energética en los </w:t>
      </w:r>
      <w:r w:rsidR="00751A65">
        <w:t>próximos</w:t>
      </w:r>
      <w:r>
        <w:t xml:space="preserve"> años. En todos los casos los años de entrenamiento no incluyen da</w:t>
      </w:r>
      <w:r w:rsidR="0023104F">
        <w:t>tos de más allá del año 2005, por</w:t>
      </w:r>
      <w:r>
        <w:t xml:space="preserve"> lo que se están perdiendo eventos importantes que tiene</w:t>
      </w:r>
      <w:r w:rsidR="0023104F">
        <w:t>n</w:t>
      </w:r>
      <w:r>
        <w:t xml:space="preserve"> un impacto directo en la calidad de la predicción calculada (por ejemplo, la crisis del año 2008).</w:t>
      </w:r>
    </w:p>
    <w:p w14:paraId="4D6E56BA" w14:textId="3088FF18" w:rsidR="00EB0620" w:rsidRDefault="00EB0620" w:rsidP="004D2AF3"/>
    <w:p w14:paraId="12AF0527" w14:textId="0F0E285D" w:rsidR="00EB0620" w:rsidRDefault="00344B76" w:rsidP="004D2AF3">
      <w:r>
        <w:t>E</w:t>
      </w:r>
      <w:r w:rsidR="00EB0620">
        <w:t>ste estudio</w:t>
      </w:r>
      <w:r>
        <w:t xml:space="preserve"> se aborda desde otra novedosa perspectiva, que combina “</w:t>
      </w:r>
      <w:r>
        <w:rPr>
          <w:b/>
        </w:rPr>
        <w:t>evolutionary solvers”</w:t>
      </w:r>
      <w:r>
        <w:t xml:space="preserve"> y computación neuronal para construir una metodología eficiente que nos ayude a resolver el problema.</w:t>
      </w:r>
    </w:p>
    <w:p w14:paraId="2D2F2F3C" w14:textId="094D9D33" w:rsidR="00344B76" w:rsidRDefault="001952EE" w:rsidP="004D2AF3">
      <w:r>
        <w:rPr>
          <w:noProof/>
        </w:rPr>
        <mc:AlternateContent>
          <mc:Choice Requires="wps">
            <w:drawing>
              <wp:anchor distT="45720" distB="45720" distL="114300" distR="114300" simplePos="0" relativeHeight="251664896" behindDoc="0" locked="0" layoutInCell="1" allowOverlap="1" wp14:anchorId="3BF675F9" wp14:editId="36973A72">
                <wp:simplePos x="0" y="0"/>
                <wp:positionH relativeFrom="margin">
                  <wp:align>left</wp:align>
                </wp:positionH>
                <wp:positionV relativeFrom="paragraph">
                  <wp:posOffset>1007745</wp:posOffset>
                </wp:positionV>
                <wp:extent cx="5539740" cy="1074420"/>
                <wp:effectExtent l="0" t="0" r="22860" b="1143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1074420"/>
                        </a:xfrm>
                        <a:prstGeom prst="rect">
                          <a:avLst/>
                        </a:prstGeom>
                        <a:solidFill>
                          <a:srgbClr val="FFFFFF"/>
                        </a:solidFill>
                        <a:ln w="9525">
                          <a:solidFill>
                            <a:srgbClr val="000000"/>
                          </a:solidFill>
                          <a:miter lim="800000"/>
                          <a:headEnd/>
                          <a:tailEnd/>
                        </a:ln>
                      </wps:spPr>
                      <wps:txbx>
                        <w:txbxContent>
                          <w:p w14:paraId="477950D0" w14:textId="1E6600D0" w:rsidR="009D7BD4" w:rsidRDefault="009D7BD4"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Harmony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Learning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675F9" id="Cuadro de texto 2" o:spid="_x0000_s1028" type="#_x0000_t202" style="position:absolute;margin-left:0;margin-top:79.35pt;width:436.2pt;height:84.6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">
                <v:textbox>
                  <w:txbxContent>
                    <w:p w14:paraId="477950D0" w14:textId="1E6600D0" w:rsidR="009D7BD4" w:rsidRDefault="009D7BD4" w:rsidP="001952EE">
                      <w:pPr>
                        <w:autoSpaceDE w:val="0"/>
                        <w:autoSpaceDN w:val="0"/>
                        <w:adjustRightInd w:val="0"/>
                        <w:spacing w:before="0" w:after="0"/>
                      </w:pP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a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procedure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yield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input variables </w:t>
                      </w:r>
                      <w:proofErr w:type="spellStart"/>
                      <w:r>
                        <w:rPr>
                          <w:rFonts w:ascii="AdvGulliv-R" w:hAnsi="AdvGulliv-R" w:cs="AdvGulliv-R"/>
                          <w:color w:val="000000"/>
                          <w:sz w:val="16"/>
                          <w:szCs w:val="16"/>
                        </w:rPr>
                        <w:t>that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must</w:t>
                      </w:r>
                      <w:proofErr w:type="spellEnd"/>
                      <w:r>
                        <w:rPr>
                          <w:rFonts w:ascii="AdvGulliv-R" w:hAnsi="AdvGulliv-R" w:cs="AdvGulliv-R"/>
                          <w:color w:val="000000"/>
                          <w:sz w:val="16"/>
                          <w:szCs w:val="16"/>
                        </w:rPr>
                        <w:t xml:space="preserve"> be </w:t>
                      </w:r>
                      <w:proofErr w:type="spellStart"/>
                      <w:r>
                        <w:rPr>
                          <w:rFonts w:ascii="AdvGulliv-R" w:hAnsi="AdvGulliv-R" w:cs="AdvGulliv-R"/>
                          <w:color w:val="000000"/>
                          <w:sz w:val="16"/>
                          <w:szCs w:val="16"/>
                        </w:rPr>
                        <w:t>considered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purpose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use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Harmony </w:t>
                      </w:r>
                      <w:proofErr w:type="spellStart"/>
                      <w:r>
                        <w:rPr>
                          <w:rFonts w:ascii="AdvGulliv-R" w:hAnsi="AdvGulliv-R" w:cs="AdvGulliv-R"/>
                          <w:color w:val="000000"/>
                          <w:sz w:val="16"/>
                          <w:szCs w:val="16"/>
                        </w:rPr>
                        <w:t>Search</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algorithm</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 xml:space="preserve">[12] </w:t>
                      </w:r>
                      <w:r>
                        <w:rPr>
                          <w:rFonts w:ascii="AdvGulliv-R" w:hAnsi="AdvGulliv-R" w:cs="AdvGulliv-R"/>
                          <w:color w:val="000000"/>
                          <w:sz w:val="16"/>
                          <w:szCs w:val="16"/>
                        </w:rPr>
                        <w:t xml:space="preserve">– a </w:t>
                      </w:r>
                      <w:proofErr w:type="spellStart"/>
                      <w:r>
                        <w:rPr>
                          <w:rFonts w:ascii="AdvGulliv-R" w:hAnsi="AdvGulliv-R" w:cs="AdvGulliv-R"/>
                          <w:color w:val="000000"/>
                          <w:sz w:val="16"/>
                          <w:szCs w:val="16"/>
                        </w:rPr>
                        <w:t>recent</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evolutionary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optimization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based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mimicking</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music</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generation</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improvisation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processes</w:t>
                      </w:r>
                      <w:proofErr w:type="spellEnd"/>
                      <w:r>
                        <w:rPr>
                          <w:rFonts w:ascii="AdvGulliv-R" w:hAnsi="AdvGulliv-R" w:cs="AdvGulliv-R"/>
                          <w:color w:val="000000"/>
                          <w:sz w:val="16"/>
                          <w:szCs w:val="16"/>
                        </w:rPr>
                        <w:t xml:space="preserve"> –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has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very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good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results</w:t>
                      </w:r>
                      <w:proofErr w:type="spellEnd"/>
                      <w:r>
                        <w:rPr>
                          <w:rFonts w:ascii="AdvGulliv-R" w:hAnsi="AdvGulliv-R" w:cs="AdvGulliv-R"/>
                          <w:color w:val="000000"/>
                          <w:sz w:val="16"/>
                          <w:szCs w:val="16"/>
                        </w:rPr>
                        <w:t xml:space="preserve"> in a </w:t>
                      </w:r>
                      <w:proofErr w:type="spellStart"/>
                      <w:r>
                        <w:rPr>
                          <w:rFonts w:ascii="AdvGulliv-R" w:hAnsi="AdvGulliv-R" w:cs="AdvGulliv-R"/>
                          <w:color w:val="000000"/>
                          <w:sz w:val="16"/>
                          <w:szCs w:val="16"/>
                        </w:rPr>
                        <w:t>number</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applications</w:t>
                      </w:r>
                      <w:proofErr w:type="spellEnd"/>
                      <w:r>
                        <w:rPr>
                          <w:rFonts w:ascii="AdvGulliv-R" w:hAnsi="AdvGulliv-R" w:cs="AdvGulliv-R"/>
                          <w:color w:val="000000"/>
                          <w:sz w:val="16"/>
                          <w:szCs w:val="16"/>
                        </w:rPr>
                        <w:t xml:space="preserve"> </w:t>
                      </w:r>
                      <w:r>
                        <w:rPr>
                          <w:rFonts w:ascii="AdvGulliv-R" w:hAnsi="AdvGulliv-R" w:cs="AdvGulliv-R"/>
                          <w:color w:val="0080AE"/>
                          <w:sz w:val="16"/>
                          <w:szCs w:val="16"/>
                        </w:rPr>
                        <w:t>[13]</w:t>
                      </w:r>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manuscript</w:t>
                      </w:r>
                      <w:proofErr w:type="spellEnd"/>
                      <w:r>
                        <w:rPr>
                          <w:rFonts w:ascii="AdvGulliv-R" w:hAnsi="AdvGulliv-R" w:cs="AdvGulliv-R"/>
                          <w:color w:val="000000"/>
                          <w:sz w:val="16"/>
                          <w:szCs w:val="16"/>
                        </w:rPr>
                        <w:t xml:space="preserve"> describes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proposed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thoroughly</w:t>
                      </w:r>
                      <w:proofErr w:type="spellEnd"/>
                      <w:r>
                        <w:rPr>
                          <w:rFonts w:ascii="AdvGulliv-R" w:hAnsi="AdvGulliv-R" w:cs="AdvGulliv-R"/>
                          <w:color w:val="000000"/>
                          <w:sz w:val="16"/>
                          <w:szCs w:val="16"/>
                        </w:rPr>
                        <w:t xml:space="preserve"> and </w:t>
                      </w:r>
                      <w:proofErr w:type="spellStart"/>
                      <w:r>
                        <w:rPr>
                          <w:rFonts w:ascii="AdvGulliv-R" w:hAnsi="AdvGulliv-R" w:cs="AdvGulliv-R"/>
                          <w:color w:val="000000"/>
                          <w:sz w:val="16"/>
                          <w:szCs w:val="16"/>
                        </w:rPr>
                        <w:t>analyzes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its</w:t>
                      </w:r>
                      <w:proofErr w:type="spellEnd"/>
                      <w:r>
                        <w:rPr>
                          <w:rFonts w:ascii="AdvGulliv-R" w:hAnsi="AdvGulliv-R" w:cs="AdvGulliv-R"/>
                          <w:color w:val="000000"/>
                          <w:sz w:val="16"/>
                          <w:szCs w:val="16"/>
                        </w:rPr>
                        <w:t xml:space="preserve"> performance </w:t>
                      </w:r>
                      <w:proofErr w:type="spellStart"/>
                      <w:r>
                        <w:rPr>
                          <w:rFonts w:ascii="AdvGulliv-R" w:hAnsi="AdvGulliv-R" w:cs="AdvGulliv-R"/>
                          <w:color w:val="000000"/>
                          <w:sz w:val="16"/>
                          <w:szCs w:val="16"/>
                        </w:rPr>
                        <w:t>when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with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exponential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one-year-ahead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energy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demand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forecast</w:t>
                      </w:r>
                      <w:proofErr w:type="spellEnd"/>
                      <w:r>
                        <w:rPr>
                          <w:rFonts w:ascii="AdvGulliv-R" w:hAnsi="AdvGulliv-R" w:cs="AdvGulliv-R"/>
                          <w:color w:val="000000"/>
                          <w:sz w:val="16"/>
                          <w:szCs w:val="16"/>
                        </w:rPr>
                        <w:t xml:space="preserve"> in </w:t>
                      </w:r>
                      <w:proofErr w:type="spellStart"/>
                      <w:r>
                        <w:rPr>
                          <w:rFonts w:ascii="AdvGulliv-R" w:hAnsi="AdvGulliv-R" w:cs="AdvGulliv-R"/>
                          <w:color w:val="000000"/>
                          <w:sz w:val="16"/>
                          <w:szCs w:val="16"/>
                        </w:rPr>
                        <w:t>Spain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study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further</w:t>
                      </w:r>
                      <w:proofErr w:type="spellEnd"/>
                      <w:r>
                        <w:rPr>
                          <w:rFonts w:ascii="AdvGulliv-R" w:hAnsi="AdvGulliv-R" w:cs="AdvGulliv-R"/>
                          <w:color w:val="000000"/>
                          <w:sz w:val="16"/>
                          <w:szCs w:val="16"/>
                        </w:rPr>
                        <w:t xml:space="preserve"> extended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considering</w:t>
                      </w:r>
                      <w:proofErr w:type="spellEnd"/>
                      <w:r>
                        <w:rPr>
                          <w:rFonts w:ascii="AdvGulliv-R" w:hAnsi="AdvGulliv-R" w:cs="AdvGulliv-R"/>
                          <w:color w:val="000000"/>
                          <w:sz w:val="16"/>
                          <w:szCs w:val="16"/>
                        </w:rPr>
                        <w:t xml:space="preserve"> a novel neural </w:t>
                      </w:r>
                      <w:proofErr w:type="spellStart"/>
                      <w:r>
                        <w:rPr>
                          <w:rFonts w:ascii="AdvGulliv-R" w:hAnsi="AdvGulliv-R" w:cs="AdvGulliv-R"/>
                          <w:color w:val="000000"/>
                          <w:sz w:val="16"/>
                          <w:szCs w:val="16"/>
                        </w:rPr>
                        <w:t>computation</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approach</w:t>
                      </w:r>
                      <w:proofErr w:type="spellEnd"/>
                      <w:r>
                        <w:rPr>
                          <w:rFonts w:ascii="AdvGulliv-R" w:hAnsi="AdvGulliv-R" w:cs="AdvGulliv-R"/>
                          <w:color w:val="000000"/>
                          <w:sz w:val="16"/>
                          <w:szCs w:val="16"/>
                        </w:rPr>
                        <w:t xml:space="preserve"> – Extreme Learning Machine (ELM) – as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predictive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model</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which</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is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applied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complete </w:t>
                      </w:r>
                      <w:proofErr w:type="spellStart"/>
                      <w:r>
                        <w:rPr>
                          <w:rFonts w:ascii="AdvGulliv-R" w:hAnsi="AdvGulliv-R" w:cs="AdvGulliv-R"/>
                          <w:color w:val="000000"/>
                          <w:sz w:val="16"/>
                          <w:szCs w:val="16"/>
                        </w:rPr>
                        <w:t>spectrum</w:t>
                      </w:r>
                      <w:proofErr w:type="spellEnd"/>
                      <w:r>
                        <w:rPr>
                          <w:rFonts w:ascii="AdvGulliv-R" w:hAnsi="AdvGulliv-R" w:cs="AdvGulliv-R"/>
                          <w:color w:val="000000"/>
                          <w:sz w:val="16"/>
                          <w:szCs w:val="16"/>
                        </w:rPr>
                        <w:t xml:space="preserve"> of </w:t>
                      </w:r>
                      <w:proofErr w:type="spellStart"/>
                      <w:r>
                        <w:rPr>
                          <w:rFonts w:ascii="AdvGulliv-R" w:hAnsi="AdvGulliv-R" w:cs="AdvGulliv-R"/>
                          <w:color w:val="000000"/>
                          <w:sz w:val="16"/>
                          <w:szCs w:val="16"/>
                        </w:rPr>
                        <w:t>available</w:t>
                      </w:r>
                      <w:proofErr w:type="spellEnd"/>
                      <w:r>
                        <w:rPr>
                          <w:rFonts w:ascii="AdvGulliv-R" w:hAnsi="AdvGulliv-R" w:cs="AdvGulliv-R"/>
                          <w:color w:val="000000"/>
                          <w:sz w:val="16"/>
                          <w:szCs w:val="16"/>
                        </w:rPr>
                        <w:t xml:space="preserve"> input variables, as </w:t>
                      </w:r>
                      <w:proofErr w:type="spellStart"/>
                      <w:r>
                        <w:rPr>
                          <w:rFonts w:ascii="AdvGulliv-R" w:hAnsi="AdvGulliv-R" w:cs="AdvGulliv-R"/>
                          <w:color w:val="000000"/>
                          <w:sz w:val="16"/>
                          <w:szCs w:val="16"/>
                        </w:rPr>
                        <w:t>well</w:t>
                      </w:r>
                      <w:proofErr w:type="spellEnd"/>
                      <w:r>
                        <w:rPr>
                          <w:rFonts w:ascii="AdvGulliv-R" w:hAnsi="AdvGulliv-R" w:cs="AdvGulliv-R"/>
                          <w:color w:val="000000"/>
                          <w:sz w:val="16"/>
                          <w:szCs w:val="16"/>
                        </w:rPr>
                        <w:t xml:space="preserve"> as </w:t>
                      </w:r>
                      <w:proofErr w:type="spellStart"/>
                      <w:r>
                        <w:rPr>
                          <w:rFonts w:ascii="AdvGulliv-R" w:hAnsi="AdvGulliv-R" w:cs="AdvGulliv-R"/>
                          <w:color w:val="000000"/>
                          <w:sz w:val="16"/>
                          <w:szCs w:val="16"/>
                        </w:rPr>
                        <w:t>to</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best</w:t>
                      </w:r>
                      <w:proofErr w:type="spellEnd"/>
                      <w:r>
                        <w:rPr>
                          <w:rFonts w:ascii="AdvGulliv-R" w:hAnsi="AdvGulliv-R" w:cs="AdvGulliv-R"/>
                          <w:color w:val="000000"/>
                          <w:sz w:val="16"/>
                          <w:szCs w:val="16"/>
                        </w:rPr>
                        <w:t xml:space="preserve"> set of </w:t>
                      </w:r>
                      <w:proofErr w:type="spellStart"/>
                      <w:r>
                        <w:rPr>
                          <w:rFonts w:ascii="AdvGulliv-R" w:hAnsi="AdvGulliv-R" w:cs="AdvGulliv-R"/>
                          <w:color w:val="000000"/>
                          <w:sz w:val="16"/>
                          <w:szCs w:val="16"/>
                        </w:rPr>
                        <w:t>features</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obtained</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by</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the</w:t>
                      </w:r>
                      <w:proofErr w:type="spellEnd"/>
                      <w:r>
                        <w:rPr>
                          <w:rFonts w:ascii="AdvGulliv-R" w:hAnsi="AdvGulliv-R" w:cs="AdvGulliv-R"/>
                          <w:color w:val="000000"/>
                          <w:sz w:val="16"/>
                          <w:szCs w:val="16"/>
                        </w:rPr>
                        <w:t xml:space="preserve"> HS </w:t>
                      </w:r>
                      <w:proofErr w:type="spellStart"/>
                      <w:r>
                        <w:rPr>
                          <w:rFonts w:ascii="AdvGulliv-R" w:hAnsi="AdvGulliv-R" w:cs="AdvGulliv-R"/>
                          <w:color w:val="000000"/>
                          <w:sz w:val="16"/>
                          <w:szCs w:val="16"/>
                        </w:rPr>
                        <w:t>feature</w:t>
                      </w:r>
                      <w:proofErr w:type="spellEnd"/>
                      <w:r>
                        <w:rPr>
                          <w:rFonts w:ascii="AdvGulliv-R" w:hAnsi="AdvGulliv-R" w:cs="AdvGulliv-R"/>
                          <w:color w:val="000000"/>
                          <w:sz w:val="16"/>
                          <w:szCs w:val="16"/>
                        </w:rPr>
                        <w:t xml:space="preserve"> </w:t>
                      </w:r>
                      <w:proofErr w:type="spellStart"/>
                      <w:r>
                        <w:rPr>
                          <w:rFonts w:ascii="AdvGulliv-R" w:hAnsi="AdvGulliv-R" w:cs="AdvGulliv-R"/>
                          <w:color w:val="000000"/>
                          <w:sz w:val="16"/>
                          <w:szCs w:val="16"/>
                        </w:rPr>
                        <w:t>selection</w:t>
                      </w:r>
                      <w:proofErr w:type="spellEnd"/>
                    </w:p>
                  </w:txbxContent>
                </v:textbox>
                <w10:wrap type="square" anchorx="margin"/>
              </v:shape>
            </w:pict>
          </mc:Fallback>
        </mc:AlternateContent>
      </w:r>
      <w:r w:rsidR="00344B76">
        <w:t xml:space="preserve">En primer lugar, nos centramos en una estimación con un año de antelación. Esto es una gran diferencia </w:t>
      </w:r>
      <w:r w:rsidR="004F1A79">
        <w:t xml:space="preserve">con respecto a los otros enfoques donde los parámetros de entrada y demanda de energía se tomaban del mismo año. Como añadido, se consideran un </w:t>
      </w:r>
      <w:r w:rsidR="00751A65">
        <w:t>número</w:t>
      </w:r>
      <w:r w:rsidR="004F1A79">
        <w:t xml:space="preserve"> más grande de variables </w:t>
      </w:r>
      <w:r w:rsidR="00751A65">
        <w:t>predictivas</w:t>
      </w:r>
      <w:r w:rsidR="004F1A79">
        <w:t xml:space="preserve"> que en estudios anteriores</w:t>
      </w:r>
      <w:r w:rsidR="00AD76C8">
        <w:t xml:space="preserve"> para dotar de más información al modelo predictivo.</w:t>
      </w:r>
    </w:p>
    <w:p w14:paraId="275A3244" w14:textId="0798A293" w:rsidR="001952EE" w:rsidRDefault="001952EE" w:rsidP="004D2AF3"/>
    <w:p w14:paraId="240B0BB7" w14:textId="5578F783" w:rsidR="001952EE" w:rsidRDefault="001952EE" w:rsidP="004D2AF3"/>
    <w:p w14:paraId="6E2A5BA0" w14:textId="21EB50EB" w:rsidR="001952EE" w:rsidRDefault="001952EE" w:rsidP="004D2AF3"/>
    <w:p w14:paraId="66ABBCDC" w14:textId="4B6B8F52" w:rsidR="001952EE" w:rsidRDefault="001952EE" w:rsidP="004D2AF3"/>
    <w:p w14:paraId="5F765807" w14:textId="6E25ED8F" w:rsidR="001952EE" w:rsidRPr="00AD76C8" w:rsidRDefault="001952EE" w:rsidP="004D2AF3"/>
    <w:p w14:paraId="245C8A6B" w14:textId="101B6061" w:rsidR="001C552C" w:rsidRPr="00AD76C8" w:rsidRDefault="001C552C" w:rsidP="001C552C">
      <w:pPr>
        <w:autoSpaceDE w:val="0"/>
        <w:autoSpaceDN w:val="0"/>
        <w:adjustRightInd w:val="0"/>
        <w:spacing w:before="0" w:after="0"/>
        <w:rPr>
          <w:b/>
        </w:rPr>
      </w:pPr>
      <w:r w:rsidRPr="00AD76C8">
        <w:rPr>
          <w:rFonts w:ascii="AdvGulliv-R" w:hAnsi="AdvGulliv-R" w:cs="AdvGulliv-R"/>
          <w:b/>
          <w:color w:val="000000"/>
          <w:sz w:val="16"/>
          <w:szCs w:val="16"/>
        </w:rPr>
        <w:t xml:space="preserve">The rest of the paper is structured as follows: Section </w:t>
      </w:r>
      <w:r w:rsidRPr="00AD76C8">
        <w:rPr>
          <w:rFonts w:ascii="AdvGulliv-R" w:hAnsi="AdvGulliv-R" w:cs="AdvGulliv-R"/>
          <w:b/>
          <w:color w:val="0080AE"/>
          <w:sz w:val="16"/>
          <w:szCs w:val="16"/>
        </w:rPr>
        <w:t xml:space="preserve">2 </w:t>
      </w:r>
      <w:r w:rsidRPr="00AD76C8">
        <w:rPr>
          <w:rFonts w:ascii="AdvGulliv-R" w:hAnsi="AdvGulliv-R" w:cs="AdvGulliv-R"/>
          <w:b/>
          <w:color w:val="000000"/>
          <w:sz w:val="16"/>
          <w:szCs w:val="16"/>
        </w:rPr>
        <w:t xml:space="preserve">formally describes the problem under consideration, with specific remarks made on the importance of feature selection in prediction problems tackled by means of computational intelligence algorithms. Next, Section </w:t>
      </w:r>
      <w:r w:rsidRPr="00AD76C8">
        <w:rPr>
          <w:rFonts w:ascii="AdvGulliv-R" w:hAnsi="AdvGulliv-R" w:cs="AdvGulliv-R"/>
          <w:b/>
          <w:color w:val="0080AE"/>
          <w:sz w:val="16"/>
          <w:szCs w:val="16"/>
        </w:rPr>
        <w:t xml:space="preserve">3 </w:t>
      </w:r>
      <w:r w:rsidRPr="00AD76C8">
        <w:rPr>
          <w:rFonts w:ascii="AdvGulliv-R" w:hAnsi="AdvGulliv-R" w:cs="AdvGulliv-R"/>
          <w:b/>
          <w:color w:val="000000"/>
          <w:sz w:val="16"/>
          <w:szCs w:val="16"/>
        </w:rPr>
        <w:t xml:space="preserve">describes the fundamentals of the HS algorithm, with details on the used specific encoding and objective function. The main characteristics of the ELM model are also summarized in this section. Section </w:t>
      </w:r>
      <w:r w:rsidRPr="00AD76C8">
        <w:rPr>
          <w:rFonts w:ascii="AdvGulliv-R" w:hAnsi="AdvGulliv-R" w:cs="AdvGulliv-R"/>
          <w:b/>
          <w:color w:val="0080AE"/>
          <w:sz w:val="16"/>
          <w:szCs w:val="16"/>
        </w:rPr>
        <w:t xml:space="preserve">4 </w:t>
      </w:r>
      <w:r w:rsidRPr="00AD76C8">
        <w:rPr>
          <w:rFonts w:ascii="AdvGulliv-R" w:hAnsi="AdvGulliv-R" w:cs="AdvGulliv-R"/>
          <w:b/>
          <w:color w:val="000000"/>
          <w:sz w:val="16"/>
          <w:szCs w:val="16"/>
        </w:rPr>
        <w:t>discusses the performance of the proposed algorithms in a real case of energy demand prediction in Spain, for which a comparison with alternative algorithms in the literature is presented. An extension of the problem to a similar case of oneyear ahead CO</w:t>
      </w:r>
      <w:r w:rsidRPr="00AD76C8">
        <w:rPr>
          <w:rFonts w:ascii="AdvGulliv-R" w:hAnsi="AdvGulliv-R" w:cs="AdvGulliv-R"/>
          <w:b/>
          <w:color w:val="000000"/>
          <w:sz w:val="10"/>
          <w:szCs w:val="10"/>
        </w:rPr>
        <w:t xml:space="preserve">2 </w:t>
      </w:r>
      <w:r w:rsidRPr="00AD76C8">
        <w:rPr>
          <w:rFonts w:ascii="AdvGulliv-R" w:hAnsi="AdvGulliv-R" w:cs="AdvGulliv-R"/>
          <w:b/>
          <w:color w:val="000000"/>
          <w:sz w:val="16"/>
          <w:szCs w:val="16"/>
        </w:rPr>
        <w:t xml:space="preserve">emissions estimation is also discussed in this Section. Finally, Section </w:t>
      </w:r>
      <w:r w:rsidRPr="00AD76C8">
        <w:rPr>
          <w:rFonts w:ascii="AdvGulliv-R" w:hAnsi="AdvGulliv-R" w:cs="AdvGulliv-R"/>
          <w:b/>
          <w:color w:val="0080AE"/>
          <w:sz w:val="16"/>
          <w:szCs w:val="16"/>
        </w:rPr>
        <w:t xml:space="preserve">5 </w:t>
      </w:r>
      <w:r w:rsidRPr="00AD76C8">
        <w:rPr>
          <w:rFonts w:ascii="AdvGulliv-R" w:hAnsi="AdvGulliv-R" w:cs="AdvGulliv-R"/>
          <w:b/>
          <w:color w:val="000000"/>
          <w:sz w:val="16"/>
          <w:szCs w:val="16"/>
        </w:rPr>
        <w:t>closes the paper by drawing some ending conclusions.</w:t>
      </w:r>
    </w:p>
    <w:p w14:paraId="29626140" w14:textId="1A5A5420" w:rsidR="001C552C" w:rsidRDefault="001C552C" w:rsidP="004D2AF3"/>
    <w:p w14:paraId="043C8257" w14:textId="06E48193" w:rsidR="004D2AF3" w:rsidRDefault="00AD76C8" w:rsidP="004D2AF3">
      <w:r>
        <w:t>DEFINICIÓN DEL MODELO PREDICTIVO:</w:t>
      </w:r>
    </w:p>
    <w:p w14:paraId="72716884" w14:textId="0ACD8842" w:rsidR="001A4553" w:rsidRDefault="001A4553" w:rsidP="004D2AF3">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w:t>
      </w:r>
      <w:r w:rsidR="00751A65">
        <w:t>discretos</w:t>
      </w:r>
      <w:r>
        <w:t xml:space="preserve">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w:t>
      </w:r>
      <w:r w:rsidR="00BF48E0">
        <w:t xml:space="preserve"> </w:t>
      </w:r>
      <w:r>
        <w:t xml:space="preserve">El modelo </w:t>
      </w:r>
      <m:oMath>
        <m:r>
          <w:rPr>
            <w:rFonts w:ascii="Cambria Math" w:hAnsi="Cambria Math"/>
          </w:rPr>
          <m:t>M</m:t>
        </m:r>
      </m:oMath>
      <w:r>
        <w:t xml:space="preserve"> </w:t>
      </w:r>
      <w:r w:rsidR="00BF48E0">
        <w:t xml:space="preserve">proporciona una </w:t>
      </w:r>
      <w:r w:rsidR="00751A65">
        <w:t>estimación</w:t>
      </w:r>
      <w:r w:rsidR="00BF48E0">
        <w:t xml:space="preserve"> </w:t>
      </w:r>
      <m:oMath>
        <m:acc>
          <m:accPr>
            <m:ctrlPr>
              <w:rPr>
                <w:rFonts w:ascii="Cambria Math" w:hAnsi="Cambria Math"/>
                <w:i/>
              </w:rPr>
            </m:ctrlPr>
          </m:accPr>
          <m:e>
            <m:r>
              <w:rPr>
                <w:rFonts w:ascii="Cambria Math" w:hAnsi="Cambria Math"/>
              </w:rPr>
              <m:t>E</m:t>
            </m:r>
          </m:e>
        </m:acc>
      </m:oMath>
      <w:r w:rsidR="00BF48E0">
        <w:t xml:space="preserve"> para </w:t>
      </w:r>
      <m:oMath>
        <m:r>
          <w:rPr>
            <w:rFonts w:ascii="Cambria Math" w:hAnsi="Cambria Math"/>
          </w:rPr>
          <m:t>E</m:t>
        </m:r>
      </m:oMath>
      <w:r w:rsidR="00BF48E0">
        <w:t>.</w:t>
      </w:r>
    </w:p>
    <w:p w14:paraId="69CF0434" w14:textId="3F10A7F3" w:rsidR="00BF48E0" w:rsidRDefault="00BF48E0" w:rsidP="004D2AF3">
      <w:r>
        <w:lastRenderedPageBreak/>
        <w:t xml:space="preserve">El objetivo es encontrar el mejor conjunto </w:t>
      </w:r>
      <m:oMath>
        <m:r>
          <w:rPr>
            <w:rFonts w:ascii="Cambria Math" w:hAnsi="Cambria Math"/>
          </w:rPr>
          <m:t>m'≤m</m:t>
        </m:r>
      </m:oMath>
      <w:r>
        <w:t xml:space="preserve">  de todas las m posibles características presentes en X, así como los valores de los parámetros del modeelo </w:t>
      </w:r>
      <m:oMath>
        <m:r>
          <w:rPr>
            <w:rFonts w:ascii="Cambria Math" w:hAnsi="Cambria Math"/>
          </w:rPr>
          <m:t>M</m:t>
        </m:r>
      </m:oMath>
      <w:r>
        <w:t xml:space="preserve"> tales que una función objetivo (relacionada con la similitud entre la salida del modelo y los datos reales de demanda de energía) sea optimizada.</w:t>
      </w:r>
    </w:p>
    <w:p w14:paraId="41B99E52" w14:textId="27F7F80E" w:rsidR="00BF48E0" w:rsidRDefault="00BF48E0" w:rsidP="004D2AF3">
      <w:r>
        <w:t>En este caso, consideramos que esta función viene dada por el error medio cuadrático calculado entre los datos observados y los predichos, que se debe minimizar:</w:t>
      </w:r>
    </w:p>
    <w:p w14:paraId="05E05CCB" w14:textId="20197796" w:rsidR="00F6460E" w:rsidRDefault="00BF48E0" w:rsidP="00F6460E">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14:paraId="6EF40A8D" w14:textId="5E0D19E8" w:rsidR="00BF48E0" w:rsidRPr="00BF48E0" w:rsidRDefault="00F6460E" w:rsidP="004D2AF3">
      <w:r>
        <w:t>Siendo</w:t>
      </w:r>
      <w:r w:rsidR="00BF48E0">
        <w:t xml:space="preserve"> n</w:t>
      </w:r>
      <w:r w:rsidR="00BF48E0" w:rsidRPr="00BF48E0">
        <w:rPr>
          <w:vertAlign w:val="superscript"/>
        </w:rPr>
        <w:t>*</w:t>
      </w:r>
      <w:r w:rsidR="00BF48E0">
        <w:t xml:space="preserve"> es un subconjunto de n de entrenamiento.</w:t>
      </w:r>
    </w:p>
    <w:p w14:paraId="55647E2C" w14:textId="0F8DC117" w:rsidR="00996131" w:rsidRDefault="00996131">
      <w:pPr>
        <w:spacing w:before="0" w:after="0"/>
      </w:pPr>
      <w:r>
        <w:br w:type="page"/>
      </w:r>
    </w:p>
    <w:p w14:paraId="4C354DB2" w14:textId="52B3AAA5" w:rsidR="008E0074" w:rsidRDefault="00996131" w:rsidP="00EC488A">
      <w:r>
        <w:lastRenderedPageBreak/>
        <w:t xml:space="preserve">La </w:t>
      </w:r>
      <w:r w:rsidR="00751A65">
        <w:t>fórmula</w:t>
      </w:r>
      <w:r>
        <w:t xml:space="preserve"> corresponde a un tipo de problemas llamados de Selección de características, Feature Selection (FS). Esta tarea es muy importante en problemas de </w:t>
      </w:r>
      <w:r w:rsidR="00751A65">
        <w:t>clasificación</w:t>
      </w:r>
      <w:r>
        <w:t xml:space="preserve"> y </w:t>
      </w:r>
      <w:r w:rsidR="00751A65">
        <w:t>regresión</w:t>
      </w:r>
      <w:r>
        <w:t xml:space="preserve"> supervisadas ya que al introducir características innecesarias en el proceso de entrenamiento se produce un aumento del coste y tiempo de procesamiento mientras que se degrada la propia predicción ya que se </w:t>
      </w:r>
      <w:r w:rsidR="00751A65">
        <w:t>intenta</w:t>
      </w:r>
      <w:r>
        <w:t xml:space="preserve"> introducir en el cálculo un parámetro que no tiene nada que ver para ello [14].</w:t>
      </w:r>
    </w:p>
    <w:p w14:paraId="5AA76B39" w14:textId="79309B31" w:rsidR="008E0074" w:rsidRDefault="00CC328B" w:rsidP="00EC488A">
      <w:r>
        <w:t xml:space="preserve">Los problemas de </w:t>
      </w:r>
      <w:r w:rsidR="00751A65">
        <w:t>selección</w:t>
      </w:r>
      <w:r>
        <w:t xml:space="preserve"> de características se pueden plantear de dos maneras distintas:</w:t>
      </w:r>
    </w:p>
    <w:p w14:paraId="15AEDAA8" w14:textId="31EDF15C" w:rsidR="00CC328B" w:rsidRDefault="00CC328B" w:rsidP="00CC328B">
      <w:pPr>
        <w:pStyle w:val="Prrafodelista"/>
        <w:numPr>
          <w:ilvl w:val="0"/>
          <w:numId w:val="11"/>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w:t>
      </w:r>
      <w:r w:rsidR="00751A65">
        <w:t>características</w:t>
      </w:r>
    </w:p>
    <w:p w14:paraId="1D08C733" w14:textId="525DA9DE" w:rsidR="00CC328B" w:rsidRDefault="00CC328B" w:rsidP="00CC328B">
      <w:pPr>
        <w:pStyle w:val="Prrafodelista"/>
        <w:numPr>
          <w:ilvl w:val="0"/>
          <w:numId w:val="11"/>
        </w:numPr>
      </w:pPr>
      <w:r>
        <w:t xml:space="preserve">En </w:t>
      </w:r>
      <w:r w:rsidR="00751A65">
        <w:t>función</w:t>
      </w:r>
      <w:r>
        <w:t xml:space="preserve"> del rendimiento del modelo, que selecciona directamente un subconjunto de características del total, de manera que el rendimiento del modelo se mejore o al menos no empeore. Conocido como </w:t>
      </w:r>
      <w:r w:rsidRPr="009D7BD4">
        <w:rPr>
          <w:i/>
        </w:rPr>
        <w:t>wrapper method</w:t>
      </w:r>
      <w:r w:rsidR="00F37276">
        <w:t xml:space="preserve">. Generalmente resultan más </w:t>
      </w:r>
      <w:r w:rsidR="00751A65">
        <w:t>potentes</w:t>
      </w:r>
      <w:r w:rsidR="00F37276">
        <w:t xml:space="preserve"> que los de </w:t>
      </w:r>
      <w:r w:rsidR="00751A65">
        <w:t>filtrado,</w:t>
      </w:r>
      <w:r w:rsidR="00F37276">
        <w:t xml:space="preserve"> aunque el coste computacional sea más elevado.</w:t>
      </w:r>
    </w:p>
    <w:p w14:paraId="48E07A45" w14:textId="0EA513B9" w:rsidR="0021334C" w:rsidRDefault="00F37276" w:rsidP="00F37276">
      <w:pPr>
        <w:rPr>
          <w:b/>
        </w:rPr>
      </w:pPr>
      <w:r>
        <w:t xml:space="preserve">El filtrado de características se puede realizar mediante cualquier algoritmo de </w:t>
      </w:r>
      <w:r w:rsidR="00751A65">
        <w:t>búsqueda</w:t>
      </w:r>
      <w:r>
        <w:t xml:space="preserve"> como </w:t>
      </w:r>
      <w:proofErr w:type="spellStart"/>
      <w:r w:rsidRPr="009D7BD4">
        <w:rPr>
          <w:i/>
        </w:rPr>
        <w:t>hill-climbing</w:t>
      </w:r>
      <w:proofErr w:type="spellEnd"/>
      <w:r w:rsidRPr="00F37276">
        <w:rPr>
          <w:b/>
        </w:rPr>
        <w:t xml:space="preserve">, </w:t>
      </w:r>
      <w:proofErr w:type="spellStart"/>
      <w:r w:rsidRPr="00F37276">
        <w:rPr>
          <w:b/>
        </w:rPr>
        <w:t>greedy</w:t>
      </w:r>
      <w:proofErr w:type="spellEnd"/>
      <w:r w:rsidRPr="00F37276">
        <w:rPr>
          <w:b/>
        </w:rPr>
        <w:t xml:space="preserve"> </w:t>
      </w:r>
      <w:r w:rsidR="009D7BD4">
        <w:rPr>
          <w:b/>
        </w:rPr>
        <w:t xml:space="preserve">voraz </w:t>
      </w:r>
      <w:r w:rsidRPr="00F37276">
        <w:rPr>
          <w:b/>
        </w:rPr>
        <w:t xml:space="preserve">o </w:t>
      </w:r>
      <w:proofErr w:type="spellStart"/>
      <w:r w:rsidRPr="00F37276">
        <w:rPr>
          <w:b/>
        </w:rPr>
        <w:t>evolutionary</w:t>
      </w:r>
      <w:proofErr w:type="spellEnd"/>
      <w:r w:rsidRPr="00F37276">
        <w:rPr>
          <w:b/>
        </w:rPr>
        <w:t xml:space="preserve"> </w:t>
      </w:r>
      <w:proofErr w:type="spellStart"/>
      <w:r w:rsidRPr="00F37276">
        <w:rPr>
          <w:b/>
        </w:rPr>
        <w:t>solvers</w:t>
      </w:r>
      <w:proofErr w:type="spellEnd"/>
      <w:r w:rsidR="009D7BD4">
        <w:rPr>
          <w:b/>
        </w:rPr>
        <w:t xml:space="preserve"> </w:t>
      </w:r>
      <w:proofErr w:type="spellStart"/>
      <w:r w:rsidR="009D7BD4">
        <w:rPr>
          <w:b/>
        </w:rPr>
        <w:t>solvers</w:t>
      </w:r>
      <w:proofErr w:type="spellEnd"/>
      <w:r w:rsidR="009D7BD4">
        <w:rPr>
          <w:b/>
        </w:rPr>
        <w:t xml:space="preserve"> evolutivos</w:t>
      </w:r>
      <w:r w:rsidRPr="00F37276">
        <w:rPr>
          <w:b/>
        </w:rPr>
        <w:t>.</w:t>
      </w:r>
    </w:p>
    <w:p w14:paraId="5F7F405B" w14:textId="318C8328" w:rsidR="006D2110" w:rsidRDefault="006D2110" w:rsidP="00F37276">
      <w:r>
        <w:t xml:space="preserve">A </w:t>
      </w:r>
      <w:r w:rsidR="00751A65">
        <w:t>continuación,</w:t>
      </w:r>
      <w:r>
        <w:t xml:space="preserve"> nos centraremos en describir el método de estimación de nuestra metaheurística. En concreto hemos usado un GRASP</w:t>
      </w:r>
      <w:r w:rsidR="0028622E">
        <w:t xml:space="preserve"> (Greedy Randomized Adaptive Search Procedure)</w:t>
      </w:r>
      <w:r>
        <w:t>.</w:t>
      </w:r>
    </w:p>
    <w:p w14:paraId="6E378A11" w14:textId="0C3C6F41" w:rsidR="006D2110" w:rsidRDefault="006D2110" w:rsidP="00F37276">
      <w:r>
        <w:t xml:space="preserve">Anteriormente </w:t>
      </w:r>
      <w:r w:rsidR="00751A65">
        <w:t>hablábamos</w:t>
      </w:r>
      <w:r>
        <w:t xml:space="preserve"> de una predicción, pero no hemos dicho qué función va a modelar y guiar la </w:t>
      </w:r>
      <w:r w:rsidR="00751A65">
        <w:t>búsqueda</w:t>
      </w:r>
      <w:r>
        <w:t xml:space="preserve">. En este caso, el modelo </w:t>
      </w:r>
      <m:oMath>
        <m:r>
          <w:rPr>
            <w:rFonts w:ascii="Cambria Math" w:hAnsi="Cambria Math"/>
          </w:rPr>
          <m:t>M</m:t>
        </m:r>
      </m:oMath>
      <w:r>
        <w:t xml:space="preserve"> es un modelo exponencial, como ya se sugirió y usó en [3], que viene dado por:</w:t>
      </w:r>
    </w:p>
    <w:p w14:paraId="05353CEE" w14:textId="1EB73CAA" w:rsidR="006D2110" w:rsidRDefault="009D7BD4" w:rsidP="00F37276">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14:paraId="23BA464C" w14:textId="3D3979A8" w:rsidR="0028622E" w:rsidRDefault="0028622E" w:rsidP="00EE45CB">
      <w:pPr>
        <w:autoSpaceDE w:val="0"/>
        <w:autoSpaceDN w:val="0"/>
        <w:adjustRightInd w:val="0"/>
        <w:spacing w:after="240" w:line="360" w:lineRule="auto"/>
        <w:jc w:val="both"/>
      </w:pPr>
      <w:r>
        <w:t xml:space="preserve">En esta función, podemos observar que todas las </w:t>
      </w:r>
      <m:oMath>
        <m:r>
          <w:rPr>
            <w:rFonts w:ascii="Cambria Math" w:hAnsi="Cambria Math"/>
          </w:rPr>
          <m:t>α,β</m:t>
        </m:r>
      </m:oMath>
      <w:r>
        <w:t xml:space="preserve"> son parámetros de nuestro problema que se encargan de dar un pesoa cada una de las variables macroeconómicas de las que disponemos. A su vez, también vemos que </w:t>
      </w:r>
      <m:oMath>
        <m:r>
          <w:rPr>
            <w:rFonts w:ascii="Cambria Math" w:hAnsi="Cambria Math"/>
          </w:rPr>
          <m:t>ε</m:t>
        </m:r>
      </m:oMath>
      <w:r>
        <w:t xml:space="preserve"> es una variable global cuya acometida es realizar un último ajuste a la estimación del modelo.</w:t>
      </w:r>
    </w:p>
    <w:p w14:paraId="60FCF832" w14:textId="4DE83419" w:rsidR="0028622E" w:rsidRDefault="0028622E">
      <w:pPr>
        <w:spacing w:before="0" w:after="0"/>
      </w:pPr>
      <w:r>
        <w:br w:type="page"/>
      </w:r>
    </w:p>
    <w:p w14:paraId="602393EC" w14:textId="04914EE2" w:rsidR="0028622E" w:rsidRDefault="0028622E" w:rsidP="00EE45CB">
      <w:pPr>
        <w:autoSpaceDE w:val="0"/>
        <w:autoSpaceDN w:val="0"/>
        <w:adjustRightInd w:val="0"/>
        <w:spacing w:after="240" w:line="360" w:lineRule="auto"/>
        <w:jc w:val="both"/>
      </w:pPr>
      <w:r>
        <w:lastRenderedPageBreak/>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de estar normalizadas para evitar posibles problemas de escala con el modelo de regresión.</w:t>
      </w:r>
    </w:p>
    <w:p w14:paraId="3A39E21F" w14:textId="066954F0" w:rsidR="0028622E" w:rsidRDefault="0028622E" w:rsidP="00EE45CB">
      <w:pPr>
        <w:autoSpaceDE w:val="0"/>
        <w:autoSpaceDN w:val="0"/>
        <w:adjustRightInd w:val="0"/>
        <w:spacing w:after="240" w:line="360" w:lineRule="auto"/>
        <w:jc w:val="both"/>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14:paraId="11EC3ACE" w14:textId="6C937CC7" w:rsidR="0028622E" w:rsidRDefault="0028622E" w:rsidP="00EE45CB">
      <w:pPr>
        <w:autoSpaceDE w:val="0"/>
        <w:autoSpaceDN w:val="0"/>
        <w:adjustRightInd w:val="0"/>
        <w:spacing w:after="240" w:line="360" w:lineRule="auto"/>
        <w:jc w:val="both"/>
      </w:pPr>
      <w:r>
        <w:t xml:space="preserve">Mediante </w:t>
      </w:r>
      <w:r w:rsidR="00FB632F">
        <w:t xml:space="preserve">el </w:t>
      </w:r>
      <w:r>
        <w:t xml:space="preserve">proceso Grasp </w:t>
      </w:r>
      <w:r w:rsidR="00FB632F">
        <w:t xml:space="preserve">se irán ajustando todos estos pesos para finalmente dar con la mejor configuración acorde al error medio cuadrático del que </w:t>
      </w:r>
      <w:r w:rsidR="00751A65">
        <w:t>hablábamos</w:t>
      </w:r>
      <w:r w:rsidR="00FB632F">
        <w:t xml:space="preserve"> anteriormente.</w:t>
      </w:r>
    </w:p>
    <w:p w14:paraId="0C30513C" w14:textId="721F4BA6" w:rsidR="00FB632F" w:rsidRDefault="00FB632F" w:rsidP="00EE45CB">
      <w:pPr>
        <w:autoSpaceDE w:val="0"/>
        <w:autoSpaceDN w:val="0"/>
        <w:adjustRightInd w:val="0"/>
        <w:spacing w:after="240" w:line="360" w:lineRule="auto"/>
        <w:jc w:val="both"/>
      </w:pPr>
      <w:r>
        <w:t>En cuanto a la parte de redes neuronales, nuestro objetivo principal será crear una red neuronal buscando la configuración óptima para confluir en una estimación de demanda de energía lo más acertada posible.</w:t>
      </w:r>
    </w:p>
    <w:p w14:paraId="35A61E29" w14:textId="4EC5B1B8" w:rsidR="00FB632F" w:rsidRDefault="00FB632F" w:rsidP="00EE45CB">
      <w:pPr>
        <w:autoSpaceDE w:val="0"/>
        <w:autoSpaceDN w:val="0"/>
        <w:adjustRightInd w:val="0"/>
        <w:spacing w:after="240" w:line="360" w:lineRule="auto"/>
        <w:jc w:val="both"/>
      </w:pPr>
      <w:r>
        <w:t>Dentro de esta configuración se fijarán los siguientes parámetros:</w:t>
      </w:r>
    </w:p>
    <w:p w14:paraId="321D8411" w14:textId="77777777" w:rsidR="00FB632F" w:rsidRDefault="00FB632F" w:rsidP="00EE45CB">
      <w:pPr>
        <w:autoSpaceDE w:val="0"/>
        <w:autoSpaceDN w:val="0"/>
        <w:adjustRightInd w:val="0"/>
        <w:spacing w:after="240" w:line="360" w:lineRule="auto"/>
        <w:jc w:val="both"/>
      </w:pPr>
    </w:p>
    <w:p w14:paraId="4660D9AA" w14:textId="554103C1" w:rsidR="00AB2DA1"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w:t>
      </w:r>
      <w:r w:rsidR="00CE292B" w:rsidRPr="00EA2E67">
        <w:rPr>
          <w:rFonts w:ascii="Garamond" w:hAnsi="Garamond" w:cs="Arial"/>
          <w:color w:val="FF0000"/>
        </w:rPr>
        <w:t xml:space="preserve"> Sacar del artículo primero que me pasó Jesús. Poner un ejemplo de </w:t>
      </w:r>
      <w:r w:rsidR="005777FB" w:rsidRPr="00EA2E67">
        <w:rPr>
          <w:rFonts w:ascii="Garamond" w:hAnsi="Garamond" w:cs="Arial"/>
          <w:color w:val="FF0000"/>
        </w:rPr>
        <w:t>cómo</w:t>
      </w:r>
      <w:r w:rsidR="00CE292B" w:rsidRPr="00EA2E67">
        <w:rPr>
          <w:rFonts w:ascii="Garamond" w:hAnsi="Garamond" w:cs="Arial"/>
          <w:color w:val="FF0000"/>
        </w:rPr>
        <w:t xml:space="preserve"> se evalúa</w:t>
      </w:r>
    </w:p>
    <w:p w14:paraId="0C8B3BDC" w14:textId="77777777" w:rsidR="00E20BFA" w:rsidRPr="00EA2E67" w:rsidRDefault="00E20BFA" w:rsidP="00EE45CB">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Quien ha trabajado en este tema.</w:t>
      </w:r>
    </w:p>
    <w:p w14:paraId="54841D05" w14:textId="2650EFD2" w:rsidR="00BB3131"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 xml:space="preserve">Repercusiones prácticas. por qué es interesante resolver este problema. Que ventaja tiene una persona que pueda tomar decisiones saber </w:t>
      </w:r>
      <w:r w:rsidR="00751A65" w:rsidRPr="00EA2E67">
        <w:rPr>
          <w:rFonts w:ascii="Garamond" w:hAnsi="Garamond" w:cs="Arial"/>
          <w:color w:val="FF0000"/>
        </w:rPr>
        <w:t>cuál</w:t>
      </w:r>
      <w:r w:rsidRPr="00EA2E67">
        <w:rPr>
          <w:rFonts w:ascii="Garamond" w:hAnsi="Garamond" w:cs="Arial"/>
          <w:color w:val="FF0000"/>
        </w:rPr>
        <w:t xml:space="preserve"> va a ser el </w:t>
      </w:r>
      <w:r w:rsidR="00AB2DA1" w:rsidRPr="00EA2E67">
        <w:rPr>
          <w:rFonts w:ascii="Garamond" w:hAnsi="Garamond" w:cs="Arial"/>
          <w:color w:val="FF0000"/>
        </w:rPr>
        <w:t>consumo energético que puede tener al año siguiente.</w:t>
      </w:r>
    </w:p>
    <w:p w14:paraId="6B5A2833" w14:textId="77777777" w:rsidR="00E20BFA" w:rsidRPr="00EA2E67" w:rsidRDefault="00E20BFA" w:rsidP="00E20BFA">
      <w:pPr>
        <w:autoSpaceDE w:val="0"/>
        <w:autoSpaceDN w:val="0"/>
        <w:adjustRightInd w:val="0"/>
        <w:spacing w:after="240" w:line="360" w:lineRule="auto"/>
        <w:jc w:val="both"/>
        <w:rPr>
          <w:rFonts w:ascii="Garamond" w:hAnsi="Garamond" w:cs="Arial"/>
          <w:color w:val="FF0000"/>
        </w:rPr>
      </w:pPr>
      <w:r w:rsidRPr="00EA2E67">
        <w:rPr>
          <w:rFonts w:ascii="Garamond" w:hAnsi="Garamond" w:cs="Arial"/>
          <w:color w:val="FF0000"/>
        </w:rPr>
        <w:t>Propuesta muy resumida.</w:t>
      </w:r>
    </w:p>
    <w:p w14:paraId="7CC50F21" w14:textId="77777777" w:rsidR="00E20BFA" w:rsidRDefault="00E20BFA" w:rsidP="00E20BFA">
      <w:pPr>
        <w:autoSpaceDE w:val="0"/>
        <w:autoSpaceDN w:val="0"/>
        <w:adjustRightInd w:val="0"/>
        <w:spacing w:after="240" w:line="360" w:lineRule="auto"/>
        <w:jc w:val="both"/>
        <w:rPr>
          <w:rFonts w:ascii="Garamond" w:hAnsi="Garamond" w:cs="Arial"/>
        </w:rPr>
      </w:pPr>
    </w:p>
    <w:p w14:paraId="76DF5557" w14:textId="77777777" w:rsidR="00E20BFA" w:rsidRDefault="00E20BFA" w:rsidP="00AB2DA1">
      <w:pPr>
        <w:pStyle w:val="Ttulo5"/>
      </w:pPr>
      <w:r>
        <w:br w:type="page"/>
      </w:r>
    </w:p>
    <w:p w14:paraId="70D9DEAB" w14:textId="5C9F688D" w:rsidR="00E20BFA" w:rsidRDefault="00E20BFA" w:rsidP="00D84A47">
      <w:pPr>
        <w:pStyle w:val="Ttulo1"/>
      </w:pPr>
      <w:bookmarkStart w:id="1" w:name="_Toc484453323"/>
      <w:r>
        <w:lastRenderedPageBreak/>
        <w:t>OBJETIVOS</w:t>
      </w:r>
      <w:r w:rsidR="00162AC1">
        <w:t xml:space="preserve"> (</w:t>
      </w:r>
      <w:r w:rsidR="00462C20">
        <w:t>&lt;</w:t>
      </w:r>
      <w:r w:rsidR="00162AC1">
        <w:t xml:space="preserve">1 </w:t>
      </w:r>
      <w:r w:rsidR="00751A65">
        <w:t>pág.</w:t>
      </w:r>
      <w:r w:rsidR="00162AC1">
        <w:t>)</w:t>
      </w:r>
      <w:bookmarkEnd w:id="1"/>
    </w:p>
    <w:p w14:paraId="71402DE5" w14:textId="77777777" w:rsidR="00937389" w:rsidRPr="00937389" w:rsidRDefault="00937389" w:rsidP="00AB2DA1">
      <w:pPr>
        <w:rPr>
          <w:b/>
        </w:rPr>
      </w:pPr>
      <w:r>
        <w:t xml:space="preserve">El objetivo de este trabajo es </w:t>
      </w:r>
      <w:r w:rsidR="00392A31">
        <w:t xml:space="preserve">único, </w:t>
      </w:r>
      <w:r w:rsidR="00392A31">
        <w:rPr>
          <w:b/>
        </w:rPr>
        <w:t>de</w:t>
      </w:r>
      <w:r w:rsidRPr="00937389">
        <w:rPr>
          <w:b/>
        </w:rPr>
        <w:t>sarrollar un algoritmo robusto y eficaz que ayude a realizar la estimación del gasto energético</w:t>
      </w:r>
      <w:r w:rsidR="00563A56">
        <w:rPr>
          <w:b/>
        </w:rPr>
        <w:t xml:space="preserve"> a un año vista</w:t>
      </w:r>
      <w:r w:rsidRPr="00937389">
        <w:rPr>
          <w:b/>
        </w:rPr>
        <w:t>.</w:t>
      </w:r>
    </w:p>
    <w:p w14:paraId="462D9A0F" w14:textId="77777777" w:rsidR="00937389" w:rsidRDefault="00937389" w:rsidP="00AB2DA1"/>
    <w:p w14:paraId="5E7C12A1" w14:textId="77777777" w:rsidR="00937389" w:rsidRDefault="00937389" w:rsidP="00AB2DA1">
      <w:r>
        <w:t>Este objetivo se descompone en dos tipos de sub-objetivos:</w:t>
      </w:r>
    </w:p>
    <w:p w14:paraId="58E39AE1" w14:textId="77777777" w:rsidR="00937389" w:rsidRDefault="00937389" w:rsidP="00AB2DA1">
      <w:pPr>
        <w:pStyle w:val="Prrafodelista"/>
        <w:numPr>
          <w:ilvl w:val="0"/>
          <w:numId w:val="7"/>
        </w:numPr>
      </w:pPr>
      <w:r>
        <w:t>Generales</w:t>
      </w:r>
    </w:p>
    <w:p w14:paraId="2EB99543" w14:textId="77777777" w:rsidR="00937389" w:rsidRDefault="00937389" w:rsidP="00AB2DA1">
      <w:pPr>
        <w:pStyle w:val="Prrafodelista"/>
        <w:numPr>
          <w:ilvl w:val="1"/>
          <w:numId w:val="7"/>
        </w:numPr>
      </w:pPr>
      <w:r>
        <w:t>Incrementar los conocimientos en java</w:t>
      </w:r>
    </w:p>
    <w:p w14:paraId="209FF7EB" w14:textId="77777777" w:rsidR="00937389" w:rsidRDefault="00937389" w:rsidP="00AB2DA1">
      <w:pPr>
        <w:pStyle w:val="Prrafodelista"/>
        <w:numPr>
          <w:ilvl w:val="1"/>
          <w:numId w:val="7"/>
        </w:numPr>
      </w:pPr>
      <w:r>
        <w:t>Familiarizarme más con los entornos de desarrollo como Eclipse, Netbeans o Pycharm.</w:t>
      </w:r>
    </w:p>
    <w:p w14:paraId="33F6BE46" w14:textId="77777777" w:rsidR="00937389" w:rsidRDefault="00937389" w:rsidP="00AB2DA1">
      <w:pPr>
        <w:pStyle w:val="Prrafodelista"/>
        <w:numPr>
          <w:ilvl w:val="1"/>
          <w:numId w:val="7"/>
        </w:numPr>
      </w:pPr>
      <w:r>
        <w:t>Utilizar el control de versionado de git para familiarizarme aún más con él</w:t>
      </w:r>
    </w:p>
    <w:p w14:paraId="1BEE5D59" w14:textId="77777777" w:rsidR="00937389" w:rsidRDefault="00937389" w:rsidP="00937389">
      <w:pPr>
        <w:pStyle w:val="Prrafodelista"/>
        <w:ind w:left="1440"/>
      </w:pPr>
    </w:p>
    <w:p w14:paraId="227FD19C" w14:textId="77777777" w:rsidR="00937389" w:rsidRDefault="00937389" w:rsidP="00AB2DA1">
      <w:pPr>
        <w:pStyle w:val="Prrafodelista"/>
        <w:numPr>
          <w:ilvl w:val="0"/>
          <w:numId w:val="7"/>
        </w:numPr>
      </w:pPr>
      <w:r>
        <w:t>Específicos</w:t>
      </w:r>
    </w:p>
    <w:p w14:paraId="1C9922F1" w14:textId="77777777" w:rsidR="00937389" w:rsidRDefault="00937389" w:rsidP="00AB2DA1">
      <w:pPr>
        <w:pStyle w:val="Prrafodelista"/>
        <w:numPr>
          <w:ilvl w:val="1"/>
          <w:numId w:val="7"/>
        </w:numPr>
      </w:pPr>
      <w:r>
        <w:t>Adquirir conocimientos en el área de las metaheurísticas</w:t>
      </w:r>
    </w:p>
    <w:p w14:paraId="39DE4627" w14:textId="77777777" w:rsidR="00937389" w:rsidRDefault="00937389" w:rsidP="00AB2DA1">
      <w:pPr>
        <w:pStyle w:val="Prrafodelista"/>
        <w:numPr>
          <w:ilvl w:val="1"/>
          <w:numId w:val="7"/>
        </w:numPr>
      </w:pPr>
      <w:r>
        <w:t>Aprender el funcionamiento y uso de redes neuronales</w:t>
      </w:r>
    </w:p>
    <w:p w14:paraId="1F360E67" w14:textId="77777777" w:rsidR="00937389" w:rsidRDefault="00937389" w:rsidP="00937389"/>
    <w:p w14:paraId="77D33CC9" w14:textId="77777777" w:rsidR="00AB2DA1" w:rsidRDefault="00937389" w:rsidP="00937389">
      <w:r>
        <w:t>¿Revisar el estado del arte?</w:t>
      </w:r>
    </w:p>
    <w:p w14:paraId="7DCFF423" w14:textId="77777777" w:rsidR="00937389" w:rsidRDefault="00937389" w:rsidP="00937389"/>
    <w:p w14:paraId="2DD5CC24" w14:textId="77777777" w:rsidR="00AB2DA1" w:rsidRDefault="00AB2DA1" w:rsidP="00AB2DA1">
      <w:r>
        <w:t>Eclipse, Java, aprender redes neuronales</w:t>
      </w:r>
      <w:r w:rsidR="00A335E9">
        <w:t>, git</w:t>
      </w:r>
      <w:r>
        <w:t xml:space="preserve">… </w:t>
      </w:r>
      <w:r w:rsidR="001748D5">
        <w:t>MIRAR OTROS TFGS</w:t>
      </w:r>
    </w:p>
    <w:p w14:paraId="7E054A6E" w14:textId="77777777" w:rsidR="00CE292B" w:rsidRPr="00AB2DA1" w:rsidRDefault="00CE292B" w:rsidP="00AB2DA1">
      <w:r>
        <w:t>Probar varios Redes, constructivos, búsquedas locales, metaheurísticas, revisar el estado del arte (los trabajos previos).</w:t>
      </w:r>
    </w:p>
    <w:p w14:paraId="2C05577F" w14:textId="77777777" w:rsidR="00E20BFA" w:rsidRDefault="00E20BFA">
      <w:pPr>
        <w:rPr>
          <w:rFonts w:ascii="Garamond" w:hAnsi="Garamond" w:cs="Arial"/>
          <w:b/>
        </w:rPr>
      </w:pPr>
      <w:r>
        <w:br w:type="page"/>
      </w:r>
    </w:p>
    <w:p w14:paraId="63FA6E96" w14:textId="63D94473" w:rsidR="00E20BFA" w:rsidRDefault="00E20BFA" w:rsidP="00D84A47">
      <w:pPr>
        <w:pStyle w:val="Ttulo1"/>
      </w:pPr>
      <w:bookmarkStart w:id="2" w:name="_Toc484453324"/>
      <w:r>
        <w:lastRenderedPageBreak/>
        <w:t>DESCRIPCIÓN ALGORÍTMICA</w:t>
      </w:r>
      <w:r w:rsidR="00162AC1">
        <w:t xml:space="preserve"> (</w:t>
      </w:r>
      <w:r w:rsidR="00462C20">
        <w:t>&lt;</w:t>
      </w:r>
      <w:r w:rsidR="00162AC1">
        <w:t xml:space="preserve">15 </w:t>
      </w:r>
      <w:r w:rsidR="00462C20">
        <w:t>pá</w:t>
      </w:r>
      <w:r w:rsidR="00162AC1">
        <w:t>gs</w:t>
      </w:r>
      <w:r w:rsidR="00462C20">
        <w:t>. 7-8 para cada cosa</w:t>
      </w:r>
      <w:r w:rsidR="00162AC1">
        <w:t>)</w:t>
      </w:r>
      <w:bookmarkEnd w:id="2"/>
    </w:p>
    <w:p w14:paraId="19716D53" w14:textId="77777777" w:rsidR="004629E4" w:rsidRDefault="00F70270" w:rsidP="00462C20">
      <w:r>
        <w:t xml:space="preserve">En este apartado se explicará en detalle los algoritmos que se han desarrollado durante la ejecución de este trabajo. En primer </w:t>
      </w:r>
      <w:r w:rsidR="004629E4">
        <w:t>lugar,</w:t>
      </w:r>
      <w:r>
        <w:t xml:space="preserve"> un algoritmo basado en redes neuronales </w:t>
      </w:r>
      <w:r w:rsidR="004629E4">
        <w:t>y a continuación</w:t>
      </w:r>
      <w:r w:rsidR="00290A53">
        <w:t xml:space="preserve"> planteado como una mejora sobre el resultado obtenido de las redes</w:t>
      </w:r>
      <w:r w:rsidR="004629E4">
        <w:t>, una metaheurística.</w:t>
      </w:r>
    </w:p>
    <w:p w14:paraId="2F7BD428" w14:textId="77777777" w:rsidR="004629E4" w:rsidRDefault="004629E4" w:rsidP="00462C20"/>
    <w:p w14:paraId="3C86D58D" w14:textId="77777777" w:rsidR="001753CD" w:rsidRDefault="001753CD" w:rsidP="00462C20"/>
    <w:p w14:paraId="1BBB65F4" w14:textId="77777777" w:rsidR="001753CD" w:rsidRDefault="001753CD" w:rsidP="00462C20"/>
    <w:p w14:paraId="7F431269" w14:textId="4BC6229B" w:rsidR="001753CD" w:rsidRPr="00EA2E67" w:rsidRDefault="001753CD" w:rsidP="001753CD">
      <w:pPr>
        <w:rPr>
          <w:color w:val="FF0000"/>
        </w:rPr>
      </w:pPr>
      <w:r w:rsidRPr="00EA2E67">
        <w:rPr>
          <w:color w:val="FF0000"/>
        </w:rPr>
        <w:t xml:space="preserve">Este experimento, estos datos, lo que he probado… Explicar todo lo que no sean números, de implementación nada. Funciones de activación, </w:t>
      </w:r>
      <w:r w:rsidR="00751A65" w:rsidRPr="00EA2E67">
        <w:rPr>
          <w:color w:val="FF0000"/>
        </w:rPr>
        <w:t>etc.</w:t>
      </w:r>
      <w:r w:rsidRPr="00EA2E67">
        <w:rPr>
          <w:color w:val="FF0000"/>
        </w:rPr>
        <w:t xml:space="preserve"> etc.</w:t>
      </w:r>
    </w:p>
    <w:p w14:paraId="4B263F01" w14:textId="77777777" w:rsidR="001753CD" w:rsidRPr="00EA2E67" w:rsidRDefault="001753CD" w:rsidP="001753CD">
      <w:pPr>
        <w:rPr>
          <w:color w:val="FF0000"/>
        </w:rPr>
      </w:pPr>
      <w:r w:rsidRPr="00EA2E67">
        <w:rPr>
          <w:color w:val="FF0000"/>
        </w:rPr>
        <w:t>COMO MUCHO LLEGAR A PSEUDOCÓDIGO, quizás mejor diagrama de flujo…</w:t>
      </w:r>
    </w:p>
    <w:p w14:paraId="154BE2C1" w14:textId="1FDF8446" w:rsidR="004629E4" w:rsidRDefault="004629E4" w:rsidP="008B5287">
      <w:pPr>
        <w:pStyle w:val="Ttulo2"/>
      </w:pPr>
      <w:bookmarkStart w:id="3" w:name="_Toc484453325"/>
      <w:r>
        <w:t>Redes neuronales</w:t>
      </w:r>
      <w:bookmarkEnd w:id="3"/>
    </w:p>
    <w:p w14:paraId="0AB701A4" w14:textId="77777777" w:rsidR="00C57DF2" w:rsidRDefault="004629E4" w:rsidP="004629E4">
      <w:r>
        <w:t xml:space="preserve">Una red neuronal </w:t>
      </w:r>
      <w:r w:rsidR="00290A53">
        <w:t xml:space="preserve">artificial </w:t>
      </w:r>
      <w:r>
        <w:t xml:space="preserve">es </w:t>
      </w:r>
      <w:r w:rsidR="00290A53">
        <w:t>una abstracción del modelo neuronal presente en el cerebro humano</w:t>
      </w:r>
      <w:r w:rsidR="00C57DF2">
        <w:t>. Las redes neuronales biológicas están formadas por millones de células especializadas, las neuronas:</w:t>
      </w:r>
    </w:p>
    <w:p w14:paraId="4E88952C" w14:textId="7D269C67" w:rsidR="00C57DF2" w:rsidRDefault="00C57DF2" w:rsidP="00C57DF2">
      <w:pPr>
        <w:jc w:val="center"/>
      </w:pPr>
      <w:r>
        <w:rPr>
          <w:noProof/>
        </w:rPr>
        <w:drawing>
          <wp:inline distT="0" distB="0" distL="0" distR="0" wp14:anchorId="6D397E64" wp14:editId="7D095104">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14:paraId="25ABF437" w14:textId="77777777" w:rsidR="00C57DF2" w:rsidRDefault="00C57DF2" w:rsidP="00C57DF2"/>
    <w:p w14:paraId="7AE0F276" w14:textId="2C0B2D65" w:rsidR="00C57DF2" w:rsidRDefault="00130F6E" w:rsidP="008D22B9">
      <w:r>
        <w:t xml:space="preserve">Funcionan </w:t>
      </w:r>
      <w:r w:rsidR="008D22B9">
        <w:t>mediante</w:t>
      </w:r>
      <w:r w:rsidR="00C57DF2">
        <w:t xml:space="preserve"> impulsos eléctricos </w:t>
      </w:r>
      <w:r w:rsidR="008D22B9">
        <w:t>que</w:t>
      </w:r>
      <w:r w:rsidR="00C57DF2">
        <w:t xml:space="preserve"> se transmiten a otras neuronas</w:t>
      </w:r>
      <w:r w:rsidR="00F82237">
        <w:t xml:space="preserve"> </w:t>
      </w:r>
      <w:r w:rsidR="00C57DF2">
        <w:t>a través de una parte especial llamada axón</w:t>
      </w:r>
      <w:r w:rsidR="008D22B9">
        <w:t xml:space="preserve"> y se recibe en las dendritas de otra neurona; ambas</w:t>
      </w:r>
      <w:r w:rsidR="00F82237">
        <w:t xml:space="preserve"> partes</w:t>
      </w:r>
      <w:r w:rsidR="008D22B9">
        <w:t xml:space="preserve"> </w:t>
      </w:r>
      <w:r w:rsidR="00C57DF2">
        <w:t>puede</w:t>
      </w:r>
      <w:r w:rsidR="008D22B9">
        <w:t>n</w:t>
      </w:r>
      <w:r w:rsidR="00C57DF2">
        <w:t xml:space="preserve"> presentar ramificaciones y conectar con varias neuronas.</w:t>
      </w:r>
      <w:r w:rsidR="00C57DF2">
        <w:br w:type="page"/>
      </w:r>
    </w:p>
    <w:p w14:paraId="65CB095D" w14:textId="62CC3D44" w:rsidR="00C57DF2" w:rsidRDefault="00C57DF2" w:rsidP="00C57DF2">
      <w:r>
        <w:lastRenderedPageBreak/>
        <w:t xml:space="preserve">Cada una de estas conexiones puede </w:t>
      </w:r>
      <w:r w:rsidR="00F82237">
        <w:t>tener</w:t>
      </w:r>
      <w:r>
        <w:t xml:space="preserve"> un efecto positivo o negativo sobre la transmisión del impulso</w:t>
      </w:r>
      <w:r w:rsidR="008D22B9">
        <w:t xml:space="preserve">, de manera que una neurona </w:t>
      </w:r>
      <w:r w:rsidR="00F82237">
        <w:t>procesará</w:t>
      </w:r>
      <w:r w:rsidR="008D22B9">
        <w:t xml:space="preserve"> cada uno de esos efectos para transmitir una señal que será combinación de todas las que ha recibido.</w:t>
      </w:r>
    </w:p>
    <w:p w14:paraId="605BFE08" w14:textId="4260701B" w:rsidR="008D22B9" w:rsidRDefault="008D22B9" w:rsidP="00C57DF2">
      <w:r>
        <w:rPr>
          <w:noProof/>
        </w:rPr>
        <w:drawing>
          <wp:inline distT="0" distB="0" distL="0" distR="0" wp14:anchorId="1B2751D1" wp14:editId="6975FD23">
            <wp:extent cx="5400040" cy="4050277"/>
            <wp:effectExtent l="0" t="0" r="0" b="7620"/>
            <wp:docPr id="8" name="Imagen 8" descr="Resultado de imagen de red neuronal biolo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ed neuronal biolog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50277"/>
                    </a:xfrm>
                    <a:prstGeom prst="rect">
                      <a:avLst/>
                    </a:prstGeom>
                    <a:noFill/>
                    <a:ln>
                      <a:noFill/>
                    </a:ln>
                  </pic:spPr>
                </pic:pic>
              </a:graphicData>
            </a:graphic>
          </wp:inline>
        </w:drawing>
      </w:r>
    </w:p>
    <w:p w14:paraId="3A5502C4" w14:textId="761B2B01" w:rsidR="00F82237" w:rsidRDefault="008D22B9" w:rsidP="00F82237">
      <w:r>
        <w:t>En definitiva, una red neuronal artificial</w:t>
      </w:r>
      <w:r w:rsidR="00290A53">
        <w:t xml:space="preserve">, trata de crear un modelo simplificado </w:t>
      </w:r>
      <w:r w:rsidR="00B0502E">
        <w:t>que simule</w:t>
      </w:r>
      <w:r w:rsidR="00290A53">
        <w:t xml:space="preserve"> el comportamiento del sistema nervioso de un ser vivo utilizando pequeños </w:t>
      </w:r>
      <w:r w:rsidR="00A405B1">
        <w:t>elementos conectados</w:t>
      </w:r>
      <w:r w:rsidR="00290A53">
        <w:t xml:space="preserve"> entre sí que colaboran con un objetivo común, en nuestro caso </w:t>
      </w:r>
      <w:r w:rsidR="00F82237">
        <w:t xml:space="preserve">será </w:t>
      </w:r>
      <w:r w:rsidR="00290A53">
        <w:t>devolver un dato aproximado del gasto energético que va a ocurrir en el año venidero.</w:t>
      </w:r>
    </w:p>
    <w:p w14:paraId="0B4DB011" w14:textId="77777777" w:rsidR="00F82237" w:rsidRDefault="00F82237">
      <w:pPr>
        <w:spacing w:before="0" w:after="0"/>
      </w:pPr>
      <w:r>
        <w:br w:type="page"/>
      </w:r>
    </w:p>
    <w:p w14:paraId="556746FD" w14:textId="053FBEE7" w:rsidR="00F82237" w:rsidRDefault="00B53487" w:rsidP="00F82237">
      <w:r>
        <w:lastRenderedPageBreak/>
        <w:t>Hay cuatro aspectos que caracterizan una red neuronal:</w:t>
      </w:r>
    </w:p>
    <w:p w14:paraId="798B4D80" w14:textId="4ECA2710" w:rsidR="00B53487" w:rsidRDefault="00B53487" w:rsidP="00B53487">
      <w:pPr>
        <w:pStyle w:val="Prrafodelista"/>
        <w:numPr>
          <w:ilvl w:val="0"/>
          <w:numId w:val="13"/>
        </w:numPr>
      </w:pPr>
      <w:r>
        <w:t xml:space="preserve">Topología: </w:t>
      </w:r>
      <w:r w:rsidR="008741A5">
        <w:t>Es el número de elementos que forman la red y sus interconexiones.</w:t>
      </w:r>
    </w:p>
    <w:p w14:paraId="009830F2" w14:textId="0CB24F9A" w:rsidR="0003625C" w:rsidRDefault="0003625C" w:rsidP="00B53487">
      <w:pPr>
        <w:pStyle w:val="Prrafodelista"/>
        <w:numPr>
          <w:ilvl w:val="0"/>
          <w:numId w:val="13"/>
        </w:numPr>
      </w:pPr>
      <w:r>
        <w:t>Mecanismo de aprendizaje</w:t>
      </w:r>
    </w:p>
    <w:p w14:paraId="2FA4855D" w14:textId="4859B281" w:rsidR="0003625C" w:rsidRDefault="0003625C" w:rsidP="00B53487">
      <w:pPr>
        <w:pStyle w:val="Prrafodelista"/>
        <w:numPr>
          <w:ilvl w:val="0"/>
          <w:numId w:val="13"/>
        </w:numPr>
      </w:pPr>
      <w:r>
        <w:t>Asociación entrada-salida</w:t>
      </w:r>
    </w:p>
    <w:p w14:paraId="3421C9B8" w14:textId="14F4CA02" w:rsidR="0003625C" w:rsidRDefault="0003625C" w:rsidP="00B53487">
      <w:pPr>
        <w:pStyle w:val="Prrafodelista"/>
        <w:numPr>
          <w:ilvl w:val="0"/>
          <w:numId w:val="13"/>
        </w:numPr>
      </w:pPr>
      <w:r>
        <w:t>Forma de representación</w:t>
      </w:r>
    </w:p>
    <w:p w14:paraId="3A96DF0C" w14:textId="55522E8E" w:rsidR="00B53487" w:rsidRDefault="00B53487" w:rsidP="00F82237"/>
    <w:p w14:paraId="4CD0EBF4" w14:textId="77777777" w:rsidR="00B53487" w:rsidRDefault="00B53487" w:rsidP="00F82237"/>
    <w:p w14:paraId="074CD95D" w14:textId="029EEFDF" w:rsidR="00B0502E" w:rsidRDefault="008D22B9" w:rsidP="008D22B9">
      <w:pPr>
        <w:jc w:val="center"/>
      </w:pPr>
      <w:r>
        <w:rPr>
          <w:noProof/>
        </w:rPr>
        <w:drawing>
          <wp:inline distT="0" distB="0" distL="0" distR="0" wp14:anchorId="2133ED98" wp14:editId="6E7D1D20">
            <wp:extent cx="2855595" cy="3433445"/>
            <wp:effectExtent l="0" t="0" r="1905" b="0"/>
            <wp:docPr id="9" name="Imagen 9"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14:paraId="446DABF0" w14:textId="77777777" w:rsidR="00B0502E" w:rsidRDefault="00B0502E" w:rsidP="004629E4"/>
    <w:p w14:paraId="3E69EAB5" w14:textId="77777777" w:rsidR="00B0502E" w:rsidRDefault="00B0502E" w:rsidP="004629E4"/>
    <w:p w14:paraId="005DF767" w14:textId="77777777" w:rsidR="00B0502E" w:rsidRDefault="00B0502E" w:rsidP="004629E4"/>
    <w:p w14:paraId="2FE8CF22" w14:textId="77777777" w:rsidR="00B0502E" w:rsidRDefault="00B0502E" w:rsidP="004629E4"/>
    <w:p w14:paraId="115F2558" w14:textId="77777777" w:rsidR="00B0502E" w:rsidRDefault="00B0502E" w:rsidP="004629E4"/>
    <w:p w14:paraId="0A28689B" w14:textId="77777777" w:rsidR="00B0502E" w:rsidRDefault="00B0502E" w:rsidP="004629E4"/>
    <w:p w14:paraId="4B41A84C" w14:textId="77777777" w:rsidR="001753CD" w:rsidRDefault="001753CD" w:rsidP="001753CD"/>
    <w:p w14:paraId="30E248F9" w14:textId="77777777" w:rsidR="001753CD" w:rsidRPr="00EA2E67" w:rsidRDefault="001753CD" w:rsidP="001753CD">
      <w:pPr>
        <w:rPr>
          <w:color w:val="FF0000"/>
        </w:rPr>
      </w:pPr>
      <w:r w:rsidRPr="00EA2E67">
        <w:rPr>
          <w:color w:val="FF0000"/>
        </w:rPr>
        <w:t xml:space="preserve">Hablar un poco de redes neuronales, se inspiran en cerebro humano, poner una neurona, dendrita… 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14:paraId="7416385E" w14:textId="77777777" w:rsidR="001753CD" w:rsidRPr="00EA2E67" w:rsidRDefault="001753CD" w:rsidP="001753CD">
      <w:pPr>
        <w:rPr>
          <w:color w:val="FF0000"/>
        </w:rPr>
      </w:pPr>
      <w:r w:rsidRPr="00EA2E67">
        <w:rPr>
          <w:color w:val="FF0000"/>
        </w:rPr>
        <w:t>Después descripción particular de la red, con tantas neuronas de entrada, 1 de salida, tantas capas internas, como he llegado.</w:t>
      </w:r>
    </w:p>
    <w:p w14:paraId="137D6C08" w14:textId="6451DDAA" w:rsidR="004629E4" w:rsidRDefault="004629E4" w:rsidP="008B5287">
      <w:pPr>
        <w:pStyle w:val="Ttulo2"/>
      </w:pPr>
      <w:bookmarkStart w:id="4" w:name="_Toc484453326"/>
      <w:r>
        <w:lastRenderedPageBreak/>
        <w:t>Metaheurística</w:t>
      </w:r>
      <w:bookmarkEnd w:id="4"/>
    </w:p>
    <w:p w14:paraId="4DA62860" w14:textId="77777777" w:rsidR="004629E4" w:rsidRDefault="004629E4" w:rsidP="004629E4">
      <w:r>
        <w:t xml:space="preserve">Una metaheurística es </w:t>
      </w:r>
    </w:p>
    <w:p w14:paraId="7A67D0ED" w14:textId="77777777" w:rsidR="004629E4" w:rsidRDefault="004629E4" w:rsidP="004629E4"/>
    <w:p w14:paraId="7BC6FD12" w14:textId="77777777" w:rsidR="001753CD" w:rsidRPr="00EA2E67" w:rsidRDefault="001753CD" w:rsidP="001753CD">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14:paraId="1BE787D0" w14:textId="77777777" w:rsidR="001753CD" w:rsidRPr="00EA2E67" w:rsidRDefault="001753CD" w:rsidP="001753CD">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14:paraId="1C51FC2C" w14:textId="77777777" w:rsidR="001753CD" w:rsidRPr="00EA2E67" w:rsidRDefault="001753CD" w:rsidP="001753CD">
      <w:pPr>
        <w:rPr>
          <w:color w:val="FF0000"/>
        </w:rPr>
      </w:pPr>
      <w:r w:rsidRPr="00EA2E67">
        <w:rPr>
          <w:color w:val="FF0000"/>
        </w:rPr>
        <w:t>Explicar el constructivo y la búsqueda local</w:t>
      </w:r>
    </w:p>
    <w:p w14:paraId="1043F403" w14:textId="77777777" w:rsidR="001753CD" w:rsidRDefault="001753CD">
      <w:pPr>
        <w:spacing w:before="0" w:after="0"/>
      </w:pPr>
      <w:r>
        <w:br w:type="page"/>
      </w:r>
    </w:p>
    <w:p w14:paraId="19F4CA45" w14:textId="318AA8C2" w:rsidR="00E20BFA" w:rsidRPr="008B5287" w:rsidRDefault="00E20BFA" w:rsidP="00D84A47">
      <w:pPr>
        <w:pStyle w:val="Ttulo1"/>
      </w:pPr>
      <w:bookmarkStart w:id="5" w:name="_Toc484453327"/>
      <w:r w:rsidRPr="008B5287">
        <w:lastRenderedPageBreak/>
        <w:t>DESCRIPCIÓN INFORMÁTICA</w:t>
      </w:r>
      <w:r w:rsidR="00462C20" w:rsidRPr="008B5287">
        <w:t xml:space="preserve"> (&lt;15 </w:t>
      </w:r>
      <w:proofErr w:type="spellStart"/>
      <w:r w:rsidR="00462C20" w:rsidRPr="008B5287">
        <w:t>págs</w:t>
      </w:r>
      <w:proofErr w:type="spellEnd"/>
      <w:r w:rsidR="00462C20" w:rsidRPr="008B5287">
        <w:t>)</w:t>
      </w:r>
      <w:bookmarkEnd w:id="5"/>
    </w:p>
    <w:p w14:paraId="5F3EF6BF" w14:textId="205D2B5F" w:rsidR="00940F96" w:rsidRDefault="00940F96" w:rsidP="00C20D90">
      <w:r>
        <w:t>Todos los experimentos y codificación se han realizado en dos ordenadores:</w:t>
      </w:r>
    </w:p>
    <w:p w14:paraId="7C056F26" w14:textId="164B68E5" w:rsidR="00940F96" w:rsidRDefault="00940F96" w:rsidP="00940F96">
      <w:pPr>
        <w:pStyle w:val="Prrafodelista"/>
        <w:numPr>
          <w:ilvl w:val="0"/>
          <w:numId w:val="25"/>
        </w:numPr>
      </w:pPr>
      <w:r>
        <w:t>Sobremesa:</w:t>
      </w:r>
    </w:p>
    <w:p w14:paraId="3EDA4742" w14:textId="0D1A3AE0" w:rsidR="00940F96" w:rsidRDefault="00940F96" w:rsidP="00940F96">
      <w:pPr>
        <w:pStyle w:val="Prrafodelista"/>
        <w:numPr>
          <w:ilvl w:val="1"/>
          <w:numId w:val="25"/>
        </w:numPr>
      </w:pPr>
      <w:r>
        <w:t>Procesador: AMD FX-8350 4.0GHz</w:t>
      </w:r>
    </w:p>
    <w:p w14:paraId="782E5B10" w14:textId="77777777" w:rsidR="000C359F" w:rsidRDefault="00940F96" w:rsidP="000C359F">
      <w:pPr>
        <w:pStyle w:val="Prrafodelista"/>
        <w:numPr>
          <w:ilvl w:val="1"/>
          <w:numId w:val="25"/>
        </w:numPr>
      </w:pPr>
      <w:r>
        <w:t>RAM: 16GB DDR3</w:t>
      </w:r>
    </w:p>
    <w:p w14:paraId="6152DA14" w14:textId="19E819B1" w:rsidR="00FB368D" w:rsidRDefault="00FB368D" w:rsidP="000C359F">
      <w:r>
        <w:t xml:space="preserve">Estos datos son meramente informativos ya que el objetivo del proyecto es el desarrollo de un algoritmo que resuelva el problema planteado al inicio. </w:t>
      </w:r>
      <w:r w:rsidR="00035B18">
        <w:t>Cualquier cambio en las características del dispositivo que ejecute el código simplemente repercutiría en el tiempo de ejecución y en ningún caso en la efectividad del algoritmo.</w:t>
      </w:r>
    </w:p>
    <w:p w14:paraId="29411E24" w14:textId="7FEBCF16" w:rsidR="00940F96" w:rsidRDefault="00940F96" w:rsidP="00940F96">
      <w:r>
        <w:t xml:space="preserve">A </w:t>
      </w:r>
      <w:r w:rsidR="008746AF">
        <w:t>continuación,</w:t>
      </w:r>
      <w:r>
        <w:t xml:space="preserve"> se presentan los lenguajes, programas, librerías, herramientas, metodología y requisitos </w:t>
      </w:r>
      <w:r w:rsidR="005F2B5B" w:rsidRPr="005F2B5B">
        <w:rPr>
          <w:b/>
        </w:rPr>
        <w:t>a satisfacer</w:t>
      </w:r>
    </w:p>
    <w:p w14:paraId="193B2CBE" w14:textId="6B2F14AF" w:rsidR="00B1363C" w:rsidRPr="008B5287" w:rsidRDefault="00465050" w:rsidP="008B5287">
      <w:pPr>
        <w:pStyle w:val="Ttulo2"/>
      </w:pPr>
      <w:bookmarkStart w:id="6" w:name="_Toc484453328"/>
      <w:r w:rsidRPr="008B5287">
        <w:t>Lenguajes y programas</w:t>
      </w:r>
      <w:r w:rsidR="00B1363C" w:rsidRPr="008B5287">
        <w:t>.</w:t>
      </w:r>
      <w:bookmarkEnd w:id="6"/>
    </w:p>
    <w:p w14:paraId="6E204FB9" w14:textId="2E2A9A21" w:rsidR="00465050" w:rsidRDefault="00465050" w:rsidP="00C20D90">
      <w:r w:rsidRPr="00C20D90">
        <w:t>En primer lugar, comenzaremos explicando los lenguajes que se han utilizado: Python y</w:t>
      </w:r>
      <w:r>
        <w:t xml:space="preserve"> Java, aunque el primero fue usado solo en la parte más inicial del proyecto.</w:t>
      </w:r>
    </w:p>
    <w:p w14:paraId="3367BCB4" w14:textId="2EA7D471" w:rsidR="00465050" w:rsidRDefault="00465050" w:rsidP="00C20D90">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7" w:name="_Toc483837231"/>
    <w:p w14:paraId="4E81CD1C" w14:textId="778DB642" w:rsidR="00465050" w:rsidRPr="005774FD" w:rsidRDefault="00B92C29" w:rsidP="005774FD">
      <w:pPr>
        <w:pStyle w:val="Ttulo3"/>
      </w:pPr>
      <w:r>
        <w:rPr>
          <w:noProof/>
        </w:rPr>
        <mc:AlternateContent>
          <mc:Choice Requires="wpg">
            <w:drawing>
              <wp:anchor distT="0" distB="0" distL="114300" distR="114300" simplePos="0" relativeHeight="251654656" behindDoc="0" locked="0" layoutInCell="1" allowOverlap="1" wp14:anchorId="33B4ADB5" wp14:editId="50D346AA">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9"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58DD04" id="Grupo 23" o:spid="_x0000_s1026" style="position:absolute;margin-left:358.95pt;margin-top:5.35pt;width:90.65pt;height:25.95pt;z-index:251642880;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22"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3" o:title="Resultado de imagen de python" croptop="9201f" cropbottom="9494f" cropleft="9037f" cropright="8836f"/>
                  <v:path arrowok="t"/>
                </v:shape>
                <w10:wrap type="square"/>
              </v:group>
            </w:pict>
          </mc:Fallback>
        </mc:AlternateContent>
      </w:r>
      <w:r w:rsidR="00465050" w:rsidRPr="005774FD">
        <w:t>Python</w:t>
      </w:r>
      <w:bookmarkEnd w:id="7"/>
    </w:p>
    <w:p w14:paraId="44DF32B7" w14:textId="0CE590DD" w:rsidR="00465050" w:rsidRDefault="008E09CC" w:rsidP="00C20D90">
      <w:pPr>
        <w:pStyle w:val="Normal2"/>
      </w:pPr>
      <w:r w:rsidRPr="00C20D90">
        <w:t>E</w:t>
      </w:r>
      <w:r w:rsidR="00465050" w:rsidRPr="00C20D90">
        <w:t xml:space="preserve">s un lenguaje nacido a finales de los años 80 de la mano de Guido van </w:t>
      </w:r>
      <w:proofErr w:type="spellStart"/>
      <w:r w:rsidR="00465050" w:rsidRPr="00C20D90">
        <w:t>Rossum</w:t>
      </w:r>
      <w:proofErr w:type="spellEnd"/>
      <w:r w:rsidR="00244297" w:rsidRPr="00C20D90">
        <w:t>, un</w:t>
      </w:r>
      <w:r w:rsidR="00244297">
        <w:t xml:space="preserve"> holandés que desarrolló este lenguaje de programación para el Centro para las Matemáticas y la Informática de los Pa</w:t>
      </w:r>
      <w:r>
        <w:t>íses Bajos</w:t>
      </w:r>
      <w:r w:rsidR="00244297">
        <w:t xml:space="preserve"> con la intenci</w:t>
      </w:r>
      <w:r>
        <w:t>ón de sustituir al lenguaje ABC, que a su vez surgió como alternativa a BASIC.</w:t>
      </w:r>
    </w:p>
    <w:p w14:paraId="321F0196" w14:textId="39E7E200" w:rsidR="008E09CC" w:rsidRDefault="008E09CC" w:rsidP="00C20D90">
      <w:pPr>
        <w:pStyle w:val="Normal2"/>
      </w:pPr>
      <w:r>
        <w:t>Las características de Python son las siguientes:</w:t>
      </w:r>
    </w:p>
    <w:p w14:paraId="0FD5E72E" w14:textId="6BAA94CB" w:rsidR="008E09CC" w:rsidRDefault="008E09CC" w:rsidP="00C20D90">
      <w:pPr>
        <w:pStyle w:val="Normal2"/>
        <w:numPr>
          <w:ilvl w:val="0"/>
          <w:numId w:val="20"/>
        </w:numPr>
      </w:pPr>
      <w:r>
        <w:t>Interpretado:</w:t>
      </w:r>
      <w:r w:rsidR="00044347">
        <w:t xml:space="preserve"> No requiere compilación, ya que se interpreta en tiempo real.</w:t>
      </w:r>
    </w:p>
    <w:p w14:paraId="725EF4ED" w14:textId="61C48BCC" w:rsidR="008E09CC" w:rsidRDefault="008E09CC" w:rsidP="00C20D90">
      <w:pPr>
        <w:pStyle w:val="Normal2"/>
        <w:numPr>
          <w:ilvl w:val="0"/>
          <w:numId w:val="20"/>
        </w:numPr>
      </w:pPr>
      <w:r>
        <w:t>De alto nivel:</w:t>
      </w:r>
      <w:r w:rsidR="00CB6A2A">
        <w:t xml:space="preserve"> El lenguaje está más cerca del lenguaje humano que del de la máquina. Se premia la facilidad sobre la eficiencia.</w:t>
      </w:r>
    </w:p>
    <w:p w14:paraId="409317C9" w14:textId="6F42F901" w:rsidR="008E09CC" w:rsidRDefault="008E09CC" w:rsidP="00C20D90">
      <w:pPr>
        <w:pStyle w:val="Normal2"/>
        <w:numPr>
          <w:ilvl w:val="0"/>
          <w:numId w:val="20"/>
        </w:numPr>
      </w:pPr>
      <w:r>
        <w:t>Propósito general:</w:t>
      </w:r>
      <w:r w:rsidR="00CB6A2A">
        <w:t xml:space="preserve"> Puede ser utilizado con diversos </w:t>
      </w:r>
      <w:proofErr w:type="spellStart"/>
      <w:r w:rsidR="00CB6A2A">
        <w:t>propositos</w:t>
      </w:r>
      <w:proofErr w:type="spellEnd"/>
      <w:r w:rsidR="00CB6A2A">
        <w:t>.</w:t>
      </w:r>
    </w:p>
    <w:p w14:paraId="5C42E9C5" w14:textId="763FB6C8" w:rsidR="008E09CC" w:rsidRDefault="008E09CC" w:rsidP="00C20D90">
      <w:pPr>
        <w:pStyle w:val="Normal2"/>
        <w:numPr>
          <w:ilvl w:val="0"/>
          <w:numId w:val="20"/>
        </w:numPr>
      </w:pPr>
      <w:r>
        <w:t>Multiplataforma:</w:t>
      </w:r>
      <w:r w:rsidR="00CB6A2A">
        <w:t xml:space="preserve"> Funciona en un gran número de plataformas incluyendo los sistemas operativos más utilizados en este</w:t>
      </w:r>
      <w:r w:rsidR="00E45D0B">
        <w:t xml:space="preserve"> momento</w:t>
      </w:r>
      <w:r w:rsidR="00CB6A2A">
        <w:t xml:space="preserve">. </w:t>
      </w:r>
    </w:p>
    <w:p w14:paraId="5BFCA905" w14:textId="4C05F7B7" w:rsidR="00CB6A2A" w:rsidRDefault="00CB6A2A" w:rsidP="00C20D90">
      <w:pPr>
        <w:pStyle w:val="Normal2"/>
        <w:numPr>
          <w:ilvl w:val="0"/>
          <w:numId w:val="20"/>
        </w:numPr>
      </w:pPr>
      <w:r>
        <w:t xml:space="preserve">Open </w:t>
      </w:r>
      <w:proofErr w:type="spellStart"/>
      <w:r>
        <w:t>Source</w:t>
      </w:r>
      <w:proofErr w:type="spellEnd"/>
      <w:r>
        <w:t>: El código puede ser visto por cualquiera que lo desee, además gracias a esto es gratuito.</w:t>
      </w:r>
    </w:p>
    <w:p w14:paraId="3374C74F" w14:textId="158257BD" w:rsidR="008E09CC" w:rsidRDefault="008E09CC" w:rsidP="00C20D90">
      <w:pPr>
        <w:pStyle w:val="Normal2"/>
        <w:numPr>
          <w:ilvl w:val="0"/>
          <w:numId w:val="20"/>
        </w:numPr>
      </w:pPr>
      <w:r>
        <w:t>Diversidad de paradigmas: Soporta orientación a objetos, programación imperativa e incluso funcional</w:t>
      </w:r>
    </w:p>
    <w:p w14:paraId="446CAA34" w14:textId="16B1D232" w:rsidR="008E09CC" w:rsidRDefault="00CB6A2A" w:rsidP="00C20D90">
      <w:pPr>
        <w:pStyle w:val="Normal2"/>
        <w:numPr>
          <w:ilvl w:val="0"/>
          <w:numId w:val="20"/>
        </w:numPr>
      </w:pPr>
      <w:r>
        <w:lastRenderedPageBreak/>
        <w:t>Tipado dinámico</w:t>
      </w:r>
      <w:r w:rsidR="008E09CC">
        <w:t>:</w:t>
      </w:r>
      <w:r>
        <w:t xml:space="preserve"> Las variables pueden tomar valores de distinto tipo sin que </w:t>
      </w:r>
      <w:proofErr w:type="spellStart"/>
      <w:r>
        <w:t>ésto</w:t>
      </w:r>
      <w:proofErr w:type="spellEnd"/>
      <w:r>
        <w:t xml:space="preserve"> produzca un fallo.</w:t>
      </w:r>
    </w:p>
    <w:p w14:paraId="29337F16" w14:textId="46BEA521" w:rsidR="008E09CC" w:rsidRDefault="008E09CC" w:rsidP="00C20D90">
      <w:pPr>
        <w:pStyle w:val="Normal2"/>
        <w:numPr>
          <w:ilvl w:val="0"/>
          <w:numId w:val="20"/>
        </w:numPr>
      </w:pPr>
      <w:r>
        <w:t>Extensa colección de librerías</w:t>
      </w:r>
      <w:r w:rsidR="00E45D0B">
        <w:t xml:space="preserve"> tanto </w:t>
      </w:r>
      <w:proofErr w:type="spellStart"/>
      <w:r w:rsidR="00E45D0B">
        <w:t>built</w:t>
      </w:r>
      <w:proofErr w:type="spellEnd"/>
      <w:r w:rsidR="00E45D0B">
        <w:t>-in como en la web</w:t>
      </w:r>
      <w:r w:rsidR="00CB6A2A">
        <w:t>.</w:t>
      </w:r>
    </w:p>
    <w:p w14:paraId="07FBBE71" w14:textId="25AA710B" w:rsidR="00E45D0B" w:rsidRDefault="008E09CC" w:rsidP="00C20D90">
      <w:pPr>
        <w:pStyle w:val="Normal2"/>
        <w:numPr>
          <w:ilvl w:val="0"/>
          <w:numId w:val="20"/>
        </w:numPr>
      </w:pPr>
      <w:r>
        <w:t xml:space="preserve">Sintaxis </w:t>
      </w:r>
      <w:proofErr w:type="spellStart"/>
      <w:r w:rsidR="00CB6A2A">
        <w:t>indentada</w:t>
      </w:r>
      <w:proofErr w:type="spellEnd"/>
      <w:r>
        <w:t>:</w:t>
      </w:r>
      <w:r w:rsidR="00CB6A2A">
        <w:t xml:space="preserve"> Python utiliza la </w:t>
      </w:r>
      <w:proofErr w:type="spellStart"/>
      <w:r w:rsidR="00CB6A2A">
        <w:t>indentación</w:t>
      </w:r>
      <w:proofErr w:type="spellEnd"/>
      <w:r w:rsidR="00CB6A2A">
        <w:t xml:space="preserve"> para diferenciar los bloques de código. De esta manera los programadores </w:t>
      </w:r>
      <w:proofErr w:type="spellStart"/>
      <w:r w:rsidR="00CB6A2A">
        <w:t>estan</w:t>
      </w:r>
      <w:proofErr w:type="spellEnd"/>
      <w:r w:rsidR="00CB6A2A">
        <w:t xml:space="preserve"> obligados a usar </w:t>
      </w:r>
      <w:r w:rsidR="00C519DD">
        <w:t>el mismo estilo, lo que facilita la similitud y entendimiento de código.</w:t>
      </w:r>
    </w:p>
    <w:p w14:paraId="1C06E4CD" w14:textId="77777777" w:rsidR="009851DC" w:rsidRDefault="00E45D0B" w:rsidP="00EC049E">
      <w:pPr>
        <w:pStyle w:val="Normal2"/>
        <w:numPr>
          <w:ilvl w:val="0"/>
          <w:numId w:val="20"/>
        </w:numPr>
        <w:spacing w:before="0" w:after="0"/>
      </w:pPr>
      <w:r>
        <w:t xml:space="preserve">Multitarea: Compatible con el uso de </w:t>
      </w:r>
      <w:proofErr w:type="spellStart"/>
      <w:r>
        <w:t>threads</w:t>
      </w:r>
      <w:proofErr w:type="spellEnd"/>
      <w:r>
        <w:t xml:space="preserve"> y concurrencia.</w:t>
      </w:r>
    </w:p>
    <w:p w14:paraId="14A118FB" w14:textId="77777777" w:rsidR="009851DC" w:rsidRDefault="009851DC" w:rsidP="009851DC">
      <w:pPr>
        <w:pStyle w:val="Normal2"/>
        <w:spacing w:before="0" w:after="0"/>
      </w:pPr>
    </w:p>
    <w:p w14:paraId="5035A67D" w14:textId="56DA64D4" w:rsidR="00465050" w:rsidRPr="0083574C" w:rsidRDefault="009851DC" w:rsidP="009851DC">
      <w:pPr>
        <w:pStyle w:val="Normal2"/>
        <w:spacing w:before="0"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14:paraId="40E1DC3D" w14:textId="7E5747C0" w:rsidR="00F675B5" w:rsidRPr="00F675B5" w:rsidRDefault="00B92C29" w:rsidP="00F675B5">
      <w:pPr>
        <w:spacing w:before="0" w:after="0"/>
        <w:rPr>
          <w:sz w:val="2"/>
        </w:rPr>
      </w:pPr>
      <w:r>
        <w:rPr>
          <w:noProof/>
          <w:sz w:val="2"/>
        </w:rPr>
        <mc:AlternateContent>
          <mc:Choice Requires="wpg">
            <w:drawing>
              <wp:anchor distT="0" distB="0" distL="114300" distR="114300" simplePos="0" relativeHeight="251655680" behindDoc="0" locked="0" layoutInCell="1" allowOverlap="1" wp14:anchorId="756888EF" wp14:editId="544AD347">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4"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5"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16050E1" id="Grupo 26" o:spid="_x0000_s1026" style="position:absolute;margin-left:352.95pt;margin-top:.3pt;width:72.5pt;height:39pt;z-index:251645952"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6"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7" o:title="original" croptop="8892f" cropbottom="10928f" cropleft="13007f" cropright="32300f"/>
                  <v:path arrowok="t"/>
                </v:shape>
                <w10:wrap type="square"/>
              </v:group>
            </w:pict>
          </mc:Fallback>
        </mc:AlternateContent>
      </w:r>
    </w:p>
    <w:p w14:paraId="68F8D77E" w14:textId="3615A6E6" w:rsidR="00B1363C" w:rsidRDefault="005774FD" w:rsidP="005774FD">
      <w:pPr>
        <w:pStyle w:val="Ttulo3"/>
      </w:pPr>
      <w:bookmarkStart w:id="8" w:name="_Toc483837232"/>
      <w:r>
        <w:t>Java</w:t>
      </w:r>
      <w:bookmarkEnd w:id="8"/>
    </w:p>
    <w:p w14:paraId="4FFB3F90" w14:textId="0465B907" w:rsidR="005774FD" w:rsidRDefault="00356837" w:rsidP="00C20D90">
      <w:pPr>
        <w:pStyle w:val="Normal2"/>
      </w:pPr>
      <w:r>
        <w:t xml:space="preserve">Se </w:t>
      </w:r>
      <w:proofErr w:type="spellStart"/>
      <w:r>
        <w:t>creo</w:t>
      </w:r>
      <w:proofErr w:type="spellEnd"/>
      <w:r>
        <w:t xml:space="preserve"> a principios de los 90 y fue desarrollado </w:t>
      </w:r>
      <w:r w:rsidR="00D274C8">
        <w:t xml:space="preserve">por James </w:t>
      </w:r>
      <w:proofErr w:type="spellStart"/>
      <w:r w:rsidR="00D274C8">
        <w:t>Gosling</w:t>
      </w:r>
      <w:proofErr w:type="spellEnd"/>
      <w:r w:rsidR="00D274C8">
        <w:t xml:space="preserve"> (</w:t>
      </w:r>
      <w:proofErr w:type="spellStart"/>
      <w:r w:rsidR="00D274C8">
        <w:t>Sun</w:t>
      </w:r>
      <w:proofErr w:type="spellEnd"/>
      <w:r w:rsidR="00D274C8">
        <w:t xml:space="preserve"> Microsystems)</w:t>
      </w:r>
      <w:r>
        <w:t xml:space="preserve">. </w:t>
      </w:r>
      <w:r w:rsidR="00D274C8">
        <w:t>El objetivo era crear un lenguaje independiente de la plataforma y un entorno (JVM) ligero y gratuito para que las aplicaciones se pudieran ejecutar en la mayor parte de plataformas.</w:t>
      </w:r>
    </w:p>
    <w:p w14:paraId="736DE8F5" w14:textId="1589A543" w:rsidR="006B50B2" w:rsidRDefault="006B50B2" w:rsidP="00C20D90">
      <w:pPr>
        <w:pStyle w:val="Normal2"/>
      </w:pPr>
      <w:r>
        <w:t xml:space="preserve">Sus </w:t>
      </w:r>
      <w:proofErr w:type="spellStart"/>
      <w:r>
        <w:t>carácteristicas</w:t>
      </w:r>
      <w:proofErr w:type="spellEnd"/>
      <w:r>
        <w:t xml:space="preserve"> son:</w:t>
      </w:r>
    </w:p>
    <w:p w14:paraId="35814E06" w14:textId="32E0F086" w:rsidR="006B50B2" w:rsidRDefault="006B50B2" w:rsidP="00C20D90">
      <w:pPr>
        <w:pStyle w:val="Normal2"/>
        <w:numPr>
          <w:ilvl w:val="0"/>
          <w:numId w:val="19"/>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14:paraId="3C9B1D23" w14:textId="0F7EADC1" w:rsidR="006B50B2" w:rsidRDefault="006B50B2" w:rsidP="00C20D90">
      <w:pPr>
        <w:pStyle w:val="Normal2"/>
        <w:numPr>
          <w:ilvl w:val="0"/>
          <w:numId w:val="19"/>
        </w:numPr>
      </w:pPr>
      <w:r>
        <w:t>De alto nivel</w:t>
      </w:r>
    </w:p>
    <w:p w14:paraId="25B9A334" w14:textId="24ED6229" w:rsidR="006B50B2" w:rsidRDefault="006B50B2" w:rsidP="00C20D90">
      <w:pPr>
        <w:pStyle w:val="Normal2"/>
        <w:numPr>
          <w:ilvl w:val="0"/>
          <w:numId w:val="19"/>
        </w:numPr>
      </w:pPr>
      <w:r>
        <w:t>Propósito general</w:t>
      </w:r>
    </w:p>
    <w:p w14:paraId="5DB6D369" w14:textId="7FA1A0F4" w:rsidR="006B50B2" w:rsidRDefault="006B50B2" w:rsidP="00C20D90">
      <w:pPr>
        <w:pStyle w:val="Normal2"/>
        <w:numPr>
          <w:ilvl w:val="0"/>
          <w:numId w:val="19"/>
        </w:numPr>
      </w:pPr>
      <w:r>
        <w:t xml:space="preserve">Multiplataforma: Dado que el </w:t>
      </w:r>
      <w:proofErr w:type="spellStart"/>
      <w:r>
        <w:t>bytecode</w:t>
      </w:r>
      <w:proofErr w:type="spellEnd"/>
      <w:r>
        <w:t xml:space="preserve"> es independiente del sistema</w:t>
      </w:r>
      <w:r w:rsidR="00E45D0B">
        <w:t>, simplemente</w:t>
      </w:r>
      <w:r>
        <w:t xml:space="preserve"> se tiene que implementar una máquina virtual para </w:t>
      </w:r>
      <w:r w:rsidR="00E45D0B">
        <w:t xml:space="preserve">que </w:t>
      </w:r>
      <w:r>
        <w:t xml:space="preserve">cada sistema </w:t>
      </w:r>
      <w:r w:rsidR="00E45D0B">
        <w:t>sea capaz de ejecutarlo. (</w:t>
      </w:r>
      <w:proofErr w:type="spellStart"/>
      <w:r w:rsidR="00E45D0B">
        <w:t>Write</w:t>
      </w:r>
      <w:proofErr w:type="spellEnd"/>
      <w:r w:rsidR="00E45D0B">
        <w:t xml:space="preserve"> </w:t>
      </w:r>
      <w:proofErr w:type="gramStart"/>
      <w:r w:rsidR="00E45D0B">
        <w:t>once run</w:t>
      </w:r>
      <w:proofErr w:type="gramEnd"/>
      <w:r w:rsidR="00E45D0B">
        <w:t xml:space="preserve"> </w:t>
      </w:r>
      <w:proofErr w:type="spellStart"/>
      <w:r w:rsidR="00E45D0B">
        <w:t>anywhere</w:t>
      </w:r>
      <w:proofErr w:type="spellEnd"/>
      <w:r w:rsidR="00E45D0B">
        <w:t>)</w:t>
      </w:r>
    </w:p>
    <w:p w14:paraId="49D954F6" w14:textId="374319EE" w:rsidR="006B50B2" w:rsidRDefault="00E45D0B" w:rsidP="00C20D90">
      <w:pPr>
        <w:pStyle w:val="Normal2"/>
        <w:numPr>
          <w:ilvl w:val="0"/>
          <w:numId w:val="19"/>
        </w:numPr>
      </w:pPr>
      <w:r>
        <w:t xml:space="preserve">Open </w:t>
      </w:r>
      <w:proofErr w:type="spellStart"/>
      <w:r>
        <w:t>Source</w:t>
      </w:r>
      <w:proofErr w:type="spellEnd"/>
    </w:p>
    <w:p w14:paraId="319D37D6" w14:textId="39A6308E" w:rsidR="006B50B2" w:rsidRDefault="006B50B2" w:rsidP="00C20D90">
      <w:pPr>
        <w:pStyle w:val="Normal2"/>
        <w:numPr>
          <w:ilvl w:val="0"/>
          <w:numId w:val="19"/>
        </w:numPr>
      </w:pPr>
      <w:r>
        <w:t>Diversidad de paradigmas</w:t>
      </w:r>
      <w:r w:rsidR="00E45D0B">
        <w:t>.</w:t>
      </w:r>
    </w:p>
    <w:p w14:paraId="7773D7BE" w14:textId="35F5B5AA" w:rsidR="006B50B2" w:rsidRDefault="006B50B2" w:rsidP="00C20D90">
      <w:pPr>
        <w:pStyle w:val="Normal2"/>
        <w:numPr>
          <w:ilvl w:val="0"/>
          <w:numId w:val="19"/>
        </w:numPr>
      </w:pPr>
      <w:r>
        <w:t xml:space="preserve">Tipado </w:t>
      </w:r>
      <w:r w:rsidR="00E45D0B">
        <w:t>estático</w:t>
      </w:r>
      <w:r>
        <w:t xml:space="preserve">: </w:t>
      </w:r>
      <w:r w:rsidR="00E45D0B">
        <w:t>Los tipos de las variables deben estar definidos, y nunca pueden tomar un valor que no sea de dicho tipo</w:t>
      </w:r>
      <w:r>
        <w:t>.</w:t>
      </w:r>
    </w:p>
    <w:p w14:paraId="32288D69" w14:textId="046AA404" w:rsidR="006B50B2" w:rsidRDefault="006B50B2" w:rsidP="00C20D90">
      <w:pPr>
        <w:pStyle w:val="Normal2"/>
        <w:numPr>
          <w:ilvl w:val="0"/>
          <w:numId w:val="19"/>
        </w:numPr>
      </w:pPr>
      <w:r>
        <w:t>Extensa colección de librerías</w:t>
      </w:r>
      <w:r w:rsidR="00E45D0B">
        <w:t xml:space="preserve"> tanto </w:t>
      </w:r>
      <w:proofErr w:type="spellStart"/>
      <w:r w:rsidR="00E45D0B">
        <w:t>built</w:t>
      </w:r>
      <w:proofErr w:type="spellEnd"/>
      <w:r w:rsidR="00E45D0B">
        <w:t>-in como en la web</w:t>
      </w:r>
      <w:r>
        <w:t>.</w:t>
      </w:r>
    </w:p>
    <w:p w14:paraId="58C5B282" w14:textId="402F0C9E" w:rsidR="006B50B2" w:rsidRDefault="006B50B2" w:rsidP="00C20D90">
      <w:pPr>
        <w:pStyle w:val="Normal2"/>
        <w:numPr>
          <w:ilvl w:val="0"/>
          <w:numId w:val="19"/>
        </w:numPr>
      </w:pPr>
      <w:r>
        <w:t>Sintaxis</w:t>
      </w:r>
      <w:r w:rsidR="00E45D0B">
        <w:t xml:space="preserve"> no </w:t>
      </w:r>
      <w:proofErr w:type="spellStart"/>
      <w:r w:rsidR="00E45D0B">
        <w:t>indentada</w:t>
      </w:r>
      <w:proofErr w:type="spellEnd"/>
      <w:r>
        <w:t>:</w:t>
      </w:r>
      <w:r w:rsidR="00E45D0B">
        <w:t xml:space="preserve"> La sintaxis de java no funciona mediante </w:t>
      </w:r>
      <w:proofErr w:type="spellStart"/>
      <w:r w:rsidR="00E45D0B">
        <w:t>indentación</w:t>
      </w:r>
      <w:proofErr w:type="spellEnd"/>
      <w:r w:rsidR="00E45D0B">
        <w:t xml:space="preserve"> sino mediante el uso de llaves </w:t>
      </w:r>
      <w:r w:rsidR="00E45D0B" w:rsidRPr="00E45D0B">
        <w:rPr>
          <w:b/>
        </w:rPr>
        <w:t>{}</w:t>
      </w:r>
      <w:r w:rsidR="00710C1F">
        <w:t>.</w:t>
      </w:r>
    </w:p>
    <w:p w14:paraId="1535364D" w14:textId="78E1F462" w:rsidR="006B50B2" w:rsidRDefault="00E45D0B" w:rsidP="00C20D90">
      <w:pPr>
        <w:pStyle w:val="Normal2"/>
        <w:numPr>
          <w:ilvl w:val="0"/>
          <w:numId w:val="19"/>
        </w:numPr>
      </w:pPr>
      <w:r>
        <w:t xml:space="preserve">Multitarea: Compatible con el uso de </w:t>
      </w:r>
      <w:proofErr w:type="spellStart"/>
      <w:r>
        <w:t>threads</w:t>
      </w:r>
      <w:proofErr w:type="spellEnd"/>
      <w:r>
        <w:t xml:space="preserve"> y concurrencia.</w:t>
      </w:r>
    </w:p>
    <w:p w14:paraId="0F695502" w14:textId="1CA7651F" w:rsidR="00E45D0B" w:rsidRDefault="00E45D0B" w:rsidP="00C20D90">
      <w:pPr>
        <w:pStyle w:val="Normal2"/>
        <w:numPr>
          <w:ilvl w:val="0"/>
          <w:numId w:val="19"/>
        </w:numPr>
      </w:pPr>
      <w:r>
        <w:t>Dinámico: Las clases compiladas pueden ser cargadas bajo demanda en tiempo de ejecución</w:t>
      </w:r>
    </w:p>
    <w:p w14:paraId="3F799AF4" w14:textId="024E64A2" w:rsidR="00133F98" w:rsidRDefault="00133F98" w:rsidP="00133F98">
      <w:r>
        <w:lastRenderedPageBreak/>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14:paraId="71D5F01C" w14:textId="74EEF96B" w:rsidR="00133F98" w:rsidRPr="005774FD" w:rsidRDefault="00831B71" w:rsidP="00133F98">
      <w:r>
        <w:t>Con e</w:t>
      </w:r>
      <w:r w:rsidR="00133F98">
        <w:t xml:space="preserve">l </w:t>
      </w:r>
      <w:r>
        <w:t xml:space="preserve">cambio de lenguaje </w:t>
      </w:r>
      <w:r w:rsidR="00133F98">
        <w:t xml:space="preserve">se produjo un cambio en los </w:t>
      </w:r>
      <w:proofErr w:type="spellStart"/>
      <w:r w:rsidR="00133F98">
        <w:t>IDE’s</w:t>
      </w:r>
      <w:proofErr w:type="spellEnd"/>
      <w:r w:rsidR="00133F98">
        <w:t>.</w:t>
      </w:r>
      <w:r>
        <w:t xml:space="preserve"> En el caso de Java</w:t>
      </w:r>
      <w:r w:rsidR="00133F98">
        <w:t xml:space="preserve"> </w:t>
      </w:r>
      <w:r>
        <w:t>p</w:t>
      </w:r>
      <w:r w:rsidR="00133F98">
        <w:t xml:space="preserve">rimero </w:t>
      </w:r>
      <w:r>
        <w:t xml:space="preserve">se utilizó </w:t>
      </w:r>
      <w:r w:rsidR="00133F98">
        <w:t xml:space="preserve">NetBeans y </w:t>
      </w:r>
      <w:r>
        <w:t xml:space="preserve">para finalmente acabar usando la plataforma </w:t>
      </w:r>
      <w:r w:rsidR="00133F98">
        <w:t>Eclipse</w:t>
      </w:r>
    </w:p>
    <w:p w14:paraId="66C00249" w14:textId="2816B4E4" w:rsidR="00C20D90" w:rsidRDefault="00407D63" w:rsidP="00C20D90">
      <w:pPr>
        <w:pStyle w:val="Ttulo3"/>
      </w:pPr>
      <w:bookmarkStart w:id="9" w:name="_Toc483837233"/>
      <w:r>
        <w:rPr>
          <w:noProof/>
        </w:rPr>
        <w:drawing>
          <wp:anchor distT="0" distB="0" distL="114300" distR="114300" simplePos="0" relativeHeight="251653632" behindDoc="0" locked="0" layoutInCell="1" allowOverlap="1" wp14:anchorId="60E782D7" wp14:editId="55983DBB">
            <wp:simplePos x="0" y="0"/>
            <wp:positionH relativeFrom="margin">
              <wp:align>right</wp:align>
            </wp:positionH>
            <wp:positionV relativeFrom="paragraph">
              <wp:posOffset>74295</wp:posOffset>
            </wp:positionV>
            <wp:extent cx="1336040" cy="300355"/>
            <wp:effectExtent l="0" t="0" r="0" b="4445"/>
            <wp:wrapSquare wrapText="bothSides"/>
            <wp:docPr id="17" name="Imagen 17"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224">
        <w:t>PyC</w:t>
      </w:r>
      <w:r w:rsidR="00C20D90">
        <w:t>harm</w:t>
      </w:r>
      <w:bookmarkEnd w:id="9"/>
      <w:proofErr w:type="spellEnd"/>
    </w:p>
    <w:p w14:paraId="43C37E0E" w14:textId="073105D8" w:rsidR="00C20D90" w:rsidRDefault="00C20D90" w:rsidP="00C20D90">
      <w:pPr>
        <w:pStyle w:val="Normal2"/>
        <w:tabs>
          <w:tab w:val="left" w:pos="2041"/>
        </w:tabs>
      </w:pPr>
      <w:r>
        <w:t xml:space="preserve">Es un entorno de desarrollo integrado (IDE) específico para el lenguaje Python desarrollado por la empresa </w:t>
      </w:r>
      <w:proofErr w:type="spellStart"/>
      <w:r>
        <w:t>JetBrains</w:t>
      </w:r>
      <w:proofErr w:type="spellEnd"/>
      <w:r w:rsidR="006B3AA1">
        <w:t xml:space="preserve"> en 2010</w:t>
      </w:r>
      <w:r>
        <w:t xml:space="preserve">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w:t>
      </w:r>
      <w:r w:rsidR="00FF7224">
        <w:t xml:space="preserve"> Es multiplataforma con versiones para Linux, Windows y Mac.</w:t>
      </w:r>
    </w:p>
    <w:p w14:paraId="52FCD74D" w14:textId="15AB9F9C" w:rsidR="00572104" w:rsidRDefault="00B92C29" w:rsidP="00572104">
      <w:pPr>
        <w:pStyle w:val="Normal2"/>
        <w:tabs>
          <w:tab w:val="left" w:pos="2041"/>
        </w:tabs>
      </w:pPr>
      <w:r>
        <w:rPr>
          <w:noProof/>
        </w:rPr>
        <w:drawing>
          <wp:anchor distT="0" distB="0" distL="114300" distR="114300" simplePos="0" relativeHeight="251651584" behindDoc="0" locked="0" layoutInCell="1" allowOverlap="1" wp14:anchorId="3DD2384A" wp14:editId="4C852133">
            <wp:simplePos x="0" y="0"/>
            <wp:positionH relativeFrom="column">
              <wp:posOffset>3063240</wp:posOffset>
            </wp:positionH>
            <wp:positionV relativeFrom="paragraph">
              <wp:posOffset>925830</wp:posOffset>
            </wp:positionV>
            <wp:extent cx="874395" cy="382905"/>
            <wp:effectExtent l="0" t="0" r="1905" b="0"/>
            <wp:wrapSquare wrapText="bothSides"/>
            <wp:docPr id="16" name="Imagen 16"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7224">
        <w:t xml:space="preserve">Entre sus características podemos encontrar: </w:t>
      </w:r>
      <w:proofErr w:type="spellStart"/>
      <w:r w:rsidR="00FF7224">
        <w:t>Refactorizaciónes</w:t>
      </w:r>
      <w:proofErr w:type="spellEnd"/>
      <w:r w:rsidR="00FF7224">
        <w:t xml:space="preserve"> automáticas, soporte para diferentes </w:t>
      </w:r>
      <w:proofErr w:type="spellStart"/>
      <w:r w:rsidR="00FF7224">
        <w:t>frameworks</w:t>
      </w:r>
      <w:proofErr w:type="spellEnd"/>
      <w:r w:rsidR="00FF7224">
        <w:t xml:space="preserve">, </w:t>
      </w:r>
      <w:proofErr w:type="spellStart"/>
      <w:r w:rsidR="00FF7224">
        <w:t>debugger</w:t>
      </w:r>
      <w:proofErr w:type="spellEnd"/>
      <w:r w:rsidR="00FF7224">
        <w:t xml:space="preserve">, unidad de testeo </w:t>
      </w:r>
      <w:proofErr w:type="spellStart"/>
      <w:r w:rsidR="00FF7224">
        <w:t>intergada</w:t>
      </w:r>
      <w:proofErr w:type="spellEnd"/>
      <w:r w:rsidR="00FF7224">
        <w:t>, integración de control de versiones, navegador de proyecto con vistas y estructuras especializadas y análisis y asistencia de código con autocompletado, subrayado de errores y arreglos de diversos problemas.</w:t>
      </w:r>
    </w:p>
    <w:p w14:paraId="67E36E7F" w14:textId="6DBA0DAD" w:rsidR="00FF7224" w:rsidRDefault="00407D63" w:rsidP="00572104">
      <w:pPr>
        <w:pStyle w:val="Ttulo3"/>
      </w:pPr>
      <w:bookmarkStart w:id="10" w:name="_Toc483837234"/>
      <w:r>
        <w:rPr>
          <w:noProof/>
        </w:rPr>
        <w:drawing>
          <wp:anchor distT="0" distB="0" distL="114300" distR="114300" simplePos="0" relativeHeight="251652608" behindDoc="0" locked="0" layoutInCell="1" allowOverlap="1" wp14:anchorId="30B12B9D" wp14:editId="2A577B71">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F7224">
        <w:t>NetBeans</w:t>
      </w:r>
      <w:r w:rsidR="006B3AA1">
        <w:t xml:space="preserve"> y Eclipse</w:t>
      </w:r>
      <w:bookmarkEnd w:id="10"/>
    </w:p>
    <w:p w14:paraId="1D9A894C" w14:textId="244AA2FC" w:rsidR="00C20D90" w:rsidRDefault="002605A8" w:rsidP="006B3AA1">
      <w:pPr>
        <w:pStyle w:val="Normal2"/>
        <w:ind w:left="426"/>
      </w:pPr>
      <w:r>
        <w:t>Dos de los IDE más conocidos hoy en día. Netbeans,</w:t>
      </w:r>
      <w:r w:rsidR="006B3AA1">
        <w:t xml:space="preserve"> desarrollado por Oracle </w:t>
      </w:r>
      <w:proofErr w:type="spellStart"/>
      <w:r w:rsidR="006B3AA1">
        <w:t>Corporation</w:t>
      </w:r>
      <w:proofErr w:type="spellEnd"/>
      <w:r w:rsidR="006B3AA1">
        <w:t xml:space="preserve"> en el año 2000. </w:t>
      </w:r>
      <w:r>
        <w:t xml:space="preserve">Ambos disponen </w:t>
      </w:r>
      <w:r w:rsidR="006B3AA1">
        <w:t>de versiones para Windows, Linux y Mac</w:t>
      </w:r>
      <w:r>
        <w:t xml:space="preserve">, y son compatibles con desarrollos en Java, </w:t>
      </w:r>
      <w:proofErr w:type="spellStart"/>
      <w:r>
        <w:t>Javascript</w:t>
      </w:r>
      <w:proofErr w:type="spellEnd"/>
      <w:r>
        <w:t xml:space="preserve">, C, C++, desarrollo web y más. </w:t>
      </w:r>
      <w:r w:rsidR="006B3AA1">
        <w:t>Dispone</w:t>
      </w:r>
      <w:r>
        <w:t>n</w:t>
      </w:r>
      <w:r w:rsidR="006B3AA1">
        <w:t xml:space="preserve"> de </w:t>
      </w:r>
      <w:proofErr w:type="spellStart"/>
      <w:r w:rsidR="006B3AA1">
        <w:t>Add-Ons</w:t>
      </w:r>
      <w:proofErr w:type="spellEnd"/>
      <w:r w:rsidR="006B3AA1">
        <w:t xml:space="preserve"> para añadir funcionalidades a la aplicaci</w:t>
      </w:r>
      <w:r>
        <w:t>ón, por ejemplo,</w:t>
      </w:r>
      <w:r w:rsidR="00830F02">
        <w:t xml:space="preserve"> Eclipse tiene una </w:t>
      </w:r>
      <w:proofErr w:type="spellStart"/>
      <w:r w:rsidR="00830F02">
        <w:t>version</w:t>
      </w:r>
      <w:proofErr w:type="spellEnd"/>
      <w:r w:rsidR="00830F02">
        <w:t xml:space="preserve"> para programación en </w:t>
      </w:r>
      <w:r>
        <w:t>Android, en cambio Netbeans necesita la previa instalaci</w:t>
      </w:r>
      <w:r w:rsidR="00830F02">
        <w:t>ón de un plugin</w:t>
      </w:r>
      <w:r>
        <w:t>.</w:t>
      </w:r>
    </w:p>
    <w:p w14:paraId="56EFEE91" w14:textId="5EC052D6" w:rsidR="00E21251" w:rsidRDefault="002605A8" w:rsidP="006B3AA1">
      <w:pPr>
        <w:pStyle w:val="Normal2"/>
        <w:ind w:left="426"/>
      </w:pPr>
      <w:r>
        <w:t>Sus características</w:t>
      </w:r>
      <w:r w:rsidR="006B3AA1">
        <w:t xml:space="preserve"> son las</w:t>
      </w:r>
      <w:r>
        <w:t xml:space="preserve">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14:paraId="1336BE93" w14:textId="77777777" w:rsidR="00E21251" w:rsidRDefault="00E21251">
      <w:pPr>
        <w:spacing w:before="0" w:after="0"/>
      </w:pPr>
      <w:r>
        <w:br w:type="page"/>
      </w:r>
    </w:p>
    <w:p w14:paraId="548FE84E" w14:textId="656D6D52" w:rsidR="00830F02" w:rsidRDefault="00830F02" w:rsidP="00830F02">
      <w:pPr>
        <w:pStyle w:val="Ttulo2"/>
      </w:pPr>
      <w:bookmarkStart w:id="11" w:name="_Toc484453329"/>
      <w:r>
        <w:lastRenderedPageBreak/>
        <w:t>Librerías</w:t>
      </w:r>
      <w:r w:rsidR="00FD64A9">
        <w:t xml:space="preserve"> y herramientas</w:t>
      </w:r>
      <w:bookmarkEnd w:id="11"/>
    </w:p>
    <w:p w14:paraId="3207D5E1" w14:textId="1A953813" w:rsidR="00FD64A9" w:rsidRPr="00FD64A9" w:rsidRDefault="00EC049E" w:rsidP="00FD64A9">
      <w:r>
        <w:t xml:space="preserve">A continuación, se exponen las librerías de redes neuronales que se han usado en el </w:t>
      </w:r>
      <w:r w:rsidR="004052B3">
        <w:t>proyecto,</w:t>
      </w:r>
      <w:r>
        <w:t xml:space="preserve"> así como herramientas secundarias para la gestión del mismo:</w:t>
      </w:r>
    </w:p>
    <w:p w14:paraId="478FEC34" w14:textId="26DFE798" w:rsidR="00A17775" w:rsidRPr="00CE5547" w:rsidRDefault="00037862" w:rsidP="00A17775">
      <w:pPr>
        <w:pStyle w:val="Ttulo3"/>
      </w:pPr>
      <w:r w:rsidRPr="00CE5547">
        <w:rPr>
          <w:noProof/>
        </w:rPr>
        <mc:AlternateContent>
          <mc:Choice Requires="wpg">
            <w:drawing>
              <wp:anchor distT="0" distB="0" distL="114300" distR="114300" simplePos="0" relativeHeight="251657728" behindDoc="0" locked="0" layoutInCell="1" allowOverlap="1" wp14:anchorId="24D37431" wp14:editId="792776B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31">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6ADA970B" id="Grupo 30" o:spid="_x0000_s1026" style="position:absolute;margin-left:328.3pt;margin-top:4.25pt;width:79.4pt;height:21.85pt;z-index:251653120;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3"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4" o:title=""/>
                  <v:path arrowok="t"/>
                </v:shape>
                <w10:wrap type="square" anchorx="margin"/>
              </v:group>
            </w:pict>
          </mc:Fallback>
        </mc:AlternateContent>
      </w:r>
      <w:r w:rsidRPr="00CE5547">
        <w:rPr>
          <w:noProof/>
        </w:rPr>
        <w:drawing>
          <wp:anchor distT="0" distB="0" distL="114300" distR="114300" simplePos="0" relativeHeight="251656704" behindDoc="0" locked="0" layoutInCell="1" allowOverlap="1" wp14:anchorId="733F7310" wp14:editId="7A013991">
            <wp:simplePos x="0" y="0"/>
            <wp:positionH relativeFrom="margin">
              <wp:posOffset>3108325</wp:posOffset>
            </wp:positionH>
            <wp:positionV relativeFrom="paragraph">
              <wp:posOffset>44145</wp:posOffset>
            </wp:positionV>
            <wp:extent cx="952500" cy="349885"/>
            <wp:effectExtent l="0" t="0" r="0" b="0"/>
            <wp:wrapSquare wrapText="bothSides"/>
            <wp:docPr id="18" name="Imagen 18"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A17775" w:rsidRPr="00CE5547">
        <w:t>PyBrain</w:t>
      </w:r>
      <w:proofErr w:type="spellEnd"/>
      <w:r w:rsidR="00FD64A9" w:rsidRPr="00CE5547">
        <w:t xml:space="preserve"> y </w:t>
      </w:r>
      <w:proofErr w:type="spellStart"/>
      <w:r w:rsidR="00FD64A9" w:rsidRPr="00CE5547">
        <w:t>Neuroph</w:t>
      </w:r>
      <w:proofErr w:type="spellEnd"/>
    </w:p>
    <w:p w14:paraId="598F8C26" w14:textId="3F4D4DCB" w:rsidR="004862BC" w:rsidRDefault="00B259AF" w:rsidP="00B259AF">
      <w:pPr>
        <w:pStyle w:val="Normal2"/>
      </w:pPr>
      <w:proofErr w:type="spellStart"/>
      <w:r>
        <w:t>PyBrain</w:t>
      </w:r>
      <w:proofErr w:type="spellEnd"/>
      <w:r>
        <w:t xml:space="preserve"> es </w:t>
      </w:r>
      <w:r w:rsidR="004862BC">
        <w:t xml:space="preserve">una librería para Python. Su objetivo es ofrecer algoritmos Machine Learning potentes, flexibles y fáciles de usar. Su nombre proviene de las siglas </w:t>
      </w:r>
      <w:r w:rsidR="004862BC" w:rsidRPr="004862BC">
        <w:rPr>
          <w:b/>
        </w:rPr>
        <w:t>Py</w:t>
      </w:r>
      <w:r w:rsidR="004862BC" w:rsidRPr="004862BC">
        <w:t>thon-</w:t>
      </w:r>
      <w:proofErr w:type="spellStart"/>
      <w:r w:rsidR="004862BC" w:rsidRPr="004862BC">
        <w:rPr>
          <w:b/>
        </w:rPr>
        <w:t>B</w:t>
      </w:r>
      <w:r w:rsidR="004862BC" w:rsidRPr="004862BC">
        <w:t>ased</w:t>
      </w:r>
      <w:proofErr w:type="spellEnd"/>
      <w:r w:rsidR="004862BC" w:rsidRPr="004862BC">
        <w:t> </w:t>
      </w:r>
      <w:proofErr w:type="spellStart"/>
      <w:r w:rsidR="004862BC" w:rsidRPr="004862BC">
        <w:rPr>
          <w:b/>
        </w:rPr>
        <w:t>R</w:t>
      </w:r>
      <w:r w:rsidR="004862BC" w:rsidRPr="004862BC">
        <w:t>einforcement</w:t>
      </w:r>
      <w:proofErr w:type="spellEnd"/>
      <w:r w:rsidR="004862BC" w:rsidRPr="004862BC">
        <w:t xml:space="preserve"> </w:t>
      </w:r>
      <w:proofErr w:type="spellStart"/>
      <w:r w:rsidR="004862BC" w:rsidRPr="004862BC">
        <w:t>Learning</w:t>
      </w:r>
      <w:proofErr w:type="spellEnd"/>
      <w:r w:rsidR="004862BC" w:rsidRPr="004862BC">
        <w:t>, </w:t>
      </w:r>
      <w:r w:rsidR="004862BC" w:rsidRPr="004862BC">
        <w:rPr>
          <w:b/>
        </w:rPr>
        <w:t>A</w:t>
      </w:r>
      <w:r w:rsidR="004862BC" w:rsidRPr="004862BC">
        <w:t>rtificial </w:t>
      </w:r>
      <w:proofErr w:type="spellStart"/>
      <w:r w:rsidR="004862BC" w:rsidRPr="004862BC">
        <w:rPr>
          <w:b/>
        </w:rPr>
        <w:t>I</w:t>
      </w:r>
      <w:r w:rsidR="004862BC" w:rsidRPr="004862BC">
        <w:t>ntelligence</w:t>
      </w:r>
      <w:proofErr w:type="spellEnd"/>
      <w:r w:rsidR="004862BC" w:rsidRPr="004862BC">
        <w:t xml:space="preserve"> and </w:t>
      </w:r>
      <w:r w:rsidR="004862BC" w:rsidRPr="004862BC">
        <w:rPr>
          <w:b/>
        </w:rPr>
        <w:t>N</w:t>
      </w:r>
      <w:r w:rsidR="004862BC" w:rsidRPr="004862BC">
        <w:t>eural Network Library</w:t>
      </w:r>
      <w:r w:rsidR="004862BC">
        <w:t xml:space="preserve">. Su código es </w:t>
      </w:r>
      <w:r w:rsidR="004862BC" w:rsidRPr="004862BC">
        <w:t>abierto</w:t>
      </w:r>
      <w:r w:rsidR="004862BC">
        <w:t xml:space="preserve"> y de uso gratuito para cualquiera (</w:t>
      </w:r>
      <w:hyperlink r:id="rId36" w:anchor="Licencia_BSD_modificada_.28de_3_cl.C3.A1usulas.29" w:history="1">
        <w:r w:rsidR="004862BC" w:rsidRPr="000E0E9B">
          <w:rPr>
            <w:rStyle w:val="Hipervnculo"/>
          </w:rPr>
          <w:t>Licencia BSD</w:t>
        </w:r>
      </w:hyperlink>
      <w:r w:rsidR="004862BC">
        <w:t xml:space="preserve">), pero por desgracia los últimos cambios en su </w:t>
      </w:r>
      <w:hyperlink r:id="rId37" w:history="1">
        <w:r w:rsidR="004862BC" w:rsidRPr="004862BC">
          <w:rPr>
            <w:rStyle w:val="Hipervnculo"/>
          </w:rPr>
          <w:t>repositorio</w:t>
        </w:r>
      </w:hyperlink>
      <w:r w:rsidR="004862BC">
        <w:t xml:space="preserve"> datan de hace más de 1 año, por lo que podemos considerar que ya se encuentra muy desactualizada y podemos encontrar otras opciones mejores en </w:t>
      </w:r>
      <w:proofErr w:type="spellStart"/>
      <w:r w:rsidR="004862BC">
        <w:t>liberías</w:t>
      </w:r>
      <w:proofErr w:type="spellEnd"/>
      <w:r w:rsidR="004862BC">
        <w:t xml:space="preserve"> como </w:t>
      </w:r>
      <w:proofErr w:type="spellStart"/>
      <w:r w:rsidR="00EA2E67">
        <w:t>TensorFlow</w:t>
      </w:r>
      <w:proofErr w:type="spellEnd"/>
      <w:r w:rsidR="00EA2E67">
        <w:t xml:space="preserve">, Blocks, </w:t>
      </w:r>
      <w:proofErr w:type="spellStart"/>
      <w:r w:rsidR="00EA2E67">
        <w:t>Deepy</w:t>
      </w:r>
      <w:proofErr w:type="spellEnd"/>
      <w:r w:rsidR="00EA2E67">
        <w:t xml:space="preserve">, </w:t>
      </w:r>
      <w:proofErr w:type="spellStart"/>
      <w:r w:rsidR="00EA2E67">
        <w:t>Neupy</w:t>
      </w:r>
      <w:proofErr w:type="spellEnd"/>
      <w:r w:rsidR="00EA2E67">
        <w:t>, etc.</w:t>
      </w:r>
    </w:p>
    <w:p w14:paraId="106623A9" w14:textId="5D07A834" w:rsidR="000E0E9B" w:rsidRPr="00D47206" w:rsidRDefault="000E0E9B" w:rsidP="000E0E9B">
      <w:pPr>
        <w:pStyle w:val="Normal2"/>
      </w:pPr>
      <w:r>
        <w:t xml:space="preserve">En el caso de Neuroph, hablamos de </w:t>
      </w:r>
      <w:r w:rsidR="004862BC">
        <w:t xml:space="preserve">una librería </w:t>
      </w:r>
      <w:r>
        <w:t>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8" w:history="1">
        <w:r w:rsidRPr="000E0E9B">
          <w:rPr>
            <w:rStyle w:val="Hipervnculo"/>
          </w:rPr>
          <w:t>Apache 2.0</w:t>
        </w:r>
      </w:hyperlink>
      <w:r>
        <w:t xml:space="preserve">. Su </w:t>
      </w:r>
      <w:hyperlink r:id="rId39"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14:paraId="3FB23EC1" w14:textId="77777777" w:rsidR="00B259AF" w:rsidRDefault="00B259AF" w:rsidP="00D47206">
      <w:pPr>
        <w:pStyle w:val="Normal2"/>
      </w:pPr>
    </w:p>
    <w:p w14:paraId="5C792BD7" w14:textId="5F79F3B2" w:rsidR="00D47206" w:rsidRDefault="00037862" w:rsidP="00D47206">
      <w:pPr>
        <w:pStyle w:val="Normal2"/>
      </w:pPr>
      <w:r>
        <w:t>Ambas están orientadas al trabajo con redes neuronales</w:t>
      </w:r>
      <w:r w:rsidR="00614A3B">
        <w:t>, desde la creación de conjuntos de entrenamiento, configuración de redes</w:t>
      </w:r>
      <w:r w:rsidR="00B259AF">
        <w:t xml:space="preserve">, entrenamiento etc. Útiles para resolver </w:t>
      </w:r>
      <w:r w:rsidR="004862BC">
        <w:t>cualquier tipo de problema que pueda ser planteado desde un enfoque de redes neuronales.</w:t>
      </w:r>
    </w:p>
    <w:p w14:paraId="3F61D21A" w14:textId="77777777" w:rsidR="004862BC" w:rsidRDefault="004862BC" w:rsidP="00D47206">
      <w:pPr>
        <w:pStyle w:val="Normal2"/>
      </w:pPr>
    </w:p>
    <w:p w14:paraId="08C6E77D" w14:textId="77777777" w:rsidR="00FD64A9" w:rsidRDefault="00FD64A9">
      <w:pPr>
        <w:spacing w:before="0" w:after="0"/>
        <w:rPr>
          <w:rFonts w:ascii="Garamond" w:hAnsi="Garamond" w:cs="Arial"/>
          <w:b/>
        </w:rPr>
      </w:pPr>
      <w:r>
        <w:br w:type="page"/>
      </w:r>
    </w:p>
    <w:p w14:paraId="5A23D35C" w14:textId="77777777" w:rsidR="00FD64A9" w:rsidRDefault="00FD64A9" w:rsidP="00FD64A9">
      <w:pPr>
        <w:pStyle w:val="Ttulo3"/>
      </w:pPr>
      <w:r>
        <w:rPr>
          <w:noProof/>
        </w:rPr>
        <w:lastRenderedPageBreak/>
        <w:drawing>
          <wp:anchor distT="0" distB="0" distL="114300" distR="114300" simplePos="0" relativeHeight="251658752" behindDoc="0" locked="0" layoutInCell="1" allowOverlap="1" wp14:anchorId="55965040" wp14:editId="63BB595A">
            <wp:simplePos x="0" y="0"/>
            <wp:positionH relativeFrom="margin">
              <wp:posOffset>4580890</wp:posOffset>
            </wp:positionH>
            <wp:positionV relativeFrom="paragraph">
              <wp:posOffset>1270</wp:posOffset>
            </wp:positionV>
            <wp:extent cx="810895" cy="205105"/>
            <wp:effectExtent l="0" t="0" r="8255" b="4445"/>
            <wp:wrapSquare wrapText="bothSides"/>
            <wp:docPr id="1" name="Imagen 1"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14:paraId="2B7051E8" w14:textId="6BEDBFA1" w:rsidR="00FD64A9" w:rsidRDefault="00FD64A9" w:rsidP="00FD64A9">
      <w:pPr>
        <w:pStyle w:val="Normal2"/>
      </w:pPr>
      <w:r>
        <w:t xml:space="preserve">Es una herramienta </w:t>
      </w:r>
      <w:r w:rsidR="000E0E9B">
        <w:t xml:space="preserve">Open </w:t>
      </w:r>
      <w:proofErr w:type="spellStart"/>
      <w:r w:rsidR="000E0E9B">
        <w:t>Source</w:t>
      </w:r>
      <w:proofErr w:type="spellEnd"/>
      <w:r>
        <w:t>, creada</w:t>
      </w:r>
      <w:r w:rsidRPr="000221E4">
        <w:t xml:space="preserve"> por Jason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14:paraId="0F02F0D3" w14:textId="77777777" w:rsidR="00FD64A9" w:rsidRDefault="00FD64A9" w:rsidP="00FD64A9">
      <w:pPr>
        <w:pStyle w:val="Normal2"/>
      </w:pPr>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14:paraId="7EDD8353" w14:textId="3BD50A16" w:rsidR="00FD64A9" w:rsidRDefault="00FD64A9" w:rsidP="00FD64A9">
      <w:pPr>
        <w:pStyle w:val="Normal2"/>
      </w:pPr>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w:t>
      </w:r>
      <w:r w:rsidR="000E0E9B">
        <w:t>Integración</w:t>
      </w:r>
      <w:r>
        <w:t>, Verificado, Instalación y Despliegue de nuestro proyecto.</w:t>
      </w:r>
    </w:p>
    <w:p w14:paraId="1AD7B430" w14:textId="11CC16B9" w:rsidR="00FD64A9" w:rsidRPr="000221E4" w:rsidRDefault="00FD64A9" w:rsidP="009E0DBE">
      <w:pPr>
        <w:pStyle w:val="Normal2"/>
      </w:pPr>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14:paraId="6028513B" w14:textId="77777777" w:rsidR="00FD64A9" w:rsidRDefault="00FD64A9" w:rsidP="00FD64A9">
      <w:pPr>
        <w:pStyle w:val="Ttulo3"/>
      </w:pPr>
      <w:r>
        <w:rPr>
          <w:noProof/>
        </w:rPr>
        <w:drawing>
          <wp:anchor distT="0" distB="0" distL="114300" distR="114300" simplePos="0" relativeHeight="251659776" behindDoc="0" locked="0" layoutInCell="1" allowOverlap="1" wp14:anchorId="268A5911" wp14:editId="55C96FA0">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14:paraId="05C11C54" w14:textId="21C71A3E" w:rsidR="00FD64A9" w:rsidRDefault="00FD64A9" w:rsidP="00FD64A9">
      <w:pPr>
        <w:pStyle w:val="Normal2"/>
      </w:pPr>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w:t>
      </w:r>
      <w:r w:rsidR="000E0E9B">
        <w:t>servicios</w:t>
      </w:r>
      <w:r>
        <w:t xml:space="preserve"> de manera gratuita a la comunidad Linux. Esto propició que el propio Linus </w:t>
      </w:r>
      <w:proofErr w:type="spellStart"/>
      <w:r>
        <w:t>Torvalds</w:t>
      </w:r>
      <w:proofErr w:type="spellEnd"/>
      <w:r>
        <w:t xml:space="preserve"> comenzara a desarrollar esta herramienta gratuita de control de versiones: Git.</w:t>
      </w:r>
    </w:p>
    <w:p w14:paraId="5C687876" w14:textId="77777777" w:rsidR="00FD64A9" w:rsidRDefault="00FD64A9" w:rsidP="00FD64A9">
      <w:pPr>
        <w:pStyle w:val="Normal2"/>
      </w:pPr>
      <w:r>
        <w:t xml:space="preserve">El desarrollo vino marcado por las lecciones que aprendieron de </w:t>
      </w:r>
      <w:proofErr w:type="spellStart"/>
      <w:r>
        <w:t>BitKeeper</w:t>
      </w:r>
      <w:proofErr w:type="spellEnd"/>
      <w:r>
        <w:t>, con los siguientes objetivos:</w:t>
      </w:r>
    </w:p>
    <w:p w14:paraId="2EE23EAE" w14:textId="667A8390" w:rsidR="00FD64A9" w:rsidRDefault="00FD64A9" w:rsidP="00FD64A9">
      <w:pPr>
        <w:pStyle w:val="Normal2"/>
      </w:pPr>
      <w:r>
        <w:t>Este tipo de programas se centran en la gestión de los cambios que se producen en un proyecto a lo largo del tiempo, de tal manera que todos esos cambios se guarden y se organicen en versiones incrementales. Otros VCS (</w:t>
      </w:r>
      <w:r w:rsidR="000E0E9B">
        <w:t>versión</w:t>
      </w:r>
      <w:r>
        <w:t xml:space="preserve"> control </w:t>
      </w:r>
      <w:proofErr w:type="spellStart"/>
      <w:r>
        <w:t>system</w:t>
      </w:r>
      <w:proofErr w:type="spellEnd"/>
      <w:r>
        <w:t>) son SVN. Mercurial, CVS…</w:t>
      </w:r>
    </w:p>
    <w:p w14:paraId="5B9C0DF9" w14:textId="6D27A527" w:rsidR="009E0DBE" w:rsidRDefault="00343CE0" w:rsidP="009E0DBE">
      <w:pPr>
        <w:pStyle w:val="Normal2"/>
      </w:pPr>
      <w:r>
        <w:t xml:space="preserve">Gracias a esto tenemos distintas </w:t>
      </w:r>
      <w:proofErr w:type="spellStart"/>
      <w:r>
        <w:t>snapshots</w:t>
      </w:r>
      <w:proofErr w:type="spellEnd"/>
      <w:r>
        <w:t xml:space="preserve"> de nuestro código, que siempre pueden ser revisadas, y pueden servir para revertir todos los cambios hasta ese punto si en </w:t>
      </w:r>
      <w:r w:rsidR="000E0E9B">
        <w:t>algún</w:t>
      </w:r>
      <w:r>
        <w:t xml:space="preserve"> momento se ha producido un fallo y se quiere volver al estado de un </w:t>
      </w:r>
      <w:proofErr w:type="spellStart"/>
      <w:r>
        <w:t>commit</w:t>
      </w:r>
      <w:proofErr w:type="spellEnd"/>
      <w:r>
        <w:t xml:space="preserve"> concreto.</w:t>
      </w:r>
    </w:p>
    <w:p w14:paraId="3E402B54" w14:textId="008828B0" w:rsidR="009E0DBE" w:rsidRPr="00CE5547" w:rsidRDefault="009E0DBE" w:rsidP="009E0DBE">
      <w:pPr>
        <w:pStyle w:val="Ttulo3"/>
      </w:pPr>
      <w:r w:rsidRPr="00CE5547">
        <w:rPr>
          <w:noProof/>
        </w:rPr>
        <w:drawing>
          <wp:anchor distT="0" distB="0" distL="114300" distR="114300" simplePos="0" relativeHeight="251665920" behindDoc="0" locked="0" layoutInCell="1" allowOverlap="1" wp14:anchorId="41058585" wp14:editId="132CACBE">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14:paraId="493BAE29" w14:textId="77777777" w:rsidR="00EA2E67" w:rsidRDefault="009E0DBE" w:rsidP="009E0DBE">
      <w:pPr>
        <w:pStyle w:val="Normal2"/>
      </w:pPr>
      <w:r>
        <w:t>Es un plugin de Eclipse encargado de genera</w:t>
      </w:r>
      <w:r w:rsidR="00C50FD6">
        <w:t>r</w:t>
      </w:r>
      <w:r>
        <w:t xml:space="preserve"> los diagramas UML a partir de nuestro c</w:t>
      </w:r>
      <w:r w:rsidR="00C50FD6">
        <w:t>ódigo fuente Java, que se actualizan automáticamente con los cambios.</w:t>
      </w:r>
    </w:p>
    <w:p w14:paraId="7E5745C1" w14:textId="77777777" w:rsidR="00EA2E67" w:rsidRDefault="00EA2E67" w:rsidP="00EA2E67">
      <w:pPr>
        <w:pStyle w:val="Ttulo3"/>
      </w:pPr>
      <w:proofErr w:type="spellStart"/>
      <w:r>
        <w:lastRenderedPageBreak/>
        <w:t>SonarQube</w:t>
      </w:r>
      <w:proofErr w:type="spellEnd"/>
    </w:p>
    <w:p w14:paraId="4E95866B" w14:textId="77777777" w:rsidR="00EA2E67" w:rsidRDefault="00EA2E67" w:rsidP="00EA2E67">
      <w:pPr>
        <w:pStyle w:val="Normal2"/>
      </w:pPr>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14:paraId="388B5DB2" w14:textId="7CA0732B" w:rsidR="00FD64A9" w:rsidRPr="00EA2E67" w:rsidRDefault="00EA2E67" w:rsidP="00EA2E67">
      <w:pPr>
        <w:pStyle w:val="Normal2"/>
        <w:rPr>
          <w:b/>
        </w:rPr>
      </w:pPr>
      <w:r w:rsidRPr="00EA2E67">
        <w:rPr>
          <w:b/>
        </w:rPr>
        <w:t>Alargar un poco más</w:t>
      </w:r>
      <w:r w:rsidR="00FD64A9" w:rsidRPr="00EA2E67">
        <w:rPr>
          <w:b/>
        </w:rPr>
        <w:br w:type="page"/>
      </w:r>
    </w:p>
    <w:p w14:paraId="2961504B" w14:textId="540BE650" w:rsidR="00FE50A8" w:rsidRDefault="00FA174B" w:rsidP="00A90134">
      <w:pPr>
        <w:pStyle w:val="Ttulo2"/>
      </w:pPr>
      <w:bookmarkStart w:id="12" w:name="_Toc484453330"/>
      <w:r>
        <w:lastRenderedPageBreak/>
        <w:t>Metodología de desarrollo</w:t>
      </w:r>
      <w:r w:rsidR="003F3922">
        <w:t xml:space="preserve"> software</w:t>
      </w:r>
      <w:bookmarkEnd w:id="12"/>
    </w:p>
    <w:p w14:paraId="0765913E" w14:textId="77777777" w:rsidR="003F3922" w:rsidRDefault="003F3922" w:rsidP="00A90134">
      <w:r>
        <w:t xml:space="preserve">El término metodología se puede definir como el conjunto de métodos que se emplean para lograr un objetivo. </w:t>
      </w:r>
    </w:p>
    <w:p w14:paraId="2057BADC" w14:textId="77777777" w:rsidR="003F3922" w:rsidRDefault="003F3922" w:rsidP="00A90134">
      <w:r>
        <w:t xml:space="preserve">A su vez, un método se compone de herramientas, técnicas y procedimientos. </w:t>
      </w:r>
    </w:p>
    <w:p w14:paraId="69828E87" w14:textId="77777777" w:rsidR="0045696B" w:rsidRDefault="003F3922" w:rsidP="00742F99">
      <w:r>
        <w:t>Así, podemos decir que una metodología de desarrollo de software define el conjunto de herramientas, procedimientos y técnicas que se emplean con el objetivo de construir el software deseado</w:t>
      </w:r>
      <w:r w:rsidR="0045696B">
        <w:t>.</w:t>
      </w:r>
    </w:p>
    <w:p w14:paraId="1ECC4334" w14:textId="3E1081BD" w:rsidR="00A90134" w:rsidRDefault="0045696B" w:rsidP="00742F99">
      <w:r>
        <w:t>D</w:t>
      </w:r>
      <w:r w:rsidR="006F5EA2">
        <w:t xml:space="preserve">icho de otra </w:t>
      </w:r>
      <w:r w:rsidR="00110D7D">
        <w:t>manera,</w:t>
      </w:r>
      <w:r w:rsidR="006F5EA2">
        <w:t xml:space="preserve"> es el conjunto de </w:t>
      </w:r>
      <w:r w:rsidR="003F3922">
        <w:t>las estrategias de desarrollo que nos ayudan a organizar los procesos y actividades dentro del ciclo de vida del software definiendo así</w:t>
      </w:r>
      <w:r w:rsidR="00F12B1D">
        <w:t xml:space="preserve"> el marco de trabajo que se va a utilizar durant</w:t>
      </w:r>
      <w:r w:rsidR="003F3922">
        <w:t xml:space="preserve">e el desarrollo de un proyecto. Entre todos los modelos de desarrollo podemos </w:t>
      </w:r>
      <w:r w:rsidR="00742F99">
        <w:t>destacar el m</w:t>
      </w:r>
      <w:r w:rsidR="00F12B1D">
        <w:t xml:space="preserve">odelo en </w:t>
      </w:r>
      <w:r w:rsidR="00A90134">
        <w:t>Cascada</w:t>
      </w:r>
      <w:r w:rsidR="00742F99">
        <w:t>, el mo</w:t>
      </w:r>
      <w:r w:rsidR="00F12B1D">
        <w:t xml:space="preserve">delo </w:t>
      </w:r>
      <w:r w:rsidR="00A90134">
        <w:t>Incremental</w:t>
      </w:r>
      <w:r w:rsidR="00742F99">
        <w:t>, el m</w:t>
      </w:r>
      <w:r w:rsidR="00F12B1D">
        <w:t xml:space="preserve">odelo en </w:t>
      </w:r>
      <w:r w:rsidR="00A90134">
        <w:t>Espiral</w:t>
      </w:r>
      <w:r w:rsidR="00742F99">
        <w:t xml:space="preserve"> y los m</w:t>
      </w:r>
      <w:r w:rsidR="00F12B1D">
        <w:t>odelos Ágiles</w:t>
      </w:r>
    </w:p>
    <w:p w14:paraId="79356A42" w14:textId="65C1F6CD" w:rsidR="003F3922" w:rsidRDefault="003F3922" w:rsidP="003F3922">
      <w:pPr>
        <w:pStyle w:val="Ttulo3"/>
      </w:pPr>
      <w:r>
        <w:t>Modelo en Cascada</w:t>
      </w:r>
    </w:p>
    <w:p w14:paraId="4E7777EB" w14:textId="77777777" w:rsidR="00364F1B" w:rsidRDefault="002F5C73" w:rsidP="006F5EA2">
      <w:pPr>
        <w:pStyle w:val="Normal2"/>
      </w:pPr>
      <w:r>
        <w:t xml:space="preserve">La característica principal del modelo en cascada es que carece de ningún tipo de iteración. </w:t>
      </w:r>
    </w:p>
    <w:p w14:paraId="05134813" w14:textId="77777777" w:rsidR="00364F1B" w:rsidRDefault="002F5C73" w:rsidP="006F5EA2">
      <w:pPr>
        <w:pStyle w:val="Normal2"/>
      </w:pPr>
      <w:r>
        <w:t xml:space="preserve">El proceso se divide en etapas secuenciales, de tal manera que una etapa solo empieza cuando ha acabado la anterior. </w:t>
      </w:r>
    </w:p>
    <w:p w14:paraId="6C5CC6D4" w14:textId="77777777" w:rsidR="00364F1B" w:rsidRDefault="002F5C73" w:rsidP="006F5EA2">
      <w:pPr>
        <w:pStyle w:val="Normal2"/>
      </w:pPr>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14:paraId="5D25FCE6" w14:textId="507324EF" w:rsidR="006F5EA2" w:rsidRDefault="002F5C73" w:rsidP="006F5EA2">
      <w:pPr>
        <w:pStyle w:val="Normal2"/>
      </w:pPr>
      <w:r>
        <w:t>Esto hace que este modelo solo sea factible en proyectos muy cerrados y con unos requisitos que no tienen ningún margen de cambio.</w:t>
      </w:r>
    </w:p>
    <w:p w14:paraId="4EB83EEF" w14:textId="2447C0FD" w:rsidR="002F5C73" w:rsidRDefault="002F5C73" w:rsidP="008A7675">
      <w:pPr>
        <w:pStyle w:val="Normal2"/>
        <w:ind w:left="0"/>
      </w:pPr>
    </w:p>
    <w:p w14:paraId="7D5C1F20" w14:textId="6FC37EA7" w:rsidR="002F5C73" w:rsidRDefault="00A148FB" w:rsidP="006F5EA2">
      <w:pPr>
        <w:pStyle w:val="Normal2"/>
      </w:pPr>
      <w:r>
        <w:rPr>
          <w:noProof/>
        </w:rPr>
        <mc:AlternateContent>
          <mc:Choice Requires="wpg">
            <w:drawing>
              <wp:anchor distT="0" distB="0" distL="114300" distR="114300" simplePos="0" relativeHeight="251660800" behindDoc="0" locked="0" layoutInCell="1" allowOverlap="1" wp14:anchorId="39DEB737" wp14:editId="2BCC2997">
                <wp:simplePos x="0" y="0"/>
                <wp:positionH relativeFrom="column">
                  <wp:posOffset>205201</wp:posOffset>
                </wp:positionH>
                <wp:positionV relativeFrom="paragraph">
                  <wp:posOffset>99407</wp:posOffset>
                </wp:positionV>
                <wp:extent cx="4947776" cy="1715303"/>
                <wp:effectExtent l="0" t="0" r="24765" b="18415"/>
                <wp:wrapNone/>
                <wp:docPr id="31" name="Grupo 31"/>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17"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14:paraId="31B6AE50" w14:textId="0117B164" w:rsidR="009D7BD4" w:rsidRDefault="009D7BD4" w:rsidP="001D2FB3">
                              <w:pPr>
                                <w:spacing w:before="0" w:after="0"/>
                                <w:jc w:val="center"/>
                              </w:pPr>
                              <w:r>
                                <w:t>Requisitos</w:t>
                              </w:r>
                            </w:p>
                          </w:txbxContent>
                        </wps:txbx>
                        <wps:bodyPr rot="0" vert="horz" wrap="square" lIns="91440" tIns="45720" rIns="91440" bIns="45720" anchor="ctr" anchorCtr="0">
                          <a:noAutofit/>
                        </wps:bodyPr>
                      </wps:wsp>
                      <wps:wsp>
                        <wps:cNvPr id="1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14:paraId="6C6EC009" w14:textId="4776ADDA" w:rsidR="009D7BD4" w:rsidRDefault="009D7BD4" w:rsidP="001D2FB3">
                              <w:pPr>
                                <w:spacing w:before="0" w:after="0"/>
                                <w:jc w:val="center"/>
                              </w:pPr>
                              <w:r>
                                <w:t>Diseño</w:t>
                              </w:r>
                            </w:p>
                          </w:txbxContent>
                        </wps:txbx>
                        <wps:bodyPr rot="0" vert="horz" wrap="square" lIns="91440" tIns="45720" rIns="91440" bIns="45720" anchor="ctr" anchorCtr="0">
                          <a:noAutofit/>
                        </wps:bodyPr>
                      </wps:wsp>
                      <wps:wsp>
                        <wps:cNvPr id="19"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14:paraId="74CBDB58" w14:textId="3EB0EB40" w:rsidR="009D7BD4" w:rsidRDefault="009D7BD4" w:rsidP="001D2FB3">
                              <w:pPr>
                                <w:spacing w:before="0" w:after="0"/>
                                <w:jc w:val="center"/>
                              </w:pPr>
                              <w:r>
                                <w:t>Implementación</w:t>
                              </w:r>
                            </w:p>
                          </w:txbxContent>
                        </wps:txbx>
                        <wps:bodyPr rot="0" vert="horz" wrap="square" lIns="91440" tIns="45720" rIns="91440" bIns="45720" anchor="ctr" anchorCtr="0">
                          <a:noAutofit/>
                        </wps:bodyPr>
                      </wps:wsp>
                      <wps:wsp>
                        <wps:cNvPr id="25"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14:paraId="24E63268" w14:textId="13F7EF1D" w:rsidR="009D7BD4" w:rsidRDefault="009D7BD4" w:rsidP="001D2FB3">
                              <w:pPr>
                                <w:spacing w:before="0" w:after="0"/>
                                <w:jc w:val="center"/>
                              </w:pPr>
                              <w:r>
                                <w:t>Verificación</w:t>
                              </w:r>
                            </w:p>
                          </w:txbxContent>
                        </wps:txbx>
                        <wps:bodyPr rot="0" vert="horz" wrap="square" lIns="91440" tIns="45720" rIns="91440" bIns="45720" anchor="ctr" anchorCtr="0">
                          <a:noAutofit/>
                        </wps:bodyPr>
                      </wps:wsp>
                      <wps:wsp>
                        <wps:cNvPr id="29"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14:paraId="054B8143" w14:textId="29534734" w:rsidR="009D7BD4" w:rsidRDefault="009D7BD4" w:rsidP="001D2FB3">
                              <w:pPr>
                                <w:spacing w:before="0" w:after="0"/>
                                <w:jc w:val="center"/>
                              </w:pPr>
                              <w:r>
                                <w:t>Mantenimiento</w:t>
                              </w:r>
                            </w:p>
                          </w:txbxContent>
                        </wps:txbx>
                        <wps:bodyPr rot="0" vert="horz" wrap="square" lIns="91440" tIns="45720" rIns="91440" bIns="45720" anchor="ctr" anchorCtr="0">
                          <a:noAutofit/>
                        </wps:bodyPr>
                      </wps:wsp>
                      <wps:wsp>
                        <wps:cNvPr id="32" name="Conector angular 32"/>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Conector angular 33"/>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angular 34"/>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angular 35"/>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9DEB737" id="Grupo 31" o:spid="_x0000_s1029" style="position:absolute;left:0;text-align:left;margin-left:16.15pt;margin-top:7.85pt;width:389.6pt;height:135.05pt;z-index:251660800"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1B6AE50" w14:textId="0117B164" w:rsidR="009D7BD4" w:rsidRDefault="009D7BD4" w:rsidP="001D2FB3">
                        <w:pPr>
                          <w:spacing w:before="0"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">
                  <v:textbox>
                    <w:txbxContent>
                      <w:p w14:paraId="6C6EC009" w14:textId="4776ADDA" w:rsidR="009D7BD4" w:rsidRDefault="009D7BD4" w:rsidP="001D2FB3">
                        <w:pPr>
                          <w:spacing w:before="0"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">
                  <v:textbox>
                    <w:txbxContent>
                      <w:p w14:paraId="74CBDB58" w14:textId="3EB0EB40" w:rsidR="009D7BD4" w:rsidRDefault="009D7BD4" w:rsidP="001D2FB3">
                        <w:pPr>
                          <w:spacing w:before="0"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">
                  <v:textbox>
                    <w:txbxContent>
                      <w:p w14:paraId="24E63268" w14:textId="13F7EF1D" w:rsidR="009D7BD4" w:rsidRDefault="009D7BD4" w:rsidP="001D2FB3">
                        <w:pPr>
                          <w:spacing w:before="0"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">
                  <v:textbox>
                    <w:txbxContent>
                      <w:p w14:paraId="054B8143" w14:textId="29534734" w:rsidR="009D7BD4" w:rsidRDefault="009D7BD4" w:rsidP="001D2FB3">
                        <w:pPr>
                          <w:spacing w:before="0"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7COxgAAANsAAAAPAAAAZHJzL2Rvd25yZXYueG1sRI9Pa8JA&#10;FMTvQr/D8gpepG5MI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Wa+wjsYAAADbAAAA&#10;DwAAAAAAAAAAAAAAAAAHAgAAZHJzL2Rvd25yZXYueG1sUEsFBgAAAAADAAMAtwAAAPoCAAAAAA==&#10;" adj="21644" strokecolor="#5b9bd5 [3204]" strokeweight=".5pt">
                  <v:stroke endarrow="block"/>
                </v:shape>
                <v:shape id="Conector angular 33"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xUVxQAAANsAAAAPAAAAZHJzL2Rvd25yZXYueG1sRI9Pa8JA&#10;FMTvgt9heUIvohsV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A24xUVxQAAANsAAAAP&#10;AAAAAAAAAAAAAAAAAAcCAABkcnMvZG93bnJldi54bWxQSwUGAAAAAAMAAwC3AAAA+QIAAAAA&#10;" adj="21644" strokecolor="#5b9bd5 [3204]" strokeweight=".5pt">
                  <v:stroke endarrow="block"/>
                </v:shape>
                <v:shape id="Conector angular 34"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o1h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MoX7l/AD5OIGAAD//wMAUEsBAi0AFAAGAAgAAAAhANvh9svuAAAAhQEAABMAAAAAAAAA&#10;AAAAAAAAAAAAAFtDb250ZW50X1R5cGVzXS54bWxQSwECLQAUAAYACAAAACEAWvQsW78AAAAVAQAA&#10;CwAAAAAAAAAAAAAAAAAfAQAAX3JlbHMvLnJlbHNQSwECLQAUAAYACAAAACEAuQqNYcYAAADbAAAA&#10;DwAAAAAAAAAAAAAAAAAHAgAAZHJzL2Rvd25yZXYueG1sUEsFBgAAAAADAAMAtwAAAPoCAAAAAA==&#10;" adj="21644" strokecolor="#5b9bd5 [3204]" strokeweight=".5pt">
                  <v:stroke endarrow="block"/>
                </v:shape>
                <v:shape id="Conector angular 35"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" adj="21644" strokecolor="#5b9bd5 [3204]" strokeweight=".5pt">
                  <v:stroke endarrow="block"/>
                </v:shape>
              </v:group>
            </w:pict>
          </mc:Fallback>
        </mc:AlternateContent>
      </w:r>
    </w:p>
    <w:p w14:paraId="5C3F81CD" w14:textId="01502ECE" w:rsidR="002F5C73" w:rsidRDefault="002F5C73" w:rsidP="006F5EA2">
      <w:pPr>
        <w:pStyle w:val="Normal2"/>
      </w:pPr>
    </w:p>
    <w:p w14:paraId="4E280235" w14:textId="6BEF887C" w:rsidR="002F5C73" w:rsidRDefault="002F5C73" w:rsidP="006F5EA2">
      <w:pPr>
        <w:pStyle w:val="Normal2"/>
      </w:pPr>
    </w:p>
    <w:p w14:paraId="750ECA26" w14:textId="7DD8216C" w:rsidR="002F5C73" w:rsidRDefault="002F5C73" w:rsidP="006F5EA2">
      <w:pPr>
        <w:pStyle w:val="Normal2"/>
      </w:pPr>
    </w:p>
    <w:p w14:paraId="1FEE4BC0" w14:textId="686342A6" w:rsidR="002F5C73" w:rsidRDefault="002F5C73" w:rsidP="006F5EA2">
      <w:pPr>
        <w:pStyle w:val="Normal2"/>
      </w:pPr>
    </w:p>
    <w:p w14:paraId="5FB5C4EC" w14:textId="0F8C9723" w:rsidR="002F5C73" w:rsidRDefault="002F5C73" w:rsidP="006F5EA2">
      <w:pPr>
        <w:pStyle w:val="Normal2"/>
      </w:pPr>
    </w:p>
    <w:p w14:paraId="663A6C82" w14:textId="21F1FAEB" w:rsidR="0090039B" w:rsidRDefault="0090039B">
      <w:pPr>
        <w:spacing w:before="0" w:after="0"/>
        <w:rPr>
          <w:rFonts w:ascii="Garamond" w:hAnsi="Garamond" w:cs="Arial"/>
          <w:i/>
        </w:rPr>
      </w:pPr>
      <w:r>
        <w:br w:type="page"/>
      </w:r>
    </w:p>
    <w:p w14:paraId="6326378B" w14:textId="00B29E6A" w:rsidR="006F5EA2" w:rsidRDefault="006F5EA2" w:rsidP="006F5EA2">
      <w:pPr>
        <w:pStyle w:val="Ttulo3"/>
      </w:pPr>
      <w:r>
        <w:lastRenderedPageBreak/>
        <w:t>Modelo incremental</w:t>
      </w:r>
    </w:p>
    <w:p w14:paraId="55192F6B" w14:textId="2381A293" w:rsidR="006F5EA2" w:rsidRDefault="00C47A14" w:rsidP="006F5EA2">
      <w:pPr>
        <w:pStyle w:val="Normal2"/>
      </w:pPr>
      <w:r>
        <w:t>El modelo incremental se basa en repetir el ciclo cascada un número de veces. Al tener varias iteraciones, permite añadir nuevas funcionalidades, requisitos o especificaciones, creando al final de cada ciclo una evolución del software.</w:t>
      </w:r>
    </w:p>
    <w:p w14:paraId="3F469734" w14:textId="6273E026" w:rsidR="00A148FB" w:rsidRDefault="00A148FB" w:rsidP="006F5EA2">
      <w:pPr>
        <w:pStyle w:val="Normal2"/>
      </w:pPr>
    </w:p>
    <w:p w14:paraId="084FCF72" w14:textId="4B18B68E" w:rsidR="00A148FB" w:rsidRDefault="00293B74" w:rsidP="006F5EA2">
      <w:pPr>
        <w:pStyle w:val="Normal2"/>
      </w:pPr>
      <w:r>
        <w:rPr>
          <w:noProof/>
        </w:rPr>
        <mc:AlternateContent>
          <mc:Choice Requires="wpg">
            <w:drawing>
              <wp:anchor distT="0" distB="0" distL="114300" distR="114300" simplePos="0" relativeHeight="251661824" behindDoc="0" locked="0" layoutInCell="1" allowOverlap="1" wp14:anchorId="0E205229" wp14:editId="52643EE0">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14:paraId="0A306BB0" w14:textId="77777777" w:rsidR="009D7BD4" w:rsidRDefault="009D7BD4" w:rsidP="00A148FB">
                              <w:pPr>
                                <w:spacing w:before="0"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14:paraId="587A05CF" w14:textId="77777777" w:rsidR="009D7BD4" w:rsidRDefault="009D7BD4" w:rsidP="00A148FB">
                              <w:pPr>
                                <w:spacing w:before="0"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14:paraId="477A2B94" w14:textId="77777777" w:rsidR="009D7BD4" w:rsidRDefault="009D7BD4" w:rsidP="00A148FB">
                              <w:pPr>
                                <w:spacing w:before="0"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14:paraId="0F3C1DDD" w14:textId="77777777" w:rsidR="009D7BD4" w:rsidRDefault="009D7BD4" w:rsidP="00A148FB">
                              <w:pPr>
                                <w:spacing w:before="0"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E205229" id="Grupo 47" o:spid="_x0000_s1039" style="position:absolute;left:0;text-align:left;margin-left:0;margin-top:3.5pt;width:298.45pt;height:107.9pt;z-index:251661824;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14:paraId="0A306BB0" w14:textId="77777777" w:rsidR="009D7BD4" w:rsidRDefault="009D7BD4" w:rsidP="00A148FB">
                        <w:pPr>
                          <w:spacing w:before="0"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14:paraId="587A05CF" w14:textId="77777777" w:rsidR="009D7BD4" w:rsidRDefault="009D7BD4" w:rsidP="00A148FB">
                        <w:pPr>
                          <w:spacing w:before="0"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14:paraId="477A2B94" w14:textId="77777777" w:rsidR="009D7BD4" w:rsidRDefault="009D7BD4" w:rsidP="00A148FB">
                        <w:pPr>
                          <w:spacing w:before="0"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14:paraId="0F3C1DDD" w14:textId="77777777" w:rsidR="009D7BD4" w:rsidRDefault="009D7BD4" w:rsidP="00A148FB">
                        <w:pPr>
                          <w:spacing w:before="0"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14:paraId="589E4CE5" w14:textId="3C4482DB" w:rsidR="00A148FB" w:rsidRDefault="00A148FB" w:rsidP="006F5EA2">
      <w:pPr>
        <w:pStyle w:val="Normal2"/>
      </w:pPr>
    </w:p>
    <w:p w14:paraId="7D49D501" w14:textId="014F4931" w:rsidR="00A148FB" w:rsidRDefault="00A148FB" w:rsidP="006F5EA2">
      <w:pPr>
        <w:pStyle w:val="Normal2"/>
      </w:pPr>
    </w:p>
    <w:p w14:paraId="6C5F529F" w14:textId="6639C9B4" w:rsidR="00A148FB" w:rsidRDefault="00A148FB" w:rsidP="006F5EA2">
      <w:pPr>
        <w:pStyle w:val="Normal2"/>
      </w:pPr>
    </w:p>
    <w:p w14:paraId="7879A6B7" w14:textId="0F8E6EC8" w:rsidR="00A148FB" w:rsidRDefault="00A148FB" w:rsidP="006F5EA2">
      <w:pPr>
        <w:pStyle w:val="Normal2"/>
      </w:pPr>
    </w:p>
    <w:p w14:paraId="5A206C09" w14:textId="7C847AFF" w:rsidR="00A148FB" w:rsidRDefault="00A148FB" w:rsidP="006F5EA2">
      <w:pPr>
        <w:pStyle w:val="Normal2"/>
      </w:pPr>
    </w:p>
    <w:p w14:paraId="7F8AD18D" w14:textId="6FE625D7" w:rsidR="00A148FB" w:rsidRDefault="00A148FB" w:rsidP="006F5EA2">
      <w:pPr>
        <w:pStyle w:val="Normal2"/>
      </w:pPr>
    </w:p>
    <w:p w14:paraId="52172923" w14:textId="6576FDC8" w:rsidR="00A148FB" w:rsidRDefault="00A148FB" w:rsidP="00293B74">
      <w:pPr>
        <w:pStyle w:val="Normal2"/>
        <w:ind w:left="0"/>
      </w:pPr>
    </w:p>
    <w:p w14:paraId="38013719" w14:textId="3DA2B48E" w:rsidR="006F5EA2" w:rsidRDefault="006F5EA2" w:rsidP="006F5EA2">
      <w:pPr>
        <w:pStyle w:val="Ttulo3"/>
      </w:pPr>
      <w:r>
        <w:t>Modelo en espiral</w:t>
      </w:r>
    </w:p>
    <w:p w14:paraId="20DDF9FE" w14:textId="793F7375" w:rsidR="00293B74" w:rsidRDefault="00293B74" w:rsidP="00BA2427">
      <w:pPr>
        <w:pStyle w:val="Normal2"/>
      </w:pPr>
      <w:r>
        <w:t xml:space="preserve">En este modelo se divide el proyecto en distintos ciclos. En cada ciclo se desarrollan una serie de funcionalidades. Una vez hechas, se prepara otra iteración. </w:t>
      </w:r>
    </w:p>
    <w:p w14:paraId="235B2D53" w14:textId="36309378" w:rsidR="00094426" w:rsidRDefault="00F115F6" w:rsidP="00BA2427">
      <w:pPr>
        <w:pStyle w:val="Normal2"/>
      </w:pPr>
      <w:r>
        <w:rPr>
          <w:noProof/>
        </w:rPr>
        <mc:AlternateContent>
          <mc:Choice Requires="wpg">
            <w:drawing>
              <wp:anchor distT="0" distB="0" distL="114300" distR="114300" simplePos="0" relativeHeight="251662848" behindDoc="0" locked="0" layoutInCell="1" allowOverlap="1" wp14:anchorId="6F6CF56F" wp14:editId="58744D88">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14:paraId="57AB177C" w14:textId="0B7CCE0B" w:rsidR="009D7BD4" w:rsidRDefault="009D7BD4" w:rsidP="00BA2427">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14:paraId="047A0DCA" w14:textId="4484CFB2" w:rsidR="009D7BD4" w:rsidRDefault="009D7BD4" w:rsidP="00BA2427">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14:paraId="5F892923" w14:textId="4955E1F6" w:rsidR="009D7BD4" w:rsidRDefault="009D7BD4" w:rsidP="00BA2427">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14:paraId="3D334D82" w14:textId="65D9B33C" w:rsidR="009D7BD4" w:rsidRDefault="009D7BD4" w:rsidP="00BA2427">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14:paraId="2EC0FC29" w14:textId="172EC54A" w:rsidR="009D7BD4" w:rsidRDefault="009D7BD4" w:rsidP="00BA2427">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3">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F6CF56F" id="Grupo 61" o:spid="_x0000_s1048" style="position:absolute;left:0;text-align:left;margin-left:0;margin-top:50.35pt;width:293.15pt;height:177.65pt;z-index:251662848;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57AB177C" w14:textId="0B7CCE0B" w:rsidR="009D7BD4" w:rsidRDefault="009D7BD4" w:rsidP="00BA2427">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47A0DCA" w14:textId="4484CFB2" w:rsidR="009D7BD4" w:rsidRDefault="009D7BD4" w:rsidP="00BA2427">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F892923" w14:textId="4955E1F6" w:rsidR="009D7BD4" w:rsidRDefault="009D7BD4" w:rsidP="00BA2427">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3D334D82" w14:textId="65D9B33C" w:rsidR="009D7BD4" w:rsidRDefault="009D7BD4" w:rsidP="00BA2427">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EC0FC29" w14:textId="172EC54A" w:rsidR="009D7BD4" w:rsidRDefault="009D7BD4" w:rsidP="00BA2427">
                          <w:pPr>
                            <w:jc w:val="center"/>
                          </w:pPr>
                          <w:r>
                            <w:t>Planificación</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">
                  <v:imagedata r:id="rId44" o:title="Resultado de imagen de ciclo de vida espiral" croptop="13215f" cropbottom="5166f" cropleft="5392f" cropright="13571f"/>
                </v:shape>
                <w10:wrap type="topAndBottom" anchorx="margin"/>
              </v:group>
            </w:pict>
          </mc:Fallback>
        </mc:AlternateContent>
      </w:r>
      <w:r w:rsidR="00094426">
        <w:t>La principal diferencia entre el modelo en espiral y otros modelos es la co</w:t>
      </w:r>
      <w:r>
        <w:t>nsideración explicita del riesgo</w:t>
      </w:r>
      <w:r w:rsidR="00094426">
        <w:t>.</w:t>
      </w:r>
    </w:p>
    <w:p w14:paraId="21583EA5" w14:textId="77777777" w:rsidR="00F115F6" w:rsidRDefault="00F115F6">
      <w:pPr>
        <w:spacing w:before="0" w:after="0"/>
        <w:rPr>
          <w:rFonts w:ascii="Garamond" w:hAnsi="Garamond" w:cs="Arial"/>
          <w:i/>
        </w:rPr>
      </w:pPr>
      <w:r>
        <w:br w:type="page"/>
      </w:r>
    </w:p>
    <w:p w14:paraId="7E22241C" w14:textId="19FD3147" w:rsidR="006F5EA2" w:rsidRDefault="006F5EA2" w:rsidP="006F5EA2">
      <w:pPr>
        <w:pStyle w:val="Ttulo3"/>
      </w:pPr>
      <w:r>
        <w:lastRenderedPageBreak/>
        <w:t>Modelos ágiles</w:t>
      </w:r>
    </w:p>
    <w:p w14:paraId="4790386D" w14:textId="6557AD43" w:rsidR="00275DE6" w:rsidRDefault="00F115F6" w:rsidP="00275DE6">
      <w:pPr>
        <w:pStyle w:val="Normal2"/>
      </w:pPr>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14:paraId="6F9EC797" w14:textId="6DA28A15" w:rsidR="00F115F6" w:rsidRDefault="00F115F6" w:rsidP="00F115F6">
      <w:pPr>
        <w:pStyle w:val="Normal2"/>
        <w:numPr>
          <w:ilvl w:val="0"/>
          <w:numId w:val="24"/>
        </w:numPr>
      </w:pPr>
      <w:r>
        <w:t>Valorar más a los individuos que a las herramientas</w:t>
      </w:r>
    </w:p>
    <w:p w14:paraId="0F98492F" w14:textId="537BA420" w:rsidR="00F115F6" w:rsidRDefault="00F115F6" w:rsidP="00F115F6">
      <w:pPr>
        <w:pStyle w:val="Normal2"/>
        <w:numPr>
          <w:ilvl w:val="0"/>
          <w:numId w:val="24"/>
        </w:numPr>
      </w:pPr>
      <w:r>
        <w:t>Valorar más el software que funciona sobre la documentación exhaustiva</w:t>
      </w:r>
    </w:p>
    <w:p w14:paraId="495454E3" w14:textId="47D2B0A4" w:rsidR="00F115F6" w:rsidRDefault="00F115F6" w:rsidP="00F115F6">
      <w:pPr>
        <w:pStyle w:val="Normal2"/>
        <w:numPr>
          <w:ilvl w:val="0"/>
          <w:numId w:val="24"/>
        </w:numPr>
      </w:pPr>
      <w:r>
        <w:t>Valorar más la colaboración con el cliente que los contratos contractuales</w:t>
      </w:r>
    </w:p>
    <w:p w14:paraId="6AFA7456" w14:textId="461EAF50" w:rsidR="00F115F6" w:rsidRDefault="00F115F6" w:rsidP="00F115F6">
      <w:pPr>
        <w:pStyle w:val="Normal2"/>
        <w:numPr>
          <w:ilvl w:val="0"/>
          <w:numId w:val="24"/>
        </w:numPr>
      </w:pPr>
      <w:r>
        <w:t>Valorar más la respuesta a cambios que tener planes concretos e inmutables.</w:t>
      </w:r>
    </w:p>
    <w:p w14:paraId="034AC590" w14:textId="1116D87C" w:rsidR="00F115F6" w:rsidRDefault="00F115F6" w:rsidP="00F115F6">
      <w:pPr>
        <w:pStyle w:val="Normal2"/>
      </w:pPr>
      <w:r>
        <w:rPr>
          <w:noProof/>
        </w:rPr>
        <w:drawing>
          <wp:anchor distT="0" distB="0" distL="114300" distR="114300" simplePos="0" relativeHeight="251663872" behindDoc="0" locked="0" layoutInCell="1" allowOverlap="1" wp14:anchorId="489BBE8D" wp14:editId="14362442">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14:paraId="28BB3B1F" w14:textId="2E96D576" w:rsidR="00F115F6" w:rsidRDefault="00F115F6" w:rsidP="00F115F6">
      <w:pPr>
        <w:pStyle w:val="Normal2"/>
      </w:pPr>
    </w:p>
    <w:p w14:paraId="4693343A" w14:textId="11FA73ED" w:rsidR="00A90134" w:rsidRDefault="00A90134" w:rsidP="00A90134"/>
    <w:p w14:paraId="503E14A4" w14:textId="3560D3DA" w:rsidR="001952EE" w:rsidRDefault="00493ECE" w:rsidP="00A90134">
      <w:r>
        <w:t>La elección ha sido utilizar el sistema en espiral. El motivo</w:t>
      </w:r>
      <w:r w:rsidR="00DF3ADA">
        <w:t xml:space="preserve"> principal </w:t>
      </w:r>
      <w:r w:rsidR="00C35EC2">
        <w:t>…………………………………….</w:t>
      </w:r>
    </w:p>
    <w:p w14:paraId="02F68FEA" w14:textId="0A5130CC" w:rsidR="00DF3ADA" w:rsidRDefault="00DF3ADA" w:rsidP="00A90134"/>
    <w:p w14:paraId="67C9A58C" w14:textId="77777777" w:rsidR="00DF3ADA" w:rsidRDefault="00DF3ADA" w:rsidP="00A90134"/>
    <w:p w14:paraId="387B774E" w14:textId="6A1E29A9" w:rsidR="00A90134" w:rsidRDefault="00A90134" w:rsidP="00A90134">
      <w:r>
        <w:t>Metodología de desarrollo, scrum o lo que sea. Iterativo principalmente y tal. Diagramas y tal y cual… De 2 a 6 páginas.</w:t>
      </w:r>
    </w:p>
    <w:p w14:paraId="3960FB46" w14:textId="77777777" w:rsidR="00A90134" w:rsidRPr="00A90134" w:rsidRDefault="00A90134" w:rsidP="00A90134"/>
    <w:p w14:paraId="663723E0" w14:textId="77777777" w:rsidR="00DF3ADA" w:rsidRDefault="00DF3ADA">
      <w:pPr>
        <w:spacing w:before="0" w:after="0"/>
        <w:rPr>
          <w:rFonts w:ascii="Garamond" w:hAnsi="Garamond" w:cs="Arial"/>
          <w:b/>
        </w:rPr>
      </w:pPr>
      <w:r>
        <w:br w:type="page"/>
      </w:r>
    </w:p>
    <w:p w14:paraId="796CBCED" w14:textId="5372626F" w:rsidR="00FA174B" w:rsidRDefault="00FA174B" w:rsidP="00FA174B">
      <w:pPr>
        <w:pStyle w:val="Ttulo2"/>
      </w:pPr>
      <w:bookmarkStart w:id="13" w:name="_Toc484453331"/>
      <w:r>
        <w:lastRenderedPageBreak/>
        <w:t>Especificación de requisitos</w:t>
      </w:r>
      <w:bookmarkEnd w:id="13"/>
    </w:p>
    <w:p w14:paraId="5D3C2A3C" w14:textId="6231FCE9" w:rsidR="00C661FA" w:rsidRDefault="00594D44" w:rsidP="00C661FA">
      <w:r>
        <w:t>Nuestro software tiene que cumplir una serie de condiciones expresadas a modo de requisitos funcionales y no funcionales:</w:t>
      </w:r>
    </w:p>
    <w:p w14:paraId="32C066E3" w14:textId="39170550" w:rsidR="00594D44" w:rsidRDefault="00594D44" w:rsidP="00594D44">
      <w:pPr>
        <w:pStyle w:val="Ttulo3"/>
      </w:pPr>
      <w:r>
        <w:t>Funcionales</w:t>
      </w:r>
    </w:p>
    <w:p w14:paraId="4333A248" w14:textId="61DAC9C6" w:rsidR="00594D44" w:rsidRPr="00594D44" w:rsidRDefault="00594D44" w:rsidP="00594D44">
      <w:pPr>
        <w:pStyle w:val="Normal2"/>
      </w:pPr>
      <w:r>
        <w:t>Son una descripción de lo que debe o no debe hacer el sistema a bajo nivel, que servicios debe proporcional, cuestiones técnicas… “Qué” debe hacer</w:t>
      </w:r>
    </w:p>
    <w:p w14:paraId="175EF286" w14:textId="7A2CCCD8" w:rsidR="00594D44" w:rsidRDefault="00594D44" w:rsidP="00594D44">
      <w:pPr>
        <w:pStyle w:val="Normal2"/>
        <w:numPr>
          <w:ilvl w:val="0"/>
          <w:numId w:val="26"/>
        </w:numPr>
      </w:pPr>
      <w:proofErr w:type="spellStart"/>
      <w:r>
        <w:t>Fasdf</w:t>
      </w:r>
      <w:proofErr w:type="spellEnd"/>
    </w:p>
    <w:p w14:paraId="4E00D6C5" w14:textId="54CD3C3B" w:rsidR="00594D44" w:rsidRDefault="00594D44" w:rsidP="00594D44">
      <w:pPr>
        <w:pStyle w:val="Normal2"/>
        <w:numPr>
          <w:ilvl w:val="0"/>
          <w:numId w:val="26"/>
        </w:numPr>
      </w:pPr>
      <w:proofErr w:type="spellStart"/>
      <w:r>
        <w:t>Asdf</w:t>
      </w:r>
      <w:proofErr w:type="spellEnd"/>
    </w:p>
    <w:p w14:paraId="6273FCAC" w14:textId="5962C14A" w:rsidR="00594D44" w:rsidRDefault="00594D44" w:rsidP="00594D44">
      <w:pPr>
        <w:pStyle w:val="Normal2"/>
        <w:numPr>
          <w:ilvl w:val="0"/>
          <w:numId w:val="26"/>
        </w:numPr>
      </w:pPr>
      <w:proofErr w:type="spellStart"/>
      <w:r>
        <w:t>Asdfa</w:t>
      </w:r>
      <w:proofErr w:type="spellEnd"/>
    </w:p>
    <w:p w14:paraId="2810D7FD" w14:textId="050C1392" w:rsidR="00594D44" w:rsidRDefault="00594D44" w:rsidP="00594D44">
      <w:pPr>
        <w:pStyle w:val="Normal2"/>
        <w:numPr>
          <w:ilvl w:val="0"/>
          <w:numId w:val="26"/>
        </w:numPr>
      </w:pPr>
      <w:proofErr w:type="spellStart"/>
      <w:r>
        <w:t>Ssdf</w:t>
      </w:r>
      <w:proofErr w:type="spellEnd"/>
    </w:p>
    <w:p w14:paraId="626BE759" w14:textId="1AA6D3E1" w:rsidR="00594D44" w:rsidRDefault="00594D44" w:rsidP="00594D44">
      <w:pPr>
        <w:pStyle w:val="Ttulo3"/>
      </w:pPr>
      <w:r>
        <w:t>No funcionales</w:t>
      </w:r>
    </w:p>
    <w:p w14:paraId="0D1B28EC" w14:textId="24B19C84" w:rsidR="00594D44" w:rsidRPr="00594D44" w:rsidRDefault="00594D44" w:rsidP="00594D44">
      <w:pPr>
        <w:pStyle w:val="Normal2"/>
      </w:pPr>
      <w:r>
        <w:t>Especifica criterios para juzgar la operación de un sistema. “Cómo” debe hacerlo</w:t>
      </w:r>
    </w:p>
    <w:p w14:paraId="6DCF6208" w14:textId="2D47350C" w:rsidR="00594D44" w:rsidRDefault="00594D44" w:rsidP="00594D44">
      <w:pPr>
        <w:pStyle w:val="Normal2"/>
        <w:numPr>
          <w:ilvl w:val="0"/>
          <w:numId w:val="27"/>
        </w:numPr>
      </w:pPr>
      <w:proofErr w:type="spellStart"/>
      <w:r>
        <w:t>Fghj</w:t>
      </w:r>
      <w:proofErr w:type="spellEnd"/>
    </w:p>
    <w:p w14:paraId="5334F996" w14:textId="6C46ADDB" w:rsidR="00594D44" w:rsidRDefault="00594D44" w:rsidP="00594D44">
      <w:pPr>
        <w:pStyle w:val="Normal2"/>
        <w:numPr>
          <w:ilvl w:val="0"/>
          <w:numId w:val="27"/>
        </w:numPr>
      </w:pPr>
      <w:proofErr w:type="spellStart"/>
      <w:r>
        <w:t>Fghj</w:t>
      </w:r>
      <w:proofErr w:type="spellEnd"/>
    </w:p>
    <w:p w14:paraId="4A5CCAD8" w14:textId="627D7E02" w:rsidR="00594D44" w:rsidRDefault="00594D44" w:rsidP="00594D44">
      <w:pPr>
        <w:pStyle w:val="Normal2"/>
        <w:numPr>
          <w:ilvl w:val="0"/>
          <w:numId w:val="27"/>
        </w:numPr>
      </w:pPr>
      <w:proofErr w:type="spellStart"/>
      <w:r>
        <w:t>Fghj</w:t>
      </w:r>
      <w:proofErr w:type="spellEnd"/>
    </w:p>
    <w:p w14:paraId="2F6C9F08" w14:textId="1EE4F87F" w:rsidR="00594D44" w:rsidRDefault="00594D44" w:rsidP="00594D44">
      <w:pPr>
        <w:pStyle w:val="Normal2"/>
        <w:numPr>
          <w:ilvl w:val="0"/>
          <w:numId w:val="27"/>
        </w:numPr>
      </w:pPr>
      <w:proofErr w:type="spellStart"/>
      <w:r>
        <w:t>Fghj</w:t>
      </w:r>
      <w:proofErr w:type="spellEnd"/>
    </w:p>
    <w:p w14:paraId="4C76F71D" w14:textId="7D97933E" w:rsidR="00594D44" w:rsidRDefault="00594D44" w:rsidP="00594D44">
      <w:pPr>
        <w:pStyle w:val="Normal2"/>
        <w:numPr>
          <w:ilvl w:val="0"/>
          <w:numId w:val="27"/>
        </w:numPr>
      </w:pPr>
      <w:proofErr w:type="spellStart"/>
      <w:r>
        <w:t>Fgh</w:t>
      </w:r>
      <w:proofErr w:type="spellEnd"/>
    </w:p>
    <w:p w14:paraId="08E556DD" w14:textId="78532FB9" w:rsidR="00594D44" w:rsidRPr="00594D44" w:rsidRDefault="00594D44" w:rsidP="00594D44">
      <w:pPr>
        <w:pStyle w:val="Normal2"/>
        <w:numPr>
          <w:ilvl w:val="0"/>
          <w:numId w:val="27"/>
        </w:numPr>
      </w:pPr>
      <w:proofErr w:type="spellStart"/>
      <w:r>
        <w:t>df</w:t>
      </w:r>
      <w:proofErr w:type="spellEnd"/>
    </w:p>
    <w:p w14:paraId="16C9BEC9" w14:textId="77777777" w:rsidR="00F97814" w:rsidRDefault="00F97814">
      <w:pPr>
        <w:spacing w:before="0" w:after="0"/>
        <w:rPr>
          <w:rFonts w:ascii="Garamond" w:hAnsi="Garamond" w:cs="Arial"/>
          <w:b/>
        </w:rPr>
      </w:pPr>
      <w:r>
        <w:br w:type="page"/>
      </w:r>
    </w:p>
    <w:p w14:paraId="4769C5BD" w14:textId="621B7E9D" w:rsidR="00830F02" w:rsidRDefault="00830F02" w:rsidP="00830F02">
      <w:pPr>
        <w:pStyle w:val="Ttulo2"/>
      </w:pPr>
      <w:bookmarkStart w:id="14" w:name="_Toc484453332"/>
      <w:r>
        <w:lastRenderedPageBreak/>
        <w:t>Estructura del software</w:t>
      </w:r>
      <w:bookmarkEnd w:id="14"/>
    </w:p>
    <w:p w14:paraId="42943570" w14:textId="65E06E58" w:rsidR="00B07AFA" w:rsidRDefault="00F97814" w:rsidP="00F97814">
      <w:r>
        <w:t xml:space="preserve">En cuanto a la organización interna del proyecto, cada clase se ha diseñado </w:t>
      </w:r>
      <w:r w:rsidR="00C562DB">
        <w:t>dentro de un paquete que engloba</w:t>
      </w:r>
      <w:r>
        <w:t xml:space="preserve"> su objetivo. Así, los paquetes existentes son los siguientes:</w:t>
      </w:r>
    </w:p>
    <w:p w14:paraId="1BC98362" w14:textId="6FF830BF" w:rsidR="00B07AFA" w:rsidRDefault="00B07AFA" w:rsidP="00B07AFA">
      <w:pPr>
        <w:jc w:val="center"/>
      </w:pPr>
      <w:r>
        <w:rPr>
          <w:noProof/>
        </w:rPr>
        <w:drawing>
          <wp:inline distT="0" distB="0" distL="0" distR="0" wp14:anchorId="0F0B8460" wp14:editId="58EC0285">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644FA3" w14:textId="1EBEC36B" w:rsidR="007951A7" w:rsidRDefault="007951A7" w:rsidP="007951A7">
      <w:pPr>
        <w:pStyle w:val="Normal2"/>
        <w:numPr>
          <w:ilvl w:val="0"/>
          <w:numId w:val="26"/>
        </w:numPr>
      </w:pPr>
      <w:r>
        <w:t xml:space="preserve">Global: Contiene lo relacionado con variables globales </w:t>
      </w:r>
      <w:r w:rsidRPr="00C47D06">
        <w:rPr>
          <w:b/>
        </w:rPr>
        <w:t>GlobalConstants</w:t>
      </w:r>
      <w:r>
        <w:t xml:space="preserve"> </w:t>
      </w:r>
    </w:p>
    <w:p w14:paraId="175BACD3" w14:textId="7D47B2F3" w:rsidR="007951A7" w:rsidRDefault="007951A7" w:rsidP="007951A7">
      <w:pPr>
        <w:pStyle w:val="Normal2"/>
        <w:numPr>
          <w:ilvl w:val="1"/>
          <w:numId w:val="26"/>
        </w:numPr>
      </w:pPr>
      <w:proofErr w:type="spellStart"/>
      <w:r>
        <w:t>Models</w:t>
      </w:r>
      <w:proofErr w:type="spellEnd"/>
      <w:r>
        <w:t xml:space="preserve">: Clases de los modelos asociados al paquete </w:t>
      </w:r>
      <w:proofErr w:type="spellStart"/>
      <w:r>
        <w:rPr>
          <w:b/>
        </w:rPr>
        <w:t>Problem</w:t>
      </w:r>
      <w:proofErr w:type="spellEnd"/>
      <w:r>
        <w:rPr>
          <w:b/>
        </w:rPr>
        <w:t xml:space="preserve"> </w:t>
      </w:r>
      <w:r>
        <w:t xml:space="preserve">y </w:t>
      </w:r>
      <w:proofErr w:type="spellStart"/>
      <w:r>
        <w:rPr>
          <w:b/>
        </w:rPr>
        <w:t>YearInfo</w:t>
      </w:r>
      <w:proofErr w:type="spellEnd"/>
    </w:p>
    <w:p w14:paraId="33E001CF" w14:textId="77777777" w:rsidR="007951A7" w:rsidRPr="007951A7" w:rsidRDefault="007951A7" w:rsidP="00F97814">
      <w:pPr>
        <w:pStyle w:val="Normal2"/>
        <w:numPr>
          <w:ilvl w:val="0"/>
          <w:numId w:val="26"/>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14:paraId="740E9159" w14:textId="40CCD736" w:rsidR="00F97814" w:rsidRPr="00291F6E" w:rsidRDefault="007951A7" w:rsidP="00F97814">
      <w:pPr>
        <w:pStyle w:val="Normal2"/>
        <w:numPr>
          <w:ilvl w:val="0"/>
          <w:numId w:val="26"/>
        </w:numPr>
      </w:pPr>
      <w:proofErr w:type="spellStart"/>
      <w:r>
        <w:t>Metaheuristic</w:t>
      </w:r>
      <w:proofErr w:type="spellEnd"/>
      <w:r w:rsidR="00D9031D">
        <w:t>:</w:t>
      </w:r>
      <w:r>
        <w:t xml:space="preserve"> Clases asociadas a la resolución </w:t>
      </w:r>
      <w:r w:rsidR="00D9031D">
        <w:t>de</w:t>
      </w:r>
      <w:r>
        <w:t xml:space="preserve"> la parte de metaheurísticas </w:t>
      </w:r>
      <w:proofErr w:type="spellStart"/>
      <w:r w:rsidR="00D9031D" w:rsidRPr="007951A7">
        <w:rPr>
          <w:b/>
        </w:rPr>
        <w:t>MetaSolvers</w:t>
      </w:r>
      <w:proofErr w:type="spellEnd"/>
      <w:r w:rsidR="00D9031D">
        <w:t xml:space="preserve"> </w:t>
      </w:r>
      <w:r>
        <w:t xml:space="preserve">y </w:t>
      </w:r>
      <w:proofErr w:type="spellStart"/>
      <w:r w:rsidR="00D9031D" w:rsidRPr="007951A7">
        <w:rPr>
          <w:b/>
        </w:rPr>
        <w:t>MetaSearch</w:t>
      </w:r>
      <w:proofErr w:type="spellEnd"/>
      <w:r w:rsidR="00D9031D">
        <w:t>.</w:t>
      </w:r>
    </w:p>
    <w:p w14:paraId="04967B8B" w14:textId="4CAD495C" w:rsidR="00F97814" w:rsidRPr="00D9031D" w:rsidRDefault="00291F6E" w:rsidP="00291F6E">
      <w:pPr>
        <w:pStyle w:val="Normal2"/>
        <w:numPr>
          <w:ilvl w:val="1"/>
          <w:numId w:val="26"/>
        </w:numPr>
      </w:pPr>
      <w:proofErr w:type="spellStart"/>
      <w:r>
        <w:t>Models</w:t>
      </w:r>
      <w:proofErr w:type="spellEnd"/>
      <w:r>
        <w:t xml:space="preserve">: Clases de los modelos asociados al paquete </w:t>
      </w:r>
      <w:proofErr w:type="spellStart"/>
      <w:r>
        <w:rPr>
          <w:b/>
        </w:rPr>
        <w:t>Metaresults</w:t>
      </w:r>
      <w:proofErr w:type="spellEnd"/>
      <w:r>
        <w:t xml:space="preserve">, </w:t>
      </w:r>
      <w:proofErr w:type="spellStart"/>
      <w:r>
        <w:rPr>
          <w:b/>
        </w:rPr>
        <w:t>MetaSolution</w:t>
      </w:r>
      <w:proofErr w:type="spellEnd"/>
      <w:r>
        <w:t xml:space="preserve"> y </w:t>
      </w:r>
      <w:proofErr w:type="spellStart"/>
      <w:r>
        <w:rPr>
          <w:b/>
        </w:rPr>
        <w:t>MetaVariable</w:t>
      </w:r>
      <w:proofErr w:type="spellEnd"/>
      <w:r w:rsidR="00D9031D">
        <w:t>.</w:t>
      </w:r>
    </w:p>
    <w:p w14:paraId="085DBC96" w14:textId="528BFC17" w:rsidR="00D9031D" w:rsidRPr="00D9031D" w:rsidRDefault="00D9031D" w:rsidP="00D9031D">
      <w:pPr>
        <w:pStyle w:val="Normal2"/>
        <w:numPr>
          <w:ilvl w:val="0"/>
          <w:numId w:val="26"/>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14:paraId="2E60DB57" w14:textId="77957ED4" w:rsidR="00D9031D" w:rsidRDefault="00C562DB" w:rsidP="00D9031D">
      <w:pPr>
        <w:pStyle w:val="Normal2"/>
        <w:numPr>
          <w:ilvl w:val="1"/>
          <w:numId w:val="26"/>
        </w:numPr>
      </w:pPr>
      <w:r>
        <w:t>Charts</w:t>
      </w:r>
      <w:r w:rsidR="00D9031D">
        <w:t xml:space="preserve">: Clases de los modelos asociados al paquete </w:t>
      </w:r>
      <w:proofErr w:type="spellStart"/>
      <w:r w:rsidR="00D9031D">
        <w:rPr>
          <w:b/>
        </w:rPr>
        <w:t>ChartData</w:t>
      </w:r>
      <w:proofErr w:type="spellEnd"/>
      <w:r w:rsidR="00D9031D">
        <w:rPr>
          <w:b/>
        </w:rPr>
        <w:t xml:space="preserve"> </w:t>
      </w:r>
      <w:r w:rsidR="00D9031D">
        <w:t xml:space="preserve">y </w:t>
      </w:r>
      <w:proofErr w:type="spellStart"/>
      <w:r w:rsidR="00D9031D">
        <w:rPr>
          <w:b/>
        </w:rPr>
        <w:t>LineChart</w:t>
      </w:r>
      <w:r w:rsidR="00FE1B5A">
        <w:rPr>
          <w:b/>
        </w:rPr>
        <w:t>Sample</w:t>
      </w:r>
      <w:proofErr w:type="spellEnd"/>
      <w:r w:rsidR="00D9031D">
        <w:t>.</w:t>
      </w:r>
    </w:p>
    <w:p w14:paraId="736CEB26" w14:textId="26C3607E" w:rsidR="00D9031D" w:rsidRDefault="00D9031D" w:rsidP="00D9031D">
      <w:pPr>
        <w:pStyle w:val="Normal2"/>
        <w:numPr>
          <w:ilvl w:val="0"/>
          <w:numId w:val="26"/>
        </w:numPr>
      </w:pPr>
      <w:proofErr w:type="spellStart"/>
      <w:r>
        <w:t>Util</w:t>
      </w:r>
      <w:proofErr w:type="spellEnd"/>
      <w:r>
        <w:t>:</w:t>
      </w:r>
      <w:r w:rsidR="00310B33">
        <w:t xml:space="preserve"> Clases generales con diversos usos </w:t>
      </w:r>
      <w:proofErr w:type="spellStart"/>
      <w:r w:rsidR="00310B33">
        <w:rPr>
          <w:b/>
        </w:rPr>
        <w:t>CSVTableWriter</w:t>
      </w:r>
      <w:proofErr w:type="spellEnd"/>
      <w:r w:rsidR="00310B33">
        <w:t xml:space="preserve"> y </w:t>
      </w:r>
      <w:proofErr w:type="spellStart"/>
      <w:r w:rsidR="00310B33">
        <w:rPr>
          <w:b/>
        </w:rPr>
        <w:t>Normalizer</w:t>
      </w:r>
      <w:proofErr w:type="spellEnd"/>
    </w:p>
    <w:p w14:paraId="333EB5D5" w14:textId="5E6C417E" w:rsidR="00D9031D" w:rsidRDefault="00310B33" w:rsidP="00D9031D">
      <w:pPr>
        <w:pStyle w:val="Normal2"/>
        <w:numPr>
          <w:ilvl w:val="1"/>
          <w:numId w:val="26"/>
        </w:numPr>
      </w:pPr>
      <w:proofErr w:type="spellStart"/>
      <w:r>
        <w:t>Optimizers</w:t>
      </w:r>
      <w:proofErr w:type="spellEnd"/>
      <w:r w:rsidR="00D9031D">
        <w:t xml:space="preserve">: </w:t>
      </w:r>
      <w:r>
        <w:t xml:space="preserve">Al tener una estructura más compleja y tener varias clases, un paquete interno a útil para las clases </w:t>
      </w:r>
      <w:r>
        <w:rPr>
          <w:b/>
        </w:rPr>
        <w:t>Optimizer</w:t>
      </w:r>
      <w:r>
        <w:t xml:space="preserve">, </w:t>
      </w:r>
      <w:proofErr w:type="spellStart"/>
      <w:r w:rsidRPr="00310B33">
        <w:rPr>
          <w:b/>
        </w:rPr>
        <w:t>EvaluationOptimizer</w:t>
      </w:r>
      <w:proofErr w:type="spellEnd"/>
      <w:r>
        <w:t xml:space="preserve">, </w:t>
      </w:r>
      <w:proofErr w:type="spellStart"/>
      <w:r w:rsidRPr="00310B33">
        <w:rPr>
          <w:b/>
        </w:rPr>
        <w:t>RandomEvaluationOptimizer</w:t>
      </w:r>
      <w:proofErr w:type="spellEnd"/>
      <w:r>
        <w:t xml:space="preserve">, </w:t>
      </w:r>
      <w:proofErr w:type="spellStart"/>
      <w:r w:rsidRPr="00310B33">
        <w:rPr>
          <w:b/>
        </w:rPr>
        <w:t>LSEvaluationOptimizer</w:t>
      </w:r>
      <w:proofErr w:type="spellEnd"/>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14:paraId="47E40C28" w14:textId="2C779725" w:rsidR="00C47D06" w:rsidRDefault="00C47D06" w:rsidP="00F97814"/>
    <w:p w14:paraId="02EE3B0A" w14:textId="6EFDBAD5" w:rsidR="00C47D06" w:rsidRDefault="00C47D06" w:rsidP="00F97814"/>
    <w:p w14:paraId="3AE504AB" w14:textId="18271402" w:rsidR="00EB1D06" w:rsidRDefault="00EB1D06" w:rsidP="00F97814">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14:paraId="1FDBD177" w14:textId="23F88AAD" w:rsidR="00EB1D06" w:rsidRDefault="00EB1D06" w:rsidP="00F97814">
      <w:r>
        <w:t xml:space="preserve">En </w:t>
      </w:r>
      <w:r w:rsidR="00B11C68">
        <w:t>este caso se utiliza</w:t>
      </w:r>
      <w:r>
        <w:t xml:space="preserve"> para representar las clases que </w:t>
      </w:r>
      <w:r w:rsidR="00B11C68">
        <w:t>tiene</w:t>
      </w:r>
      <w:r>
        <w:t xml:space="preserve"> nuestro proyecto y todas las inte</w:t>
      </w:r>
      <w:r w:rsidR="00AD49EE">
        <w:t>rrelaciones que hay entre ellas:</w:t>
      </w:r>
    </w:p>
    <w:p w14:paraId="3B8D4E61" w14:textId="10ECD668" w:rsidR="0050684B" w:rsidRDefault="009D7BD4">
      <w:pPr>
        <w:spacing w:before="0" w:after="0"/>
      </w:pPr>
      <w:r>
        <w:rPr>
          <w:noProof/>
        </w:rPr>
        <w:pict w14:anchorId="0C8E1EF6">
          <v:shape id="_x0000_s1030" type="#_x0000_t75" style="position:absolute;margin-left:-8.85pt;margin-top:86.1pt;width:441.85pt;height:542.9pt;z-index:-251648512;mso-position-horizontal-relative:margin;mso-position-vertical-relative:margin;mso-width-relative:page;mso-height-relative:page">
            <v:imagedata r:id="rId47" o:title="All Diagram"/>
            <w10:wrap anchorx="margin" anchory="margin"/>
          </v:shape>
        </w:pict>
      </w:r>
    </w:p>
    <w:p w14:paraId="4B3CA23D" w14:textId="79E5C4C1" w:rsidR="0050684B" w:rsidRDefault="0050684B">
      <w:pPr>
        <w:spacing w:before="0" w:after="0"/>
      </w:pPr>
    </w:p>
    <w:p w14:paraId="7EBA0D35" w14:textId="745CAD55" w:rsidR="0050684B" w:rsidRDefault="0050684B" w:rsidP="00A61817">
      <w:pPr>
        <w:spacing w:before="0" w:after="0"/>
        <w:jc w:val="center"/>
      </w:pPr>
    </w:p>
    <w:p w14:paraId="75978012" w14:textId="1CD1F3C9" w:rsidR="0050684B" w:rsidRDefault="0050684B">
      <w:pPr>
        <w:spacing w:before="0" w:after="0"/>
      </w:pPr>
      <w:r w:rsidRPr="0050684B">
        <w:br w:type="page"/>
      </w:r>
    </w:p>
    <w:p w14:paraId="5431BCB7" w14:textId="5EA18DEA" w:rsidR="00EB1D06" w:rsidRDefault="00EB1D06" w:rsidP="00EB1D06">
      <w:r>
        <w:lastRenderedPageBreak/>
        <w:t>En el diagrama hemos podido ver todas las clases de nuestro proyecto, pero para facilitar el</w:t>
      </w:r>
      <w:r w:rsidR="00B11C68">
        <w:t xml:space="preserve"> entendimiento se explicará cada una de sus partes por separado</w:t>
      </w:r>
      <w:r>
        <w:t>:</w:t>
      </w:r>
    </w:p>
    <w:p w14:paraId="3321E41F" w14:textId="70DFC8C2" w:rsidR="00EB1D06" w:rsidRDefault="00EB1D06" w:rsidP="00462C20"/>
    <w:p w14:paraId="7D155F2E" w14:textId="0984C852" w:rsidR="0050684B" w:rsidRDefault="009D7BD4" w:rsidP="0050684B">
      <w:pPr>
        <w:pStyle w:val="Ttulo3"/>
      </w:pPr>
      <w:r>
        <w:rPr>
          <w:noProof/>
        </w:rPr>
        <w:pict w14:anchorId="71B2317A">
          <v:shape id="_x0000_s1034" type="#_x0000_t75" style="position:absolute;left:0;text-align:left;margin-left:-57.5pt;margin-top:47.95pt;width:107.7pt;height:135.75pt;z-index:251676160;mso-position-horizontal-relative:text;mso-position-vertical-relative:text;mso-width-relative:page;mso-height-relative:page">
            <v:imagedata r:id="rId48" o:title="All Diagram - copia (3)"/>
            <v:shadow on="t" opacity=".5" offset="6pt,6pt"/>
            <w10:wrap type="square"/>
          </v:shape>
        </w:pict>
      </w:r>
      <w:r>
        <w:rPr>
          <w:noProof/>
        </w:rPr>
        <w:pict w14:anchorId="4D8205C7">
          <v:shape id="_x0000_s1032" type="#_x0000_t75" style="position:absolute;left:0;text-align:left;margin-left:51.1pt;margin-top:51.75pt;width:425.2pt;height:248.6pt;z-index:251672064;mso-position-horizontal-relative:text;mso-position-vertical-relative:text;mso-width-relative:page;mso-height-relative:page">
            <v:imagedata r:id="rId49" o:title="Constantes Globales"/>
            <w10:wrap type="topAndBottom"/>
          </v:shape>
        </w:pict>
      </w:r>
      <w:r w:rsidR="0050684B">
        <w:t>Constantes Globales</w:t>
      </w:r>
    </w:p>
    <w:p w14:paraId="7B74D3DA" w14:textId="77777777" w:rsidR="00F44890" w:rsidRDefault="00F44890" w:rsidP="005348D1">
      <w:pPr>
        <w:pStyle w:val="Normal2"/>
      </w:pPr>
    </w:p>
    <w:p w14:paraId="14E847BE" w14:textId="77777777" w:rsidR="00F44890" w:rsidRDefault="00EA4BE2" w:rsidP="005348D1">
      <w:pPr>
        <w:pStyle w:val="Normal2"/>
      </w:pPr>
      <w:r>
        <w:t xml:space="preserve">Estas clases están encargadas de facilitar el acceso a los datos globales del problema. </w:t>
      </w:r>
    </w:p>
    <w:p w14:paraId="20D945FA" w14:textId="4745D2E4" w:rsidR="00F44890" w:rsidRDefault="00EA4BE2" w:rsidP="005348D1">
      <w:pPr>
        <w:pStyle w:val="Normal2"/>
      </w:pPr>
      <w:proofErr w:type="spellStart"/>
      <w:r w:rsidRPr="00EA4BE2">
        <w:rPr>
          <w:b/>
        </w:rPr>
        <w:t>YearInfo</w:t>
      </w:r>
      <w:proofErr w:type="spellEnd"/>
      <w:r>
        <w:t xml:space="preserve"> es la encargada de guardar cada una de las 14 variables macroeconómicas para cada año. </w:t>
      </w:r>
    </w:p>
    <w:p w14:paraId="55C89960" w14:textId="3F225BBE" w:rsidR="00F44890" w:rsidRDefault="00F44890" w:rsidP="005348D1">
      <w:pPr>
        <w:pStyle w:val="Normal2"/>
      </w:pPr>
      <w:proofErr w:type="spellStart"/>
      <w:r w:rsidRPr="00EA4BE2">
        <w:rPr>
          <w:b/>
        </w:rPr>
        <w:t>Normalizer</w:t>
      </w:r>
      <w:proofErr w:type="spellEnd"/>
      <w:r>
        <w:t xml:space="preserve"> estará encargada de realizar todas las labores de normalización y desnormalización de los datos.</w:t>
      </w:r>
    </w:p>
    <w:p w14:paraId="1D602590" w14:textId="0CE99CC6" w:rsidR="0050684B" w:rsidRDefault="00EA4BE2" w:rsidP="005348D1">
      <w:pPr>
        <w:pStyle w:val="Normal2"/>
      </w:pPr>
      <w:proofErr w:type="spellStart"/>
      <w:r w:rsidRPr="00EA4BE2">
        <w:rPr>
          <w:b/>
        </w:rPr>
        <w:t>Problem</w:t>
      </w:r>
      <w:proofErr w:type="spellEnd"/>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00F44890" w:rsidRPr="00F44890">
        <w:rPr>
          <w:b/>
        </w:rPr>
        <w:t>Normalizer</w:t>
      </w:r>
      <w:proofErr w:type="spellEnd"/>
      <w:r w:rsidR="00F44890">
        <w:rPr>
          <w:b/>
        </w:rPr>
        <w:t>.</w:t>
      </w:r>
    </w:p>
    <w:p w14:paraId="70F09A55" w14:textId="7057CEEF" w:rsidR="00D954F9" w:rsidRDefault="00EA4BE2" w:rsidP="005348D1">
      <w:pPr>
        <w:pStyle w:val="Normal2"/>
      </w:pPr>
      <w:r w:rsidRPr="00EA4BE2">
        <w:rPr>
          <w:b/>
        </w:rPr>
        <w:t>GlobalConstants</w:t>
      </w:r>
      <w:r w:rsidR="00F44890">
        <w:rPr>
          <w:b/>
        </w:rPr>
        <w:t xml:space="preserve"> </w:t>
      </w:r>
      <w:r w:rsidR="00F44890">
        <w:t>funcionará como punto de acceso a nuestro problema, y además</w:t>
      </w:r>
      <w:r>
        <w:t xml:space="preserve"> dispondrá de las rutas de entrenamiento que serán usadas por la parte de redes neuronales</w:t>
      </w:r>
      <w:r w:rsidR="00F44890">
        <w:t xml:space="preserve">. En caso de no </w:t>
      </w:r>
      <w:r w:rsidR="00495B87">
        <w:t>necesitar acceder a</w:t>
      </w:r>
      <w:r w:rsidR="00F44890">
        <w:t xml:space="preserve"> esas rutas, no tendría sentido la existencia de esta clase.</w:t>
      </w:r>
    </w:p>
    <w:p w14:paraId="32920C0D" w14:textId="5859A82C" w:rsidR="00175DC1" w:rsidRDefault="00175DC1">
      <w:pPr>
        <w:spacing w:before="0" w:after="0"/>
        <w:rPr>
          <w:rFonts w:ascii="Garamond" w:hAnsi="Garamond" w:cs="Arial"/>
          <w:b/>
          <w:i/>
        </w:rPr>
      </w:pPr>
      <w:r>
        <w:br w:type="page"/>
      </w:r>
    </w:p>
    <w:p w14:paraId="1ECAF3EE" w14:textId="74BF0094" w:rsidR="00D954F9" w:rsidRDefault="009D7BD4" w:rsidP="00D954F9">
      <w:pPr>
        <w:pStyle w:val="Ttulo3"/>
      </w:pPr>
      <w:r>
        <w:rPr>
          <w:noProof/>
        </w:rPr>
        <w:lastRenderedPageBreak/>
        <w:pict w14:anchorId="6F411606">
          <v:shape id="_x0000_s1033" type="#_x0000_t75" style="position:absolute;left:0;text-align:left;margin-left:-58.05pt;margin-top:27pt;width:107.7pt;height:132.2pt;z-index:251674112;mso-position-horizontal-relative:text;mso-position-vertical-relative:text;mso-width-relative:page;mso-height-relative:page">
            <v:imagedata r:id="rId50" o:title="All Diagram - copia"/>
            <v:shadow on="t" opacity=".5" offset="6pt,6pt"/>
            <w10:wrap type="square"/>
          </v:shape>
        </w:pict>
      </w:r>
      <w:r w:rsidR="00D954F9">
        <w:t>Interfaz Gráfica</w:t>
      </w:r>
    </w:p>
    <w:p w14:paraId="14E2EC25" w14:textId="42E20AA4" w:rsidR="00175DC1" w:rsidRDefault="00175DC1" w:rsidP="00175DC1">
      <w:pPr>
        <w:pStyle w:val="Normal2"/>
      </w:pPr>
    </w:p>
    <w:p w14:paraId="40B1B9D9" w14:textId="754D12E9" w:rsidR="00175DC1" w:rsidRPr="00175DC1" w:rsidRDefault="009D7BD4" w:rsidP="00175DC1">
      <w:pPr>
        <w:pStyle w:val="Normal2"/>
      </w:pPr>
      <w:r>
        <w:rPr>
          <w:noProof/>
        </w:rPr>
        <w:pict w14:anchorId="2FC11B11">
          <v:shape id="_x0000_s1035" type="#_x0000_t75" style="position:absolute;left:0;text-align:left;margin-left:66pt;margin-top:6.4pt;width:387.6pt;height:196.1pt;z-index:251678208;mso-position-horizontal-relative:text;mso-position-vertical-relative:text;mso-width-relative:page;mso-height-relative:page">
            <v:imagedata r:id="rId51" o:title="Gui"/>
            <w10:wrap type="topAndBottom"/>
          </v:shape>
        </w:pict>
      </w:r>
    </w:p>
    <w:p w14:paraId="5B5773FD" w14:textId="050C22A1" w:rsidR="00D954F9" w:rsidRDefault="00495B87" w:rsidP="00D954F9">
      <w:pPr>
        <w:pStyle w:val="Normal2"/>
      </w:pPr>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w:t>
      </w:r>
      <w:r w:rsidR="00BD7784">
        <w:t xml:space="preserve">compartido </w:t>
      </w:r>
      <w:r>
        <w:t xml:space="preserve">se crea la clase </w:t>
      </w:r>
      <w:proofErr w:type="spellStart"/>
      <w:r w:rsidRPr="00495B87">
        <w:rPr>
          <w:b/>
        </w:rPr>
        <w:t>DefaultTab</w:t>
      </w:r>
      <w:proofErr w:type="spellEnd"/>
      <w:r>
        <w:t xml:space="preserve">, de la que </w:t>
      </w:r>
      <w:r w:rsidR="00A56BAC">
        <w:t>heredarán</w:t>
      </w:r>
      <w:r>
        <w:t xml:space="preserve"> ambas.</w:t>
      </w:r>
    </w:p>
    <w:p w14:paraId="7C8864B1" w14:textId="07BBCD6C" w:rsidR="00495B87" w:rsidRDefault="00495B87" w:rsidP="00495B87">
      <w:pPr>
        <w:pStyle w:val="Normal2"/>
        <w:jc w:val="center"/>
      </w:pPr>
      <w:r>
        <w:rPr>
          <w:noProof/>
        </w:rPr>
        <w:drawing>
          <wp:inline distT="0" distB="0" distL="0" distR="0" wp14:anchorId="61BA9A5F" wp14:editId="4EC10D85">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4AC455B7" w14:textId="042695AA" w:rsidR="00495B87" w:rsidRDefault="00495B87" w:rsidP="00495B87">
      <w:pPr>
        <w:pStyle w:val="Normal2"/>
      </w:pPr>
    </w:p>
    <w:p w14:paraId="57485C3E" w14:textId="6BB24CAF" w:rsidR="00495B87" w:rsidRDefault="00495B87" w:rsidP="00495B87">
      <w:pPr>
        <w:pStyle w:val="Normal2"/>
      </w:pPr>
    </w:p>
    <w:p w14:paraId="3234BB2E" w14:textId="53105AD2" w:rsidR="00495B87" w:rsidRDefault="00495B87" w:rsidP="00495B87">
      <w:pPr>
        <w:pStyle w:val="Normal2"/>
      </w:pPr>
      <w:r>
        <w:lastRenderedPageBreak/>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14:paraId="3579064D" w14:textId="4DDF91CE" w:rsidR="00495B87" w:rsidRPr="00495B87" w:rsidRDefault="00495B87" w:rsidP="00495B87">
      <w:pPr>
        <w:pStyle w:val="Normal2"/>
        <w:rPr>
          <w:b/>
          <w:i/>
          <w:u w:val="single"/>
        </w:rPr>
      </w:pPr>
      <w:r w:rsidRPr="00495B87">
        <w:rPr>
          <w:b/>
          <w:i/>
          <w:u w:val="single"/>
        </w:rPr>
        <w:t xml:space="preserve">En el caso de </w:t>
      </w:r>
      <w:proofErr w:type="spellStart"/>
      <w:r w:rsidRPr="00495B87">
        <w:rPr>
          <w:b/>
          <w:i/>
          <w:u w:val="single"/>
        </w:rPr>
        <w:t>MetaGui</w:t>
      </w:r>
      <w:proofErr w:type="spellEnd"/>
      <w:r w:rsidRPr="00495B87">
        <w:rPr>
          <w:b/>
          <w:i/>
          <w:u w:val="single"/>
        </w:rPr>
        <w:t>, el diseño final es éste:</w:t>
      </w:r>
    </w:p>
    <w:p w14:paraId="14E963A8" w14:textId="614CD01F" w:rsidR="00495B87" w:rsidRDefault="00495B87" w:rsidP="005A71AA">
      <w:pPr>
        <w:pStyle w:val="Normal2"/>
        <w:jc w:val="center"/>
      </w:pPr>
      <w:r>
        <w:rPr>
          <w:noProof/>
        </w:rPr>
        <w:drawing>
          <wp:inline distT="0" distB="0" distL="0" distR="0" wp14:anchorId="4EFB2D12" wp14:editId="14FCD9EB">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6650" cy="2790825"/>
                    </a:xfrm>
                    <a:prstGeom prst="rect">
                      <a:avLst/>
                    </a:prstGeom>
                  </pic:spPr>
                </pic:pic>
              </a:graphicData>
            </a:graphic>
          </wp:inline>
        </w:drawing>
      </w:r>
    </w:p>
    <w:p w14:paraId="5AD91757" w14:textId="201E714F" w:rsidR="00495B87" w:rsidRPr="00495B87" w:rsidRDefault="00495B87" w:rsidP="00495B87">
      <w:pPr>
        <w:pStyle w:val="Normal2"/>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14:paraId="45B3C74D" w14:textId="7522ECF6" w:rsidR="00495B87" w:rsidRDefault="00EA2E67" w:rsidP="005A71AA">
      <w:pPr>
        <w:pStyle w:val="Normal2"/>
        <w:jc w:val="center"/>
      </w:pPr>
      <w:r>
        <w:rPr>
          <w:noProof/>
        </w:rPr>
        <w:drawing>
          <wp:inline distT="0" distB="0" distL="0" distR="0" wp14:anchorId="57E98723" wp14:editId="34F2279A">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6650" cy="2790825"/>
                    </a:xfrm>
                    <a:prstGeom prst="rect">
                      <a:avLst/>
                    </a:prstGeom>
                  </pic:spPr>
                </pic:pic>
              </a:graphicData>
            </a:graphic>
          </wp:inline>
        </w:drawing>
      </w:r>
    </w:p>
    <w:p w14:paraId="7C03708F" w14:textId="241AEAF8" w:rsidR="00175DC1" w:rsidRDefault="00A56BAC" w:rsidP="00646F08">
      <w:pPr>
        <w:pStyle w:val="Normal2"/>
        <w:rPr>
          <w:rFonts w:ascii="Garamond" w:hAnsi="Garamond" w:cs="Arial"/>
          <w:b/>
          <w:i/>
        </w:rPr>
      </w:pPr>
      <w:r>
        <w:t>Además,</w:t>
      </w:r>
      <w:r w:rsidR="00495B87">
        <w:t xml:space="preserve"> </w:t>
      </w:r>
      <w:r w:rsidR="00BD7784">
        <w:t>también están encargadas de lanzar</w:t>
      </w:r>
      <w:r w:rsidR="00495B87">
        <w:t xml:space="preserve"> el procedimiento que surge tras pulsar un botón, incluyendo todo el proceso de recogida de datos y validación de los mismos, seguido del posterior lanzamiento de la búsqueda por parte de la clase </w:t>
      </w:r>
      <w:proofErr w:type="spellStart"/>
      <w:r w:rsidR="00495B87">
        <w:t>MetaSolver</w:t>
      </w:r>
      <w:proofErr w:type="spellEnd"/>
      <w:r w:rsidR="00D020C0">
        <w:t xml:space="preserve"> o </w:t>
      </w:r>
      <w:proofErr w:type="spellStart"/>
      <w:r w:rsidR="00D020C0">
        <w:t>NeurophSolver</w:t>
      </w:r>
      <w:proofErr w:type="spellEnd"/>
      <w:r w:rsidR="00495B87">
        <w:t xml:space="preserve">, que </w:t>
      </w:r>
      <w:r w:rsidR="00D020C0">
        <w:t xml:space="preserve">serán </w:t>
      </w:r>
      <w:r>
        <w:t>explicados</w:t>
      </w:r>
      <w:r w:rsidR="00D020C0">
        <w:t xml:space="preserve"> </w:t>
      </w:r>
      <w:r w:rsidR="00495B87">
        <w:t>detalladamente más adelante.</w:t>
      </w:r>
      <w:r w:rsidR="00646F08">
        <w:t xml:space="preserve"> Es importante que estos procesos sean lanzados en segundo plano para permitir que la interfaz gráfica continúe actualizándose.</w:t>
      </w:r>
      <w:r w:rsidR="00175DC1">
        <w:br w:type="page"/>
      </w:r>
    </w:p>
    <w:p w14:paraId="7680E255" w14:textId="1FF486D2" w:rsidR="00D954F9" w:rsidRDefault="009D7BD4" w:rsidP="00D954F9">
      <w:pPr>
        <w:pStyle w:val="Ttulo3"/>
      </w:pPr>
      <w:r>
        <w:rPr>
          <w:noProof/>
        </w:rPr>
        <w:lastRenderedPageBreak/>
        <w:pict w14:anchorId="4A17BCF0">
          <v:shape id="_x0000_s1037" type="#_x0000_t75" style="position:absolute;left:0;text-align:left;margin-left:145.65pt;margin-top:28.6pt;width:291.35pt;height:348.3pt;z-index:-251634176;mso-position-horizontal-relative:text;mso-position-vertical-relative:text;mso-width-relative:page;mso-height-relative:page" wrapcoords="-56 0 -56 21553 21600 21553 21600 0 -56 0">
            <v:imagedata r:id="rId54" o:title="Neural"/>
          </v:shape>
        </w:pict>
      </w:r>
      <w:r w:rsidR="00D954F9">
        <w:t>Redes Neuronales</w:t>
      </w:r>
    </w:p>
    <w:p w14:paraId="6F09682E" w14:textId="02E4EFF3" w:rsidR="00D954F9" w:rsidRDefault="009D7BD4" w:rsidP="00D954F9">
      <w:pPr>
        <w:pStyle w:val="Normal2"/>
      </w:pPr>
      <w:r>
        <w:rPr>
          <w:noProof/>
        </w:rPr>
        <w:pict w14:anchorId="57B89454">
          <v:shape id="_x0000_s1036" type="#_x0000_t75" style="position:absolute;left:0;text-align:left;margin-left:-56.95pt;margin-top:13.8pt;width:107.7pt;height:132.35pt;z-index:251680256;mso-position-horizontal-relative:text;mso-position-vertical-relative:text;mso-width-relative:page;mso-height-relative:page">
            <v:imagedata r:id="rId55" o:title="All Diagram - copia (4)"/>
            <v:shadow on="t" opacity=".5" offset="6pt,6pt"/>
            <w10:wrap type="square"/>
          </v:shape>
        </w:pict>
      </w:r>
    </w:p>
    <w:p w14:paraId="56160F6B" w14:textId="651D3AEB" w:rsidR="00175DC1" w:rsidRDefault="00175DC1" w:rsidP="00D954F9">
      <w:pPr>
        <w:pStyle w:val="Normal2"/>
      </w:pPr>
    </w:p>
    <w:p w14:paraId="2D6A4441" w14:textId="199A8A5F" w:rsidR="00175DC1" w:rsidRDefault="00175DC1" w:rsidP="00D954F9">
      <w:pPr>
        <w:pStyle w:val="Normal2"/>
      </w:pPr>
    </w:p>
    <w:p w14:paraId="33120C6C" w14:textId="77777777" w:rsidR="00A56BAC" w:rsidRDefault="00A56BAC" w:rsidP="00D954F9">
      <w:pPr>
        <w:pStyle w:val="Normal2"/>
      </w:pPr>
    </w:p>
    <w:p w14:paraId="32324419" w14:textId="5EB47593" w:rsidR="00D954F9" w:rsidRDefault="00D954F9" w:rsidP="00D954F9">
      <w:pPr>
        <w:pStyle w:val="Normal2"/>
      </w:pPr>
    </w:p>
    <w:p w14:paraId="4C0F72BA" w14:textId="7D5FA22F" w:rsidR="00A56BAC" w:rsidRDefault="00A56BAC" w:rsidP="00D954F9">
      <w:pPr>
        <w:pStyle w:val="Normal2"/>
      </w:pPr>
    </w:p>
    <w:p w14:paraId="58DDD278" w14:textId="106E111A" w:rsidR="00A56BAC" w:rsidRDefault="00A56BAC" w:rsidP="00D954F9">
      <w:pPr>
        <w:pStyle w:val="Normal2"/>
      </w:pPr>
    </w:p>
    <w:p w14:paraId="6992C937" w14:textId="727256A7" w:rsidR="00A56BAC" w:rsidRDefault="00A56BAC" w:rsidP="00D954F9">
      <w:pPr>
        <w:pStyle w:val="Normal2"/>
      </w:pPr>
    </w:p>
    <w:p w14:paraId="277342C6" w14:textId="77777777" w:rsidR="009462FC" w:rsidRDefault="009462FC" w:rsidP="00D954F9">
      <w:pPr>
        <w:pStyle w:val="Normal2"/>
      </w:pPr>
    </w:p>
    <w:p w14:paraId="2FFAE46B" w14:textId="3326460F" w:rsidR="00A56BAC" w:rsidRDefault="00A56BAC" w:rsidP="00A56BAC">
      <w:pPr>
        <w:pStyle w:val="Normal2"/>
        <w:ind w:left="0"/>
      </w:pPr>
      <w:r>
        <w:t xml:space="preserve">Podemos dividir las clases relacionadas </w:t>
      </w:r>
      <w:r>
        <w:br/>
        <w:t>con redes neuronales en 3:</w:t>
      </w:r>
    </w:p>
    <w:p w14:paraId="5E5A6DBC" w14:textId="77777777" w:rsidR="009462FC" w:rsidRDefault="009462FC" w:rsidP="00A56BAC">
      <w:pPr>
        <w:pStyle w:val="Normal2"/>
        <w:ind w:left="0"/>
      </w:pPr>
    </w:p>
    <w:p w14:paraId="0D42CEC6" w14:textId="73A20026" w:rsidR="00A56BAC" w:rsidRPr="00BD7784" w:rsidRDefault="00A56BAC" w:rsidP="00A56BAC">
      <w:pPr>
        <w:pStyle w:val="Normal2"/>
        <w:numPr>
          <w:ilvl w:val="0"/>
          <w:numId w:val="30"/>
        </w:numPr>
        <w:rPr>
          <w:u w:val="single"/>
        </w:rPr>
      </w:pPr>
      <w:r w:rsidRPr="00BD7784">
        <w:rPr>
          <w:u w:val="single"/>
        </w:rPr>
        <w:t xml:space="preserve">Clases </w:t>
      </w:r>
      <w:r w:rsidR="00BD7784" w:rsidRPr="00BD7784">
        <w:rPr>
          <w:u w:val="single"/>
        </w:rPr>
        <w:t>de interfaz</w:t>
      </w:r>
    </w:p>
    <w:p w14:paraId="705B07DD" w14:textId="75D04D97" w:rsidR="009A2F8A" w:rsidRDefault="009A2F8A" w:rsidP="00BD7784">
      <w:pPr>
        <w:pStyle w:val="Normal2"/>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14:paraId="533D8DEB" w14:textId="0281FAF3" w:rsidR="009A2F8A" w:rsidRDefault="009A2F8A" w:rsidP="00BD7784">
      <w:pPr>
        <w:pStyle w:val="Normal2"/>
        <w:ind w:left="720" w:right="4960"/>
      </w:pPr>
      <w:proofErr w:type="spellStart"/>
      <w:r w:rsidRPr="009A2F8A">
        <w:rPr>
          <w:b/>
        </w:rPr>
        <w:t>LineChartSample</w:t>
      </w:r>
      <w:proofErr w:type="spellEnd"/>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14:paraId="4F84E603" w14:textId="77777777" w:rsidR="009462FC" w:rsidRPr="009A2F8A" w:rsidRDefault="009462FC" w:rsidP="009A2F8A">
      <w:pPr>
        <w:pStyle w:val="Normal2"/>
        <w:ind w:left="720" w:right="4818"/>
      </w:pPr>
    </w:p>
    <w:p w14:paraId="135A5E4F" w14:textId="28BA1E39" w:rsidR="00A56BAC" w:rsidRPr="00BD7784" w:rsidRDefault="00A56BAC" w:rsidP="00A56BAC">
      <w:pPr>
        <w:pStyle w:val="Normal2"/>
        <w:numPr>
          <w:ilvl w:val="0"/>
          <w:numId w:val="30"/>
        </w:numPr>
        <w:rPr>
          <w:u w:val="single"/>
        </w:rPr>
      </w:pPr>
      <w:r w:rsidRPr="00BD7784">
        <w:rPr>
          <w:u w:val="single"/>
        </w:rPr>
        <w:t>Clases externas</w:t>
      </w:r>
    </w:p>
    <w:p w14:paraId="0D4EA539" w14:textId="1D253734" w:rsidR="009A2F8A" w:rsidRDefault="00A56BAC" w:rsidP="009A2F8A">
      <w:pPr>
        <w:pStyle w:val="Normal2"/>
        <w:ind w:left="720"/>
      </w:pPr>
      <w:r w:rsidRPr="00A56BAC">
        <w:rPr>
          <w:b/>
        </w:rPr>
        <w:t>GlobalConstants</w:t>
      </w:r>
      <w:r w:rsidR="009A2F8A" w:rsidRPr="009A2F8A">
        <w:t xml:space="preserve"> </w:t>
      </w:r>
      <w:r w:rsidR="009A2F8A">
        <w:t>es utilizada para acceder a variables globales como las rutas que contienen los datos de entrada y la clase Problem.</w:t>
      </w:r>
    </w:p>
    <w:p w14:paraId="2DCD2471" w14:textId="5412B20A" w:rsidR="009A2F8A" w:rsidRPr="009A2F8A" w:rsidRDefault="00A56BAC" w:rsidP="00BD7784">
      <w:pPr>
        <w:pStyle w:val="Normal2"/>
        <w:ind w:left="709"/>
      </w:pPr>
      <w:r w:rsidRPr="00A56BAC">
        <w:rPr>
          <w:b/>
        </w:rPr>
        <w:t>CSVTableWriter</w:t>
      </w:r>
      <w:r w:rsidR="009A2F8A">
        <w:rPr>
          <w:b/>
        </w:rPr>
        <w:t xml:space="preserve"> </w:t>
      </w:r>
      <w:r w:rsidR="009A2F8A">
        <w:t xml:space="preserve">es una clase que se utiliza de manera global en el proyecto cada vez que se quiere generar un archivo Excel con formato csv. En este caso, se utiliza para </w:t>
      </w:r>
      <w:r w:rsidR="009462FC">
        <w:t xml:space="preserve">guardar </w:t>
      </w:r>
      <w:proofErr w:type="spellStart"/>
      <w:r w:rsidR="009462FC">
        <w:t>númericamente</w:t>
      </w:r>
      <w:proofErr w:type="spellEnd"/>
      <w:r w:rsidR="009462FC">
        <w:t xml:space="preserve"> los datos que previamente se han mostrado gráficamente a través de LineChartSample.</w:t>
      </w:r>
    </w:p>
    <w:p w14:paraId="21B27695" w14:textId="77777777" w:rsidR="009462FC" w:rsidRDefault="009462FC">
      <w:pPr>
        <w:spacing w:before="0" w:after="0"/>
      </w:pPr>
      <w:r>
        <w:br w:type="page"/>
      </w:r>
    </w:p>
    <w:p w14:paraId="2CA5C679" w14:textId="6089CE0B" w:rsidR="00A56BAC" w:rsidRDefault="00A56BAC" w:rsidP="00A56BAC">
      <w:pPr>
        <w:pStyle w:val="Normal2"/>
        <w:numPr>
          <w:ilvl w:val="0"/>
          <w:numId w:val="30"/>
        </w:numPr>
      </w:pPr>
      <w:r w:rsidRPr="00BD7784">
        <w:rPr>
          <w:u w:val="single"/>
        </w:rPr>
        <w:lastRenderedPageBreak/>
        <w:t xml:space="preserve">Clases </w:t>
      </w:r>
      <w:r w:rsidRPr="00BD7784">
        <w:rPr>
          <w:b/>
          <w:i/>
          <w:u w:val="single"/>
        </w:rPr>
        <w:t>“importantes”</w:t>
      </w:r>
      <w:r>
        <w:t>:</w:t>
      </w:r>
    </w:p>
    <w:p w14:paraId="556B5171" w14:textId="59C48047" w:rsidR="00A56BAC" w:rsidRPr="005B275B" w:rsidRDefault="00A56BAC" w:rsidP="00A56BAC">
      <w:pPr>
        <w:pStyle w:val="Normal2"/>
        <w:numPr>
          <w:ilvl w:val="1"/>
          <w:numId w:val="30"/>
        </w:numPr>
        <w:rPr>
          <w:b/>
        </w:rPr>
      </w:pPr>
      <w:proofErr w:type="spellStart"/>
      <w:r w:rsidRPr="00A56BAC">
        <w:rPr>
          <w:b/>
        </w:rPr>
        <w:t>NeurophSolver</w:t>
      </w:r>
      <w:proofErr w:type="spellEnd"/>
      <w:r w:rsidR="0049695C">
        <w:rPr>
          <w:b/>
        </w:rPr>
        <w:t xml:space="preserve">: </w:t>
      </w:r>
      <w:r w:rsidR="0049695C">
        <w:t>Cuenta con diversos procedimientos en función de la tarea a desarrollar, en concreto:</w:t>
      </w:r>
    </w:p>
    <w:p w14:paraId="627A0C64" w14:textId="3E88AF63" w:rsidR="005B275B" w:rsidRPr="0049695C" w:rsidRDefault="005B275B" w:rsidP="00A56BAC">
      <w:pPr>
        <w:pStyle w:val="Normal2"/>
        <w:numPr>
          <w:ilvl w:val="1"/>
          <w:numId w:val="30"/>
        </w:numPr>
        <w:rPr>
          <w:b/>
        </w:rPr>
      </w:pPr>
      <w:r>
        <w:rPr>
          <w:b/>
        </w:rPr>
        <w:t xml:space="preserve">Reducir a tiene varios </w:t>
      </w:r>
      <w:proofErr w:type="spellStart"/>
      <w:r>
        <w:rPr>
          <w:b/>
        </w:rPr>
        <w:t>metdoso</w:t>
      </w:r>
      <w:proofErr w:type="spellEnd"/>
      <w:r>
        <w:rPr>
          <w:b/>
        </w:rPr>
        <w:t xml:space="preserve"> que hacen tal cosa…</w:t>
      </w:r>
    </w:p>
    <w:p w14:paraId="0AD67CB7" w14:textId="398894F7" w:rsidR="0049695C" w:rsidRPr="0049695C" w:rsidRDefault="0049695C" w:rsidP="0049695C">
      <w:pPr>
        <w:pStyle w:val="Normal2"/>
        <w:numPr>
          <w:ilvl w:val="2"/>
          <w:numId w:val="30"/>
        </w:numPr>
        <w:rPr>
          <w:b/>
        </w:rPr>
      </w:pPr>
      <w:proofErr w:type="spellStart"/>
      <w:r>
        <w:rPr>
          <w:b/>
        </w:rPr>
        <w:t>simpleSearch</w:t>
      </w:r>
      <w:proofErr w:type="spellEnd"/>
      <w:r>
        <w:t xml:space="preserve"> Dados todos los parámetros de manera única, </w:t>
      </w:r>
      <w:r w:rsidR="00AD4B9F">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14:paraId="5986EE98" w14:textId="1B42B922" w:rsidR="0049695C" w:rsidRPr="00AD4B9F" w:rsidRDefault="0049695C" w:rsidP="0049695C">
      <w:pPr>
        <w:pStyle w:val="Normal2"/>
        <w:numPr>
          <w:ilvl w:val="2"/>
          <w:numId w:val="30"/>
        </w:numPr>
        <w:rPr>
          <w:b/>
        </w:rPr>
      </w:pPr>
      <w:proofErr w:type="spellStart"/>
      <w:r>
        <w:rPr>
          <w:b/>
        </w:rPr>
        <w:t>advancedLRSearch</w:t>
      </w:r>
      <w:proofErr w:type="spellEnd"/>
      <w:r>
        <w:rPr>
          <w:b/>
        </w:rPr>
        <w:t xml:space="preserve"> </w:t>
      </w:r>
      <w:r>
        <w:t xml:space="preserve">La única diferencia con respecto a la búsqueda simple es que la avanzada </w:t>
      </w:r>
      <w:r w:rsidR="00AD4B9F">
        <w:t>está</w:t>
      </w:r>
      <w:r>
        <w:t xml:space="preserve"> pensada para admitir combinaciones y entrenar una detrás de otra. Así, </w:t>
      </w:r>
      <w:r w:rsidR="00AD4B9F">
        <w:t xml:space="preserve">tiene los mismos valores de entrada que la función </w:t>
      </w:r>
      <w:proofErr w:type="spellStart"/>
      <w:r w:rsidR="00AD4B9F">
        <w:t>simpleSearch</w:t>
      </w:r>
      <w:proofErr w:type="spellEnd"/>
      <w:r w:rsidR="00AD4B9F">
        <w:t xml:space="preserve">, pero cambiando el parámetro </w:t>
      </w:r>
      <w:proofErr w:type="spellStart"/>
      <w:r w:rsidR="00AD4B9F">
        <w:t>learningRate</w:t>
      </w:r>
      <w:proofErr w:type="spellEnd"/>
      <w:r w:rsidR="00AD4B9F">
        <w:t xml:space="preserve"> por</w:t>
      </w:r>
      <w:r>
        <w:t xml:space="preserve"> una lista de </w:t>
      </w:r>
      <w:proofErr w:type="spellStart"/>
      <w:r>
        <w:t>LearningRates</w:t>
      </w:r>
      <w:proofErr w:type="spellEnd"/>
      <w:r>
        <w:t xml:space="preserve"> a estudiar, así como </w:t>
      </w:r>
      <w:r w:rsidR="00AD4B9F">
        <w:t xml:space="preserve">el array que define las capaz ocultas y el número de neuronas que hay en cada capa por </w:t>
      </w:r>
      <w:r>
        <w:t>dos parámetros que indicarán el</w:t>
      </w:r>
      <w:r w:rsidR="00AD4B9F">
        <w:t xml:space="preserve"> máximo número de capas ocultas</w:t>
      </w:r>
      <w:r>
        <w:t xml:space="preserve"> y el número de neuronas que puede haber en cada capa</w:t>
      </w:r>
      <w:r w:rsidR="00AD4B9F">
        <w:t xml:space="preserve">. Con estos datos, irá generando todas las combinaciones de capas ocultas y llamará a la función de entrenamiento basado en varios </w:t>
      </w:r>
      <w:proofErr w:type="spellStart"/>
      <w:r w:rsidR="00AD4B9F">
        <w:t>learningRates</w:t>
      </w:r>
      <w:proofErr w:type="spellEnd"/>
      <w:r w:rsidR="00AD4B9F">
        <w:t xml:space="preserve"> de </w:t>
      </w:r>
      <w:proofErr w:type="spellStart"/>
      <w:r w:rsidR="00AD4B9F">
        <w:t>NeurophSearch</w:t>
      </w:r>
      <w:proofErr w:type="spellEnd"/>
      <w:r w:rsidR="00AD4B9F">
        <w:t xml:space="preserve">. </w:t>
      </w:r>
    </w:p>
    <w:p w14:paraId="2676B8B2" w14:textId="55C0764B" w:rsidR="00AD4B9F" w:rsidRPr="00AD4B9F" w:rsidRDefault="00AD4B9F" w:rsidP="0049695C">
      <w:pPr>
        <w:pStyle w:val="Normal2"/>
        <w:numPr>
          <w:ilvl w:val="2"/>
          <w:numId w:val="30"/>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14:paraId="0BD954E6" w14:textId="526B427E" w:rsidR="00AD4B9F" w:rsidRPr="00A56BAC" w:rsidRDefault="00AD4B9F" w:rsidP="0049695C">
      <w:pPr>
        <w:pStyle w:val="Normal2"/>
        <w:numPr>
          <w:ilvl w:val="2"/>
          <w:numId w:val="30"/>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14:paraId="1559170A" w14:textId="77777777" w:rsidR="00C30D64" w:rsidRDefault="00C30D64">
      <w:pPr>
        <w:spacing w:before="0" w:after="0"/>
        <w:rPr>
          <w:b/>
        </w:rPr>
      </w:pPr>
      <w:r>
        <w:rPr>
          <w:b/>
        </w:rPr>
        <w:br w:type="page"/>
      </w:r>
    </w:p>
    <w:p w14:paraId="4D110EA3" w14:textId="33B92F67" w:rsidR="00A56BAC" w:rsidRPr="00C30D64" w:rsidRDefault="00A56BAC" w:rsidP="00A56BAC">
      <w:pPr>
        <w:pStyle w:val="Normal2"/>
        <w:numPr>
          <w:ilvl w:val="1"/>
          <w:numId w:val="30"/>
        </w:numPr>
        <w:rPr>
          <w:b/>
        </w:rPr>
      </w:pPr>
      <w:proofErr w:type="spellStart"/>
      <w:r w:rsidRPr="00A56BAC">
        <w:rPr>
          <w:b/>
        </w:rPr>
        <w:lastRenderedPageBreak/>
        <w:t>NeurophSearch</w:t>
      </w:r>
      <w:proofErr w:type="spellEnd"/>
      <w:r w:rsidR="00AD4B9F">
        <w:rPr>
          <w:b/>
        </w:rPr>
        <w:t xml:space="preserve">: </w:t>
      </w:r>
      <w:r w:rsidR="00AD4B9F">
        <w:t xml:space="preserve">Es la clase que conecta directamente con la librería de Neuroph, encargada de realizar las labores de entrenamiento, generación de gráficos, guardar esos gráficos, guardar </w:t>
      </w:r>
      <w:r w:rsidR="00C30D64">
        <w:t>las</w:t>
      </w:r>
      <w:r w:rsidR="00AD4B9F">
        <w:t xml:space="preserve"> redes</w:t>
      </w:r>
      <w:r w:rsidR="00C30D64">
        <w:t xml:space="preserve"> una vez han finalizado el entrenamiento</w:t>
      </w:r>
      <w:r w:rsidR="00AD4B9F">
        <w:t>, etc…</w:t>
      </w:r>
      <w:r w:rsidR="00C30D64">
        <w:t xml:space="preserve"> De todas las funciones las más relevantes son las relacionadas con el entrenamiento, y el guardado de los datos que se van obteniendo:</w:t>
      </w:r>
    </w:p>
    <w:p w14:paraId="625C615A" w14:textId="77777777" w:rsidR="00C30D64" w:rsidRPr="00A56BAC" w:rsidRDefault="00C30D64" w:rsidP="00C30D64">
      <w:pPr>
        <w:pStyle w:val="Normal2"/>
        <w:numPr>
          <w:ilvl w:val="2"/>
          <w:numId w:val="30"/>
        </w:numPr>
        <w:rPr>
          <w:b/>
        </w:rPr>
      </w:pPr>
    </w:p>
    <w:p w14:paraId="5E0C7415" w14:textId="05135F8E" w:rsidR="009A2F8A" w:rsidRDefault="009A2F8A" w:rsidP="00A56BAC">
      <w:pPr>
        <w:pStyle w:val="Normal2"/>
        <w:ind w:left="0"/>
      </w:pPr>
    </w:p>
    <w:p w14:paraId="1AE99035" w14:textId="77777777" w:rsidR="00A56BAC" w:rsidRDefault="00A56BAC" w:rsidP="00A56BAC">
      <w:pPr>
        <w:pStyle w:val="Normal2"/>
      </w:pPr>
    </w:p>
    <w:p w14:paraId="08A0C09C" w14:textId="77777777" w:rsidR="00A56BAC" w:rsidRDefault="00A56BAC" w:rsidP="00A56BAC">
      <w:pPr>
        <w:pStyle w:val="Normal2"/>
      </w:pPr>
    </w:p>
    <w:p w14:paraId="0E5842D2" w14:textId="03BA2FC6" w:rsidR="00175DC1" w:rsidRDefault="00175DC1">
      <w:pPr>
        <w:spacing w:before="0" w:after="0"/>
        <w:rPr>
          <w:rFonts w:ascii="Garamond" w:hAnsi="Garamond" w:cs="Arial"/>
          <w:b/>
          <w:i/>
        </w:rPr>
      </w:pPr>
      <w:r>
        <w:br w:type="page"/>
      </w:r>
    </w:p>
    <w:p w14:paraId="4F7FD6E4" w14:textId="255319AF" w:rsidR="00D954F9" w:rsidRDefault="009D7BD4" w:rsidP="00D954F9">
      <w:pPr>
        <w:pStyle w:val="Ttulo3"/>
      </w:pPr>
      <w:r>
        <w:rPr>
          <w:noProof/>
        </w:rPr>
        <w:lastRenderedPageBreak/>
        <w:pict w14:anchorId="3FB91F26">
          <v:shape id="_x0000_s1040" type="#_x0000_t75" style="position:absolute;left:0;text-align:left;margin-left:73.65pt;margin-top:29.5pt;width:372.3pt;height:346.65pt;z-index:251688448;mso-position-horizontal-relative:text;mso-position-vertical-relative:text;mso-width-relative:page;mso-height-relative:page">
            <v:imagedata r:id="rId56" o:title="Meta"/>
            <w10:wrap type="topAndBottom"/>
          </v:shape>
        </w:pict>
      </w:r>
      <w:r>
        <w:rPr>
          <w:noProof/>
        </w:rPr>
        <w:pict w14:anchorId="3600AA92">
          <v:shape id="_x0000_s1038" type="#_x0000_t75" style="position:absolute;left:0;text-align:left;margin-left:-55.8pt;margin-top:30.35pt;width:107.7pt;height:132.15pt;z-index:251684352;mso-position-horizontal-relative:text;mso-position-vertical-relative:text;mso-width-relative:page;mso-height-relative:page">
            <v:imagedata r:id="rId57" o:title="All Diagram - copia (5)"/>
            <v:shadow on="t" opacity=".5" offset="6pt,6pt"/>
            <w10:wrap type="square"/>
          </v:shape>
        </w:pict>
      </w:r>
      <w:r w:rsidR="00D954F9">
        <w:t>Metaheurísticas</w:t>
      </w:r>
    </w:p>
    <w:p w14:paraId="430C443F" w14:textId="32A1F523" w:rsidR="00450A98" w:rsidRDefault="00EA2E67" w:rsidP="00D954F9">
      <w:pPr>
        <w:pStyle w:val="Normal2"/>
      </w:pPr>
      <w:r>
        <w:t>En este caso, dividimos lo relacionado con metaheurísticas en 4 apartados:</w:t>
      </w:r>
    </w:p>
    <w:p w14:paraId="0A461AC2" w14:textId="1D3BA2A2" w:rsidR="00EA2E67" w:rsidRDefault="00EA2E67" w:rsidP="00EA2E67">
      <w:pPr>
        <w:pStyle w:val="Normal2"/>
        <w:numPr>
          <w:ilvl w:val="0"/>
          <w:numId w:val="30"/>
        </w:numPr>
      </w:pPr>
      <w:r>
        <w:t>Clases de modelos</w:t>
      </w:r>
    </w:p>
    <w:p w14:paraId="13DAD382" w14:textId="197A3911" w:rsidR="00EA2E67" w:rsidRDefault="00EA2E67" w:rsidP="00EA2E67">
      <w:pPr>
        <w:pStyle w:val="Normal2"/>
        <w:numPr>
          <w:ilvl w:val="1"/>
          <w:numId w:val="30"/>
        </w:numPr>
      </w:pPr>
      <w:r>
        <w:t>MetaVariable</w:t>
      </w:r>
    </w:p>
    <w:p w14:paraId="00EC0DD5" w14:textId="67A9DF80" w:rsidR="00EA2E67" w:rsidRDefault="00EA2E67" w:rsidP="00EA2E67">
      <w:pPr>
        <w:pStyle w:val="Normal2"/>
        <w:numPr>
          <w:ilvl w:val="1"/>
          <w:numId w:val="30"/>
        </w:numPr>
      </w:pPr>
      <w:r>
        <w:t>MetaSolution</w:t>
      </w:r>
    </w:p>
    <w:p w14:paraId="7AF0288F" w14:textId="4778DDB6" w:rsidR="00EA2E67" w:rsidRDefault="00EA2E67" w:rsidP="00EA2E67">
      <w:pPr>
        <w:pStyle w:val="Normal2"/>
        <w:numPr>
          <w:ilvl w:val="1"/>
          <w:numId w:val="30"/>
        </w:numPr>
      </w:pPr>
      <w:r>
        <w:t>MetaResults</w:t>
      </w:r>
    </w:p>
    <w:p w14:paraId="1063A100" w14:textId="77777777" w:rsidR="00EA2E67" w:rsidRPr="00BD7784" w:rsidRDefault="00EA2E67" w:rsidP="00EA2E67">
      <w:pPr>
        <w:pStyle w:val="Normal2"/>
        <w:numPr>
          <w:ilvl w:val="0"/>
          <w:numId w:val="30"/>
        </w:numPr>
        <w:rPr>
          <w:u w:val="single"/>
        </w:rPr>
      </w:pPr>
      <w:r w:rsidRPr="00BD7784">
        <w:rPr>
          <w:u w:val="single"/>
        </w:rPr>
        <w:t>Clases externas</w:t>
      </w:r>
    </w:p>
    <w:p w14:paraId="59243B6A" w14:textId="77777777" w:rsidR="00EA2E67" w:rsidRDefault="00EA2E67" w:rsidP="00EA2E67">
      <w:pPr>
        <w:pStyle w:val="Normal2"/>
        <w:ind w:left="720"/>
      </w:pPr>
      <w:r w:rsidRPr="00A56BAC">
        <w:rPr>
          <w:b/>
        </w:rPr>
        <w:t>GlobalConstants</w:t>
      </w:r>
      <w:r w:rsidRPr="009A2F8A">
        <w:t xml:space="preserve"> </w:t>
      </w:r>
      <w:r>
        <w:t>es utilizada para acceder a variables globales como las rutas que contienen los datos de entrada y la clase Problem.</w:t>
      </w:r>
    </w:p>
    <w:p w14:paraId="5E08371C" w14:textId="4063C24E" w:rsidR="00EA2E67" w:rsidRDefault="00EA2E67" w:rsidP="00EA2E67">
      <w:pPr>
        <w:pStyle w:val="Normal2"/>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751A65">
        <w:t>numéricamente</w:t>
      </w:r>
      <w:r>
        <w:t xml:space="preserve"> los datos que previamente se han mostrado gráficamente a través de LineChartSample.</w:t>
      </w:r>
    </w:p>
    <w:p w14:paraId="01769F64" w14:textId="1B0A230E" w:rsidR="00EA2E67" w:rsidRDefault="00EA2E67" w:rsidP="00EA2E67">
      <w:pPr>
        <w:pStyle w:val="Normal2"/>
        <w:numPr>
          <w:ilvl w:val="0"/>
          <w:numId w:val="32"/>
        </w:numPr>
      </w:pPr>
      <w:r>
        <w:t>Clase Optimizador</w:t>
      </w:r>
    </w:p>
    <w:p w14:paraId="6EEF7F97" w14:textId="18BF7F3E" w:rsidR="00EA2E67" w:rsidRPr="00EA2E67" w:rsidRDefault="00EA2E67" w:rsidP="00EA2E67">
      <w:pPr>
        <w:pStyle w:val="Normal2"/>
        <w:numPr>
          <w:ilvl w:val="0"/>
          <w:numId w:val="32"/>
        </w:numPr>
      </w:pPr>
      <w:r>
        <w:lastRenderedPageBreak/>
        <w:t xml:space="preserve">Clases </w:t>
      </w:r>
      <w:r>
        <w:rPr>
          <w:b/>
        </w:rPr>
        <w:t>“importantes”</w:t>
      </w:r>
    </w:p>
    <w:p w14:paraId="05812845" w14:textId="5F480218" w:rsidR="00EA2E67" w:rsidRDefault="00EA2E67" w:rsidP="00EA2E67">
      <w:pPr>
        <w:pStyle w:val="Normal2"/>
        <w:ind w:left="720"/>
      </w:pPr>
      <w:r>
        <w:rPr>
          <w:b/>
        </w:rPr>
        <w:t xml:space="preserve">MetaSolver </w:t>
      </w:r>
      <w:r>
        <w:t>mapsodjaops</w:t>
      </w:r>
    </w:p>
    <w:p w14:paraId="75F18378" w14:textId="701DD50F" w:rsidR="00EA2E67" w:rsidRPr="00EA2E67" w:rsidRDefault="00EA2E67" w:rsidP="00EA2E67">
      <w:pPr>
        <w:pStyle w:val="Normal2"/>
        <w:ind w:left="720"/>
      </w:pPr>
      <w:r>
        <w:rPr>
          <w:b/>
        </w:rPr>
        <w:t xml:space="preserve">MetaSearch </w:t>
      </w:r>
      <w:r>
        <w:t>sapodjoasp</w:t>
      </w:r>
    </w:p>
    <w:p w14:paraId="02DE6969" w14:textId="77777777" w:rsidR="00EA2E67" w:rsidRDefault="00EA2E67" w:rsidP="00EA2E67">
      <w:pPr>
        <w:pStyle w:val="Normal2"/>
      </w:pPr>
    </w:p>
    <w:p w14:paraId="7168A254" w14:textId="77777777" w:rsidR="00450A98" w:rsidRDefault="00450A98" w:rsidP="00D954F9">
      <w:pPr>
        <w:pStyle w:val="Normal2"/>
      </w:pPr>
    </w:p>
    <w:p w14:paraId="784B85BF" w14:textId="77777777" w:rsidR="00175DC1" w:rsidRDefault="00175DC1">
      <w:pPr>
        <w:spacing w:before="0" w:after="0"/>
        <w:rPr>
          <w:rFonts w:ascii="Garamond" w:hAnsi="Garamond" w:cs="Arial"/>
          <w:b/>
          <w:i/>
        </w:rPr>
      </w:pPr>
      <w:r>
        <w:br w:type="page"/>
      </w:r>
    </w:p>
    <w:p w14:paraId="0C81B135" w14:textId="60502057" w:rsidR="00D954F9" w:rsidRDefault="009D7BD4" w:rsidP="00D954F9">
      <w:pPr>
        <w:pStyle w:val="Ttulo3"/>
      </w:pPr>
      <w:r>
        <w:rPr>
          <w:noProof/>
        </w:rPr>
        <w:lastRenderedPageBreak/>
        <w:pict w14:anchorId="228B1C85">
          <v:shape id="_x0000_s1039" type="#_x0000_t75" style="position:absolute;left:0;text-align:left;margin-left:141.45pt;margin-top:32.6pt;width:283.5pt;height:324.55pt;z-index:251686400;mso-position-horizontal-relative:text;mso-position-vertical-relative:text;mso-width-relative:page;mso-height-relative:page">
            <v:imagedata r:id="rId58" o:title="Optimizers"/>
            <w10:wrap type="topAndBottom"/>
          </v:shape>
        </w:pict>
      </w:r>
      <w:r>
        <w:rPr>
          <w:noProof/>
        </w:rPr>
        <w:pict w14:anchorId="6564A885">
          <v:shape id="_x0000_s1041" type="#_x0000_t75" style="position:absolute;left:0;text-align:left;margin-left:-58.8pt;margin-top:24.35pt;width:107.7pt;height:132.15pt;z-index:251690496;mso-position-horizontal-relative:text;mso-position-vertical-relative:text;mso-width-relative:page;mso-height-relative:page">
            <v:imagedata r:id="rId59" o:title="All Diagram - copia (2)"/>
            <v:shadow on="t" opacity=".5" offset="6pt,6pt"/>
            <w10:wrap type="square"/>
          </v:shape>
        </w:pict>
      </w:r>
      <w:r w:rsidR="00D954F9">
        <w:t>Optimizadores de metaheurísticas</w:t>
      </w:r>
    </w:p>
    <w:p w14:paraId="2EFE38DE" w14:textId="58BCC159" w:rsidR="00D954F9" w:rsidRDefault="007A5D08" w:rsidP="00D954F9">
      <w:pPr>
        <w:pStyle w:val="Normal2"/>
      </w:pPr>
      <w:r>
        <w:t xml:space="preserve">Si bien </w:t>
      </w:r>
      <w:r w:rsidR="00B964D3">
        <w:t xml:space="preserve">todo </w:t>
      </w:r>
      <w:r>
        <w:t xml:space="preserve">lo relacionado </w:t>
      </w:r>
      <w:r w:rsidR="00B964D3">
        <w:t xml:space="preserve">con optimizadores </w:t>
      </w:r>
      <w:r>
        <w:t>podía haber sido desarrollado en una sola clase, para ser fieles a la programación orientada a objetos, su diseño ha sido el que vemos en el diagrama UML, teniendo así que dedicarle un apartado completo.</w:t>
      </w:r>
    </w:p>
    <w:p w14:paraId="4D6070DF" w14:textId="2EC0A032" w:rsidR="007A5D08" w:rsidRPr="007A5D08" w:rsidRDefault="007A5D08" w:rsidP="00D954F9">
      <w:pPr>
        <w:pStyle w:val="Normal2"/>
      </w:pPr>
      <w:r>
        <w:rPr>
          <w:b/>
        </w:rPr>
        <w:t>Clase Optimizer</w:t>
      </w:r>
      <w:r>
        <w:t>: Interfaz con las funciones optimize y evaluate, que serán desarrolladas en clases que implementen la interfaz.</w:t>
      </w:r>
    </w:p>
    <w:p w14:paraId="1F07C8BC" w14:textId="77777777" w:rsidR="007A5D08" w:rsidRDefault="007A5D08" w:rsidP="00D954F9">
      <w:pPr>
        <w:pStyle w:val="Normal2"/>
      </w:pPr>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14:paraId="714B7C8C" w14:textId="09A6CBA3" w:rsidR="00D954F9" w:rsidRDefault="007A5D08" w:rsidP="00D954F9">
      <w:pPr>
        <w:pStyle w:val="Normal2"/>
      </w:pPr>
      <w:r w:rsidRPr="007A5D08">
        <w:rPr>
          <w:b/>
        </w:rPr>
        <w:t>Clase R</w:t>
      </w:r>
      <w:r>
        <w:rPr>
          <w:b/>
        </w:rPr>
        <w:t>andomEvaluationOptimizer</w:t>
      </w:r>
      <w:r>
        <w:t xml:space="preserve">: Esta es la primera clase no abstracta, y es el optimizador más sencillo con el que contamos. </w:t>
      </w:r>
      <w:r w:rsidR="00B964D3">
        <w:t>Como su nombre indica, genera cambios al azar sobre las variables presentes en la instancia MetaSolution que le entre como parámetros. Simplemente extiende la clase EvaluationOptimizer y termina de implementar la función Optimize.</w:t>
      </w:r>
    </w:p>
    <w:p w14:paraId="5EDEF1D2" w14:textId="2D73A70B" w:rsidR="00B964D3" w:rsidRDefault="00B964D3">
      <w:pPr>
        <w:spacing w:before="0" w:after="0"/>
        <w:rPr>
          <w:b/>
        </w:rPr>
      </w:pPr>
      <w:r>
        <w:rPr>
          <w:b/>
        </w:rPr>
        <w:br w:type="page"/>
      </w:r>
    </w:p>
    <w:p w14:paraId="7388D516" w14:textId="1D3FE30C" w:rsidR="00D954F9" w:rsidRPr="00B964D3" w:rsidRDefault="00B964D3" w:rsidP="00B964D3">
      <w:pPr>
        <w:pStyle w:val="Normal2"/>
      </w:pPr>
      <w:r w:rsidRPr="007A5D08">
        <w:rPr>
          <w:b/>
        </w:rPr>
        <w:lastRenderedPageBreak/>
        <w:t xml:space="preserve">Clase </w:t>
      </w:r>
      <w:r>
        <w:rPr>
          <w:b/>
        </w:rPr>
        <w:t>LSEvaluationOptimizer</w:t>
      </w:r>
      <w:r>
        <w:t xml:space="preserve">: </w:t>
      </w:r>
      <w:r>
        <w:rPr>
          <w:b/>
        </w:rPr>
        <w:t xml:space="preserve">localsearch?linesearch? Xd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14:paraId="45F205E8" w14:textId="77777777" w:rsidR="00D954F9" w:rsidRPr="00D954F9" w:rsidRDefault="00D954F9" w:rsidP="00D954F9">
      <w:pPr>
        <w:pStyle w:val="Normal2"/>
      </w:pPr>
    </w:p>
    <w:p w14:paraId="2EA9FE29" w14:textId="65E500E4" w:rsidR="00462C20" w:rsidRDefault="00462C20" w:rsidP="00462C20">
      <w:r>
        <w:t>Tecnologías: Eclipse, NetBeans, UML el GoUML o lo que sea para hacer diagramas de clases, la librería del Neuroph, java v8. Lo que tengo que instalar para que funcione todo. Hablar de todas las tecnologías. HABLAR TAMBIÉN DE PYTHON, aunque lo dejara a posteriori.</w:t>
      </w:r>
    </w:p>
    <w:p w14:paraId="4A88379F" w14:textId="77777777" w:rsidR="00462C20" w:rsidRPr="00462C20" w:rsidRDefault="00462C20" w:rsidP="00462C20">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w:t>
      </w:r>
      <w:r w:rsidR="00A335E9">
        <w:t>, quizás algo de pseudocódigo de la búsqueda o algo concreto,</w:t>
      </w:r>
      <w:r w:rsidR="009B73DC">
        <w:t xml:space="preserve"> que sea específico y relevante</w:t>
      </w:r>
      <w:r w:rsidR="00A335E9">
        <w:t>.34:00</w:t>
      </w:r>
      <w:r w:rsidR="00A335E9">
        <w:tab/>
      </w:r>
    </w:p>
    <w:p w14:paraId="66CAA899" w14:textId="77777777" w:rsidR="00E20BFA" w:rsidRDefault="00E20BFA">
      <w:pPr>
        <w:rPr>
          <w:rFonts w:ascii="Garamond" w:hAnsi="Garamond" w:cs="Arial"/>
          <w:b/>
        </w:rPr>
      </w:pPr>
      <w:r>
        <w:br w:type="page"/>
      </w:r>
    </w:p>
    <w:p w14:paraId="07B2ED9F" w14:textId="2932E9C4" w:rsidR="00E20BFA" w:rsidRDefault="00E20BFA" w:rsidP="00D84A47">
      <w:pPr>
        <w:pStyle w:val="Ttulo1"/>
      </w:pPr>
      <w:bookmarkStart w:id="15" w:name="_Toc484453333"/>
      <w:r>
        <w:lastRenderedPageBreak/>
        <w:t>EXPERIMENTOS</w:t>
      </w:r>
      <w:r w:rsidR="00462C20">
        <w:t xml:space="preserve"> (&lt;10 </w:t>
      </w:r>
      <w:r w:rsidR="00751A65">
        <w:t>págs.</w:t>
      </w:r>
      <w:r w:rsidR="00462C20">
        <w:t>)</w:t>
      </w:r>
      <w:bookmarkEnd w:id="15"/>
    </w:p>
    <w:p w14:paraId="03685590" w14:textId="0F153BA5" w:rsidR="000807A5" w:rsidRDefault="000807A5" w:rsidP="000807A5">
      <w:pPr>
        <w:pStyle w:val="Ttulo2"/>
      </w:pPr>
      <w:r>
        <w:t>Redes Neuronales</w:t>
      </w:r>
    </w:p>
    <w:p w14:paraId="3C9DD513" w14:textId="62AD980C" w:rsidR="000807A5" w:rsidRDefault="00A27393" w:rsidP="000807A5">
      <w:r>
        <w:t>Para entrenar una red neuronal satisfactoriamente hay varios parámetros que hay que ajustar para que los resultados sean los buscados. Esos parámetros son los siguientes:</w:t>
      </w:r>
    </w:p>
    <w:p w14:paraId="38AEF1E8" w14:textId="42071BB1" w:rsidR="00A27393" w:rsidRDefault="00083CC3" w:rsidP="00A27393">
      <w:pPr>
        <w:pStyle w:val="Prrafodelista"/>
        <w:numPr>
          <w:ilvl w:val="0"/>
          <w:numId w:val="33"/>
        </w:numPr>
      </w:pPr>
      <w:r>
        <w:t xml:space="preserve">En cuanto a </w:t>
      </w:r>
      <w:r w:rsidR="00A27393">
        <w:t>Iteraciones de entrenamiento</w:t>
      </w:r>
      <w:r>
        <w:t xml:space="preserve"> hemos definido tal para evitar que se vaya de madre</w:t>
      </w:r>
    </w:p>
    <w:p w14:paraId="0D387539" w14:textId="41B35916" w:rsidR="00A27393" w:rsidRDefault="00A27393" w:rsidP="00A27393">
      <w:pPr>
        <w:pStyle w:val="Prrafodelista"/>
        <w:numPr>
          <w:ilvl w:val="0"/>
          <w:numId w:val="33"/>
        </w:numPr>
      </w:pPr>
      <w:r>
        <w:t>Tipo de propagación en la red</w:t>
      </w:r>
      <w:r w:rsidR="006F0446">
        <w:t xml:space="preserve">: </w:t>
      </w:r>
    </w:p>
    <w:p w14:paraId="186D73A4" w14:textId="77777777" w:rsidR="00083CC3" w:rsidRDefault="00083CC3" w:rsidP="00083CC3"/>
    <w:p w14:paraId="1AFB6FFE" w14:textId="72A8E45E" w:rsidR="00A27393" w:rsidRDefault="00A27393" w:rsidP="00A27393">
      <w:pPr>
        <w:pStyle w:val="Prrafodelista"/>
        <w:numPr>
          <w:ilvl w:val="0"/>
          <w:numId w:val="33"/>
        </w:numPr>
      </w:pPr>
      <w:proofErr w:type="spellStart"/>
      <w:r>
        <w:t>LearningRates</w:t>
      </w:r>
      <w:proofErr w:type="spellEnd"/>
      <w:r w:rsidR="006F0446">
        <w:t xml:space="preserve">: </w:t>
      </w:r>
    </w:p>
    <w:p w14:paraId="4AE62F06" w14:textId="7533C502" w:rsidR="00A27393" w:rsidRDefault="00A27393" w:rsidP="00A27393">
      <w:pPr>
        <w:pStyle w:val="Prrafodelista"/>
        <w:numPr>
          <w:ilvl w:val="0"/>
          <w:numId w:val="33"/>
        </w:numPr>
      </w:pPr>
      <w:r>
        <w:t>Función de transferencia de las neuronas</w:t>
      </w:r>
      <w:r w:rsidR="006F0446">
        <w:t xml:space="preserve">: </w:t>
      </w:r>
    </w:p>
    <w:p w14:paraId="2026BE20" w14:textId="6907561C" w:rsidR="00A27393" w:rsidRDefault="006F0446" w:rsidP="00A27393">
      <w:pPr>
        <w:pStyle w:val="Prrafodelista"/>
        <w:numPr>
          <w:ilvl w:val="0"/>
          <w:numId w:val="33"/>
        </w:numPr>
      </w:pPr>
      <w:r w:rsidRPr="006F0446">
        <w:rPr>
          <w:u w:val="single"/>
        </w:rPr>
        <w:t>Capas ocultas</w:t>
      </w:r>
      <w:r>
        <w:t xml:space="preserve">: </w:t>
      </w:r>
      <w:r w:rsidR="00083CC3">
        <w:t xml:space="preserve">en la siguiente tabla se muestra el comportamiento con </w:t>
      </w:r>
      <w:proofErr w:type="spellStart"/>
      <w:proofErr w:type="gramStart"/>
      <w:r w:rsidR="00083CC3">
        <w:t>x,y</w:t>
      </w:r>
      <w:proofErr w:type="spellEnd"/>
      <w:proofErr w:type="gramEnd"/>
      <w:r w:rsidR="00083CC3">
        <w:t xml:space="preserve"> y z. Como se puede ver en tal tabla lo mejor es tantas capaz ocultas</w:t>
      </w:r>
    </w:p>
    <w:p w14:paraId="60FAC316" w14:textId="24A5D5D2" w:rsidR="00A27393" w:rsidRDefault="00A27393" w:rsidP="00A27393">
      <w:pPr>
        <w:pStyle w:val="Prrafodelista"/>
        <w:numPr>
          <w:ilvl w:val="0"/>
          <w:numId w:val="33"/>
        </w:numPr>
      </w:pPr>
      <w:r>
        <w:t>Número de neuronas presentes en cada capa</w:t>
      </w:r>
      <w:r w:rsidR="006F0446">
        <w:t xml:space="preserve">: </w:t>
      </w:r>
    </w:p>
    <w:p w14:paraId="7B9D2385" w14:textId="5C595322" w:rsidR="000807A5" w:rsidRDefault="007A667C" w:rsidP="000807A5">
      <w:r>
        <w:t>Una vez explicado esto, el proceso que se ha seguido para determinar la mejor combinación ha sido el siguiente:</w:t>
      </w:r>
    </w:p>
    <w:p w14:paraId="6CB1CEF2" w14:textId="02F2F6EB" w:rsidR="007A667C" w:rsidRPr="007A667C" w:rsidRDefault="007A667C" w:rsidP="000807A5">
      <w:pPr>
        <w:rPr>
          <w:b/>
        </w:rPr>
      </w:pPr>
      <w:r>
        <w:rPr>
          <w:b/>
        </w:rPr>
        <w:t>Explicar método de experimentación</w:t>
      </w:r>
    </w:p>
    <w:p w14:paraId="60AC7375" w14:textId="78E30701" w:rsidR="000807A5" w:rsidRDefault="000807A5" w:rsidP="000807A5">
      <w:pPr>
        <w:pStyle w:val="Ttulo2"/>
      </w:pPr>
      <w:r>
        <w:t>Metaheurísticas</w:t>
      </w:r>
    </w:p>
    <w:p w14:paraId="3890B0F8" w14:textId="0D681215" w:rsidR="000807A5" w:rsidRDefault="007A667C" w:rsidP="000807A5">
      <w:r>
        <w:t>Las metaheurísticas también cuentan con parámetros que hay que ajustar, específicamente:</w:t>
      </w:r>
    </w:p>
    <w:p w14:paraId="6C8A693F" w14:textId="360234B9" w:rsidR="007A667C" w:rsidRDefault="007A667C" w:rsidP="007A667C">
      <w:pPr>
        <w:pStyle w:val="Prrafodelista"/>
        <w:numPr>
          <w:ilvl w:val="0"/>
          <w:numId w:val="34"/>
        </w:numPr>
      </w:pPr>
      <w:r>
        <w:t xml:space="preserve">Clase de optimizador: </w:t>
      </w:r>
      <w:r>
        <w:rPr>
          <w:b/>
        </w:rPr>
        <w:t>Explicar</w:t>
      </w:r>
    </w:p>
    <w:p w14:paraId="15AEB7C0" w14:textId="56951E68" w:rsidR="007A667C" w:rsidRDefault="007A667C" w:rsidP="007A667C">
      <w:pPr>
        <w:pStyle w:val="Prrafodelista"/>
        <w:numPr>
          <w:ilvl w:val="0"/>
          <w:numId w:val="34"/>
        </w:numPr>
      </w:pPr>
      <w:r>
        <w:t>Número de hilos de búsqueda (ramas</w:t>
      </w:r>
      <w:proofErr w:type="gramStart"/>
      <w:r>
        <w:t>)</w:t>
      </w:r>
      <w:r w:rsidRPr="007A667C">
        <w:t xml:space="preserve"> </w:t>
      </w:r>
      <w:r>
        <w:t>:</w:t>
      </w:r>
      <w:proofErr w:type="gramEnd"/>
      <w:r>
        <w:t xml:space="preserve"> </w:t>
      </w:r>
      <w:r>
        <w:rPr>
          <w:b/>
        </w:rPr>
        <w:t>Explicar</w:t>
      </w:r>
    </w:p>
    <w:p w14:paraId="2A17D2B9" w14:textId="7B657619" w:rsidR="007A667C" w:rsidRDefault="007A667C" w:rsidP="007A667C">
      <w:pPr>
        <w:pStyle w:val="Prrafodelista"/>
        <w:numPr>
          <w:ilvl w:val="0"/>
          <w:numId w:val="34"/>
        </w:numPr>
      </w:pPr>
      <w:r>
        <w:t>Número de soluciones que va a optimizar cada hilo (hojas</w:t>
      </w:r>
      <w:proofErr w:type="gramStart"/>
      <w:r>
        <w:t>)</w:t>
      </w:r>
      <w:r w:rsidRPr="007A667C">
        <w:t xml:space="preserve"> </w:t>
      </w:r>
      <w:r>
        <w:t>:</w:t>
      </w:r>
      <w:proofErr w:type="gramEnd"/>
      <w:r>
        <w:t xml:space="preserve"> </w:t>
      </w:r>
      <w:r>
        <w:rPr>
          <w:b/>
        </w:rPr>
        <w:t>Explicar</w:t>
      </w:r>
    </w:p>
    <w:p w14:paraId="13642976" w14:textId="05692E92" w:rsidR="007A667C" w:rsidRPr="007A667C" w:rsidRDefault="007A667C" w:rsidP="007A667C">
      <w:pPr>
        <w:pStyle w:val="Prrafodelista"/>
        <w:numPr>
          <w:ilvl w:val="0"/>
          <w:numId w:val="34"/>
        </w:numPr>
      </w:pPr>
      <w:r>
        <w:t xml:space="preserve">Número de partes en las que vamos a dividir el rango de valores que pueden tomar las variables de nuestra MetaSolution: </w:t>
      </w:r>
      <w:r>
        <w:rPr>
          <w:b/>
        </w:rPr>
        <w:t>Explicar</w:t>
      </w:r>
    </w:p>
    <w:p w14:paraId="6ADC9941" w14:textId="0FE7FC36" w:rsidR="007A667C" w:rsidRPr="007A667C" w:rsidRDefault="007A667C" w:rsidP="007A667C">
      <w:pPr>
        <w:rPr>
          <w:b/>
        </w:rPr>
      </w:pPr>
      <w:r>
        <w:t xml:space="preserve">Así, para realizar el estudio de todos estos parámetros </w:t>
      </w:r>
      <w:r w:rsidRPr="007A667C">
        <w:rPr>
          <w:b/>
        </w:rPr>
        <w:t>Explicar método de experimentación</w:t>
      </w:r>
    </w:p>
    <w:p w14:paraId="76529FC9" w14:textId="6F044FDB" w:rsidR="00462C20" w:rsidRPr="000807A5" w:rsidRDefault="00462C20" w:rsidP="00462C20">
      <w:pPr>
        <w:rPr>
          <w:color w:val="FF0000"/>
        </w:rPr>
      </w:pPr>
      <w:r w:rsidRPr="000807A5">
        <w:rPr>
          <w:color w:val="FF0000"/>
        </w:rPr>
        <w:t>Ajuste y estudio de parámetros</w:t>
      </w:r>
      <w:r w:rsidR="00A335E9" w:rsidRPr="000807A5">
        <w:rPr>
          <w:color w:val="FF0000"/>
        </w:rPr>
        <w:t>, como afectan sus valores…</w:t>
      </w:r>
      <w:r w:rsidR="00CE292B" w:rsidRPr="000807A5">
        <w:rPr>
          <w:color w:val="FF0000"/>
        </w:rPr>
        <w:t>Tanto de la red (LR, Epochs)</w:t>
      </w:r>
      <w:r w:rsidRPr="000807A5">
        <w:rPr>
          <w:color w:val="FF0000"/>
        </w:rPr>
        <w:t>,</w:t>
      </w:r>
      <w:r w:rsidR="00CE292B" w:rsidRPr="000807A5">
        <w:rPr>
          <w:color w:val="FF0000"/>
        </w:rPr>
        <w:t xml:space="preserve"> como de la meta (</w:t>
      </w:r>
      <w:r w:rsidR="00A335E9" w:rsidRPr="000807A5">
        <w:rPr>
          <w:color w:val="FF0000"/>
        </w:rPr>
        <w:t>optimización elegida, iteraciones…</w:t>
      </w:r>
      <w:r w:rsidR="00CE292B" w:rsidRPr="000807A5">
        <w:rPr>
          <w:color w:val="FF0000"/>
        </w:rPr>
        <w:t>)</w:t>
      </w:r>
      <w:r w:rsidRPr="000807A5">
        <w:rPr>
          <w:color w:val="FF0000"/>
        </w:rPr>
        <w:t xml:space="preserve"> </w:t>
      </w:r>
      <w:r w:rsidR="00CE292B" w:rsidRPr="000807A5">
        <w:rPr>
          <w:color w:val="FF0000"/>
        </w:rPr>
        <w:t>que cosas permiten elegir los mejores parámetros teniendo en cuenta los objetivos (si tarda más o menos o que)</w:t>
      </w:r>
    </w:p>
    <w:p w14:paraId="5AC8D69B" w14:textId="77777777" w:rsidR="00CE292B" w:rsidRPr="000807A5" w:rsidRDefault="00CE292B" w:rsidP="00462C20">
      <w:pPr>
        <w:rPr>
          <w:color w:val="FF0000"/>
        </w:rPr>
      </w:pPr>
      <w:r w:rsidRPr="000807A5">
        <w:rPr>
          <w:color w:val="FF0000"/>
        </w:rPr>
        <w:t>TIRAR A PONER GRÁFICOS O FIGURAS, mucho mejor que una tabla.</w:t>
      </w:r>
    </w:p>
    <w:p w14:paraId="65DDEA6C" w14:textId="77777777" w:rsidR="00CE292B" w:rsidRPr="000807A5" w:rsidRDefault="00CE292B" w:rsidP="00462C20">
      <w:pPr>
        <w:rPr>
          <w:color w:val="FF0000"/>
        </w:rPr>
      </w:pPr>
      <w:r w:rsidRPr="000807A5">
        <w:rPr>
          <w:color w:val="FF0000"/>
        </w:rPr>
        <w:t>Comparar con métodos previos (En la introducción, nombras gente que ha trabajado, es posible que sean comparables con esto de aquí)</w:t>
      </w:r>
    </w:p>
    <w:p w14:paraId="0D772394" w14:textId="77777777" w:rsidR="00E20BFA" w:rsidRDefault="00E20BFA">
      <w:pPr>
        <w:rPr>
          <w:rFonts w:ascii="Garamond" w:hAnsi="Garamond" w:cs="Arial"/>
          <w:b/>
        </w:rPr>
      </w:pPr>
      <w:r>
        <w:br w:type="page"/>
      </w:r>
    </w:p>
    <w:p w14:paraId="2E9C9F49" w14:textId="44E8AD78" w:rsidR="00CE292B" w:rsidRDefault="00E20BFA" w:rsidP="00D84A47">
      <w:pPr>
        <w:pStyle w:val="Ttulo1"/>
      </w:pPr>
      <w:bookmarkStart w:id="16" w:name="_Toc484453334"/>
      <w:r>
        <w:lastRenderedPageBreak/>
        <w:t>CONCLUSIONES Y TRABAJOS FUTUROS</w:t>
      </w:r>
      <w:r w:rsidR="00CE292B">
        <w:t xml:space="preserve"> (2 págs)</w:t>
      </w:r>
      <w:bookmarkEnd w:id="16"/>
    </w:p>
    <w:p w14:paraId="4997880A" w14:textId="77777777" w:rsidR="00CE292B" w:rsidRDefault="00CE292B" w:rsidP="00CE292B">
      <w:r>
        <w:t>Lo de objetivos que iba en presente, ahora en pasado, que he logrado de todo.</w:t>
      </w:r>
    </w:p>
    <w:p w14:paraId="784227BE" w14:textId="52C27BB8" w:rsidR="007B766A" w:rsidRPr="006A1483" w:rsidRDefault="00CE292B" w:rsidP="006A1483">
      <w:r>
        <w:t xml:space="preserve">En futuros, cosas mejorables o que probar. Interfaz gráfica, paralelización, redes neuronales Deep learning, otra </w:t>
      </w:r>
      <w:r w:rsidR="00751A65">
        <w:t>metaheurística...</w:t>
      </w:r>
      <w:r>
        <w:t xml:space="preserve"> O que habría hecho si hubiera tenido más tiempo. </w:t>
      </w:r>
      <w:r w:rsidR="007B766A">
        <w:rPr>
          <w:rFonts w:ascii="Garamond" w:hAnsi="Garamond"/>
        </w:rPr>
        <w:t xml:space="preserve"> </w:t>
      </w:r>
      <w:bookmarkStart w:id="17" w:name="_GoBack"/>
      <w:bookmarkEnd w:id="17"/>
    </w:p>
    <w:sectPr w:rsidR="007B766A" w:rsidRPr="006A1483" w:rsidSect="00F675B5">
      <w:pgSz w:w="11906" w:h="16838" w:code="9"/>
      <w:pgMar w:top="1418" w:right="1701" w:bottom="1418" w:left="1701" w:header="426" w:footer="709" w:gutter="0"/>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51314D" w14:textId="77777777" w:rsidR="00D95C5C" w:rsidRDefault="00D95C5C">
      <w:r>
        <w:separator/>
      </w:r>
    </w:p>
    <w:p w14:paraId="6EDD18D5" w14:textId="77777777" w:rsidR="00D95C5C" w:rsidRDefault="00D95C5C"/>
  </w:endnote>
  <w:endnote w:type="continuationSeparator" w:id="0">
    <w:p w14:paraId="51B51353" w14:textId="77777777" w:rsidR="00D95C5C" w:rsidRDefault="00D95C5C">
      <w:r>
        <w:continuationSeparator/>
      </w:r>
    </w:p>
    <w:p w14:paraId="2AB32E85" w14:textId="77777777" w:rsidR="00D95C5C" w:rsidRDefault="00D95C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MS">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dvGulliv-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39476"/>
      <w:docPartObj>
        <w:docPartGallery w:val="Page Numbers (Bottom of Page)"/>
        <w:docPartUnique/>
      </w:docPartObj>
    </w:sdtPr>
    <w:sdtContent>
      <w:p w14:paraId="4A41BC8B" w14:textId="0105CC7F" w:rsidR="009D7BD4" w:rsidRDefault="009D7BD4" w:rsidP="00A17BCD">
        <w:pPr>
          <w:pStyle w:val="Piedepgina"/>
          <w:jc w:val="center"/>
        </w:pPr>
        <w:r>
          <w:fldChar w:fldCharType="begin"/>
        </w:r>
        <w:r>
          <w:instrText>PAGE   \* MERGEFORMAT</w:instrText>
        </w:r>
        <w:r>
          <w:fldChar w:fldCharType="separate"/>
        </w:r>
        <w:r w:rsidR="00083CC3">
          <w:rPr>
            <w:noProof/>
          </w:rPr>
          <w:t>- 35 -</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ECCF0" w14:textId="525143F1" w:rsidR="009D7BD4" w:rsidRDefault="009D7BD4" w:rsidP="00A17BCD">
    <w:pPr>
      <w:pStyle w:val="Piedepgina"/>
      <w:jc w:val="center"/>
    </w:pPr>
    <w:sdt>
      <w:sdtPr>
        <w:id w:val="1033298725"/>
        <w:docPartObj>
          <w:docPartGallery w:val="Page Numbers (Bottom of Page)"/>
          <w:docPartUnique/>
        </w:docPartObj>
      </w:sdtPr>
      <w:sdtContent>
        <w:r>
          <w:fldChar w:fldCharType="begin"/>
        </w:r>
        <w:r>
          <w:instrText>PAGE   \* MERGEFORMAT</w:instrText>
        </w:r>
        <w:r>
          <w:fldChar w:fldCharType="separate"/>
        </w:r>
        <w:r w:rsidR="00083CC3">
          <w:rPr>
            <w:noProof/>
          </w:rPr>
          <w:t>- 1 -</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8479D" w14:textId="77777777" w:rsidR="00D95C5C" w:rsidRDefault="00D95C5C">
      <w:r>
        <w:separator/>
      </w:r>
    </w:p>
    <w:p w14:paraId="79004353" w14:textId="77777777" w:rsidR="00D95C5C" w:rsidRDefault="00D95C5C"/>
  </w:footnote>
  <w:footnote w:type="continuationSeparator" w:id="0">
    <w:p w14:paraId="6792D799" w14:textId="77777777" w:rsidR="00D95C5C" w:rsidRDefault="00D95C5C">
      <w:r>
        <w:continuationSeparator/>
      </w:r>
    </w:p>
    <w:p w14:paraId="07660651" w14:textId="77777777" w:rsidR="00D95C5C" w:rsidRDefault="00D95C5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A0326F" w14:textId="77777777" w:rsidR="009D7BD4" w:rsidRDefault="009D7BD4" w:rsidP="0031019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8BB80EC" w14:textId="77777777" w:rsidR="009D7BD4" w:rsidRDefault="009D7BD4" w:rsidP="005226AD">
    <w:pPr>
      <w:pStyle w:val="Encabezado"/>
      <w:ind w:right="360"/>
    </w:pPr>
  </w:p>
  <w:p w14:paraId="5C4DCB34" w14:textId="77777777" w:rsidR="009D7BD4" w:rsidRDefault="009D7BD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E95A5" w14:textId="77777777" w:rsidR="009D7BD4" w:rsidRDefault="009D7BD4" w:rsidP="005226AD">
    <w:pPr>
      <w:pStyle w:val="Encabezado"/>
      <w:ind w:right="360"/>
      <w:rPr>
        <w:rFonts w:ascii="Arial" w:hAnsi="Arial" w:cs="Arial"/>
        <w:color w:val="333399"/>
        <w:sz w:val="18"/>
        <w:szCs w:val="18"/>
      </w:rPr>
    </w:pPr>
    <w:r>
      <w:rPr>
        <w:rFonts w:ascii="Arial" w:hAnsi="Arial" w:cs="Arial"/>
        <w:noProof/>
        <w:sz w:val="20"/>
        <w:szCs w:val="20"/>
      </w:rPr>
      <w:drawing>
        <wp:inline distT="0" distB="0" distL="0" distR="0" wp14:anchorId="54D46AA0" wp14:editId="740B6E76">
          <wp:extent cx="1704975" cy="685800"/>
          <wp:effectExtent l="0" t="0" r="0" b="0"/>
          <wp:docPr id="13" name="Imagen 1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6D5FBE98" w14:textId="77777777" w:rsidR="009D7BD4" w:rsidRPr="00BB73B6" w:rsidRDefault="009D7BD4" w:rsidP="006909BB">
    <w:pPr>
      <w:pStyle w:val="Encabezado"/>
      <w:spacing w:before="20"/>
      <w:rPr>
        <w:rFonts w:ascii="Arial" w:hAnsi="Arial" w:cs="Arial"/>
        <w:color w:val="333333"/>
        <w:sz w:val="16"/>
        <w:szCs w:val="16"/>
      </w:rPr>
    </w:pPr>
    <w:r w:rsidRPr="00BB73B6">
      <w:rPr>
        <w:rFonts w:ascii="Arial" w:hAnsi="Arial" w:cs="Arial"/>
        <w:color w:val="333333"/>
        <w:sz w:val="16"/>
        <w:szCs w:val="16"/>
      </w:rPr>
      <w:t>Facultad de Ciencias de la Comunicación</w:t>
    </w:r>
  </w:p>
  <w:p w14:paraId="0D1FBD64" w14:textId="77777777" w:rsidR="009D7BD4" w:rsidRDefault="009D7BD4">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7216" behindDoc="0" locked="0" layoutInCell="1" allowOverlap="1" wp14:anchorId="7599AC1C" wp14:editId="236CA922">
              <wp:simplePos x="0" y="0"/>
              <wp:positionH relativeFrom="column">
                <wp:posOffset>1904365</wp:posOffset>
              </wp:positionH>
              <wp:positionV relativeFrom="paragraph">
                <wp:posOffset>8890</wp:posOffset>
              </wp:positionV>
              <wp:extent cx="3467735" cy="370205"/>
              <wp:effectExtent l="3175" t="0" r="0" b="3175"/>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C6D68" w14:textId="77777777" w:rsidR="009D7BD4" w:rsidRDefault="009D7BD4"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D7BD4" w:rsidRDefault="009D7BD4"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D7BD4" w:rsidRDefault="009D7BD4" w:rsidP="00AC7AE9">
                          <w:pPr>
                            <w:jc w:val="right"/>
                            <w:rPr>
                              <w:rStyle w:val="Nmerodepgina"/>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99AC1C" id="_x0000_t202" coordsize="21600,21600" o:spt="202" path="m,l,21600r21600,l21600,xe">
              <v:stroke joinstyle="miter"/>
              <v:path gradientshapeok="t" o:connecttype="rect"/>
            </v:shapetype>
            <v:shape id="Text Box 6" o:spid="_x0000_s1056" type="#_x0000_t202" style="position:absolute;margin-left:149.95pt;margin-top:.7pt;width:273.05pt;height:29.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" filled="f" stroked="f">
              <v:textbox inset="0,0,0,0">
                <w:txbxContent>
                  <w:p w14:paraId="67CC6D68" w14:textId="77777777" w:rsidR="009D7BD4" w:rsidRDefault="009D7BD4" w:rsidP="00AC7AE9">
                    <w:pPr>
                      <w:jc w:val="right"/>
                      <w:rPr>
                        <w:rStyle w:val="Nmerodepgina"/>
                        <w:rFonts w:ascii="Arial Narrow" w:hAnsi="Arial Narrow"/>
                        <w:sz w:val="16"/>
                        <w:szCs w:val="16"/>
                      </w:rPr>
                    </w:pPr>
                    <w:r>
                      <w:rPr>
                        <w:rStyle w:val="Nmerodepgina"/>
                        <w:rFonts w:ascii="Arial Narrow" w:hAnsi="Arial Narrow"/>
                        <w:sz w:val="16"/>
                        <w:szCs w:val="16"/>
                      </w:rPr>
                      <w:t>Autor: César Valdés Martínez</w:t>
                    </w:r>
                  </w:p>
                  <w:p w14:paraId="288E1FA0" w14:textId="77777777" w:rsidR="009D7BD4" w:rsidRDefault="009D7BD4" w:rsidP="006E1581">
                    <w:pPr>
                      <w:jc w:val="right"/>
                      <w:rPr>
                        <w:rFonts w:ascii="Arial Narrow" w:hAnsi="Arial Narrow"/>
                        <w:sz w:val="16"/>
                        <w:szCs w:val="16"/>
                        <w:lang w:val="es-ES_tradnl"/>
                      </w:rPr>
                    </w:pPr>
                    <w:r>
                      <w:rPr>
                        <w:rFonts w:ascii="Arial Narrow" w:hAnsi="Arial Narrow"/>
                        <w:sz w:val="16"/>
                        <w:szCs w:val="16"/>
                        <w:lang w:val="es-ES_tradnl"/>
                      </w:rPr>
                      <w:t>Título del Trabajo de Fin de Grado</w:t>
                    </w:r>
                  </w:p>
                  <w:p w14:paraId="6F6005BA" w14:textId="77777777" w:rsidR="009D7BD4" w:rsidRDefault="009D7BD4" w:rsidP="00AC7AE9">
                    <w:pPr>
                      <w:jc w:val="right"/>
                      <w:rPr>
                        <w:rStyle w:val="Nmerodepgina"/>
                        <w:rFonts w:ascii="Arial Narrow" w:hAnsi="Arial Narrow"/>
                        <w:sz w:val="16"/>
                        <w:szCs w:val="16"/>
                      </w:rPr>
                    </w:pPr>
                  </w:p>
                </w:txbxContent>
              </v:textbox>
            </v:shape>
          </w:pict>
        </mc:Fallback>
      </mc:AlternateContent>
    </w:r>
    <w:r>
      <w:rPr>
        <w:rFonts w:ascii="Arial" w:hAnsi="Arial" w:cs="Arial"/>
        <w:color w:val="333333"/>
        <w:sz w:val="16"/>
        <w:szCs w:val="16"/>
      </w:rPr>
      <w:t>Universidad Rey Juan Carlos</w:t>
    </w:r>
  </w:p>
  <w:p w14:paraId="15B155A9" w14:textId="77777777" w:rsidR="009D7BD4" w:rsidRPr="00AB2DA1" w:rsidRDefault="009D7BD4">
    <w:pPr>
      <w:pStyle w:val="Encabezado"/>
      <w:rPr>
        <w:rFonts w:ascii="Arial" w:hAnsi="Arial" w:cs="Arial"/>
        <w:color w:val="333333"/>
        <w:sz w:val="16"/>
        <w:szCs w:val="16"/>
      </w:rPr>
    </w:pPr>
    <w:r>
      <w:rPr>
        <w:rFonts w:ascii="Arial" w:hAnsi="Arial" w:cs="Arial"/>
        <w:noProof/>
        <w:color w:val="333333"/>
        <w:sz w:val="16"/>
        <w:szCs w:val="16"/>
      </w:rPr>
      <mc:AlternateContent>
        <mc:Choice Requires="wps">
          <w:drawing>
            <wp:anchor distT="0" distB="0" distL="114300" distR="114300" simplePos="0" relativeHeight="251658240" behindDoc="0" locked="0" layoutInCell="1" allowOverlap="1" wp14:anchorId="1AA133AD" wp14:editId="354841C6">
              <wp:simplePos x="0" y="0"/>
              <wp:positionH relativeFrom="column">
                <wp:posOffset>0</wp:posOffset>
              </wp:positionH>
              <wp:positionV relativeFrom="paragraph">
                <wp:posOffset>9525</wp:posOffset>
              </wp:positionV>
              <wp:extent cx="5372100" cy="0"/>
              <wp:effectExtent l="13335" t="10795" r="5715" b="8255"/>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721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6A562E" id="Line 7"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pt" to="423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O60GAIAADI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" strokeweight=".25pt"/>
          </w:pict>
        </mc:Fallback>
      </mc:AlternateContent>
    </w:r>
  </w:p>
  <w:p w14:paraId="4F2FEDF0" w14:textId="77777777" w:rsidR="009D7BD4" w:rsidRDefault="009D7BD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61CE" w14:textId="77777777" w:rsidR="009D7BD4" w:rsidRDefault="009D7BD4" w:rsidP="005226AD">
    <w:pPr>
      <w:pStyle w:val="Encabezado"/>
      <w:rPr>
        <w:rFonts w:ascii="Arial" w:hAnsi="Arial" w:cs="Arial"/>
        <w:color w:val="333399"/>
        <w:sz w:val="18"/>
        <w:szCs w:val="18"/>
      </w:rPr>
    </w:pPr>
    <w:r>
      <w:rPr>
        <w:rFonts w:ascii="Arial" w:hAnsi="Arial" w:cs="Arial"/>
        <w:noProof/>
        <w:sz w:val="20"/>
        <w:szCs w:val="20"/>
      </w:rPr>
      <w:drawing>
        <wp:inline distT="0" distB="0" distL="0" distR="0" wp14:anchorId="30101F2C" wp14:editId="7588B771">
          <wp:extent cx="1704975" cy="685800"/>
          <wp:effectExtent l="0" t="0" r="0" b="0"/>
          <wp:docPr id="14" name="Imagen 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85800"/>
                  </a:xfrm>
                  <a:prstGeom prst="rect">
                    <a:avLst/>
                  </a:prstGeom>
                  <a:noFill/>
                  <a:ln>
                    <a:noFill/>
                  </a:ln>
                </pic:spPr>
              </pic:pic>
            </a:graphicData>
          </a:graphic>
        </wp:inline>
      </w:drawing>
    </w:r>
  </w:p>
  <w:p w14:paraId="76F009C1" w14:textId="77777777" w:rsidR="009D7BD4" w:rsidRPr="00BB73B6" w:rsidRDefault="009D7BD4" w:rsidP="005226AD">
    <w:pPr>
      <w:pStyle w:val="Encabezado"/>
      <w:spacing w:before="20"/>
      <w:rPr>
        <w:rFonts w:ascii="Arial" w:hAnsi="Arial" w:cs="Arial"/>
        <w:color w:val="333333"/>
        <w:sz w:val="16"/>
        <w:szCs w:val="16"/>
      </w:rPr>
    </w:pPr>
    <w:r>
      <w:rPr>
        <w:rFonts w:ascii="Arial" w:hAnsi="Arial" w:cs="Arial"/>
        <w:color w:val="333333"/>
        <w:sz w:val="16"/>
        <w:szCs w:val="16"/>
      </w:rPr>
      <w:t>Escuela Técnica Superior de Ingeniería Informática</w:t>
    </w:r>
  </w:p>
  <w:p w14:paraId="71B31CDC" w14:textId="77777777" w:rsidR="009D7BD4" w:rsidRDefault="009D7BD4" w:rsidP="005226AD">
    <w:pPr>
      <w:pStyle w:val="Encabezado"/>
      <w:rPr>
        <w:rFonts w:ascii="Arial" w:hAnsi="Arial" w:cs="Arial"/>
        <w:color w:val="333333"/>
        <w:sz w:val="16"/>
        <w:szCs w:val="16"/>
      </w:rPr>
    </w:pPr>
    <w:r>
      <w:rPr>
        <w:rFonts w:ascii="Arial" w:hAnsi="Arial" w:cs="Arial"/>
        <w:color w:val="333333"/>
        <w:sz w:val="16"/>
        <w:szCs w:val="16"/>
      </w:rPr>
      <w:t>Universidad Rey Juan Carlos</w:t>
    </w:r>
  </w:p>
  <w:p w14:paraId="5A736742" w14:textId="1D64C167" w:rsidR="009D7BD4" w:rsidRDefault="009D7BD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0C7B7913"/>
    <w:multiLevelType w:val="multilevel"/>
    <w:tmpl w:val="DEC8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0A5D18"/>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B4703C"/>
    <w:multiLevelType w:val="hybridMultilevel"/>
    <w:tmpl w:val="981C09A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51B32A1"/>
    <w:multiLevelType w:val="hybridMultilevel"/>
    <w:tmpl w:val="0F826D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2045CF"/>
    <w:multiLevelType w:val="hybridMultilevel"/>
    <w:tmpl w:val="CF3EF30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2FC3046D"/>
    <w:multiLevelType w:val="hybridMultilevel"/>
    <w:tmpl w:val="06DC6D76"/>
    <w:lvl w:ilvl="0" w:tplc="5A68D426">
      <w:start w:val="1"/>
      <w:numFmt w:val="bullet"/>
      <w:lvlText w:val=""/>
      <w:lvlJc w:val="left"/>
      <w:pPr>
        <w:tabs>
          <w:tab w:val="num" w:pos="473"/>
        </w:tabs>
        <w:ind w:left="473"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1251B50"/>
    <w:multiLevelType w:val="multilevel"/>
    <w:tmpl w:val="1B8E7144"/>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3405054"/>
    <w:multiLevelType w:val="multilevel"/>
    <w:tmpl w:val="DC621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B2CBE"/>
    <w:multiLevelType w:val="hybridMultilevel"/>
    <w:tmpl w:val="463859F2"/>
    <w:lvl w:ilvl="0" w:tplc="7228EDDA">
      <w:start w:val="2"/>
      <w:numFmt w:val="bullet"/>
      <w:lvlText w:val="-"/>
      <w:lvlJc w:val="left"/>
      <w:pPr>
        <w:tabs>
          <w:tab w:val="num" w:pos="720"/>
        </w:tabs>
        <w:ind w:left="720" w:hanging="360"/>
      </w:pPr>
      <w:rPr>
        <w:rFonts w:ascii="Garamond" w:eastAsia="Times New Roman" w:hAnsi="Garamond"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8C1B46"/>
    <w:multiLevelType w:val="hybridMultilevel"/>
    <w:tmpl w:val="177E7C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1330C21"/>
    <w:multiLevelType w:val="hybridMultilevel"/>
    <w:tmpl w:val="162E2F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5" w15:restartNumberingAfterBreak="0">
    <w:nsid w:val="471664F6"/>
    <w:multiLevelType w:val="multilevel"/>
    <w:tmpl w:val="A412EE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3946EE"/>
    <w:multiLevelType w:val="hybridMultilevel"/>
    <w:tmpl w:val="9EB65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57330819"/>
    <w:multiLevelType w:val="multilevel"/>
    <w:tmpl w:val="AC6C592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9137169"/>
    <w:multiLevelType w:val="hybridMultilevel"/>
    <w:tmpl w:val="1DA6F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634190"/>
    <w:multiLevelType w:val="hybridMultilevel"/>
    <w:tmpl w:val="F39EB36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00613A9"/>
    <w:multiLevelType w:val="hybridMultilevel"/>
    <w:tmpl w:val="AAE22A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2C276D6"/>
    <w:multiLevelType w:val="hybridMultilevel"/>
    <w:tmpl w:val="CB1C97D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4264F1D"/>
    <w:multiLevelType w:val="multilevel"/>
    <w:tmpl w:val="98F0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6"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7" w15:restartNumberingAfterBreak="0">
    <w:nsid w:val="6D871D75"/>
    <w:multiLevelType w:val="hybridMultilevel"/>
    <w:tmpl w:val="8142438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8"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F9327D8"/>
    <w:multiLevelType w:val="hybridMultilevel"/>
    <w:tmpl w:val="B766655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Aria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Arial"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Arial"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B5B1CEF"/>
    <w:multiLevelType w:val="hybridMultilevel"/>
    <w:tmpl w:val="6E645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5"/>
  </w:num>
  <w:num w:numId="2">
    <w:abstractNumId w:val="29"/>
  </w:num>
  <w:num w:numId="3">
    <w:abstractNumId w:val="23"/>
  </w:num>
  <w:num w:numId="4">
    <w:abstractNumId w:val="8"/>
  </w:num>
  <w:num w:numId="5">
    <w:abstractNumId w:val="5"/>
  </w:num>
  <w:num w:numId="6">
    <w:abstractNumId w:val="11"/>
  </w:num>
  <w:num w:numId="7">
    <w:abstractNumId w:val="12"/>
  </w:num>
  <w:num w:numId="8">
    <w:abstractNumId w:val="10"/>
  </w:num>
  <w:num w:numId="9">
    <w:abstractNumId w:val="20"/>
  </w:num>
  <w:num w:numId="10">
    <w:abstractNumId w:val="22"/>
  </w:num>
  <w:num w:numId="11">
    <w:abstractNumId w:val="16"/>
  </w:num>
  <w:num w:numId="12">
    <w:abstractNumId w:val="19"/>
  </w:num>
  <w:num w:numId="13">
    <w:abstractNumId w:val="28"/>
  </w:num>
  <w:num w:numId="14">
    <w:abstractNumId w:val="3"/>
  </w:num>
  <w:num w:numId="15">
    <w:abstractNumId w:val="9"/>
  </w:num>
  <w:num w:numId="16">
    <w:abstractNumId w:val="15"/>
  </w:num>
  <w:num w:numId="17">
    <w:abstractNumId w:val="1"/>
  </w:num>
  <w:num w:numId="18">
    <w:abstractNumId w:val="18"/>
  </w:num>
  <w:num w:numId="19">
    <w:abstractNumId w:val="14"/>
  </w:num>
  <w:num w:numId="20">
    <w:abstractNumId w:val="0"/>
  </w:num>
  <w:num w:numId="21">
    <w:abstractNumId w:val="24"/>
  </w:num>
  <w:num w:numId="22">
    <w:abstractNumId w:val="32"/>
  </w:num>
  <w:num w:numId="23">
    <w:abstractNumId w:val="27"/>
  </w:num>
  <w:num w:numId="24">
    <w:abstractNumId w:val="26"/>
  </w:num>
  <w:num w:numId="25">
    <w:abstractNumId w:val="4"/>
  </w:num>
  <w:num w:numId="26">
    <w:abstractNumId w:val="17"/>
  </w:num>
  <w:num w:numId="27">
    <w:abstractNumId w:val="21"/>
  </w:num>
  <w:num w:numId="28">
    <w:abstractNumId w:val="6"/>
  </w:num>
  <w:num w:numId="29">
    <w:abstractNumId w:val="7"/>
  </w:num>
  <w:num w:numId="30">
    <w:abstractNumId w:val="2"/>
  </w:num>
  <w:num w:numId="31">
    <w:abstractNumId w:val="13"/>
  </w:num>
  <w:num w:numId="32">
    <w:abstractNumId w:val="30"/>
  </w:num>
  <w:num w:numId="33">
    <w:abstractNumId w:val="3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6" w:nlCheck="1" w:checkStyle="0"/>
  <w:activeWritingStyle w:appName="MSWord" w:lang="es-ES_tradnl" w:vendorID="64" w:dllVersion="6" w:nlCheck="1" w:checkStyle="0"/>
  <w:activeWritingStyle w:appName="MSWord" w:lang="es-ES" w:vendorID="64" w:dllVersion="4096" w:nlCheck="1" w:checkStyle="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1AE4"/>
    <w:rsid w:val="00015CE2"/>
    <w:rsid w:val="000168B6"/>
    <w:rsid w:val="000221E4"/>
    <w:rsid w:val="00035B18"/>
    <w:rsid w:val="0003625C"/>
    <w:rsid w:val="000363BE"/>
    <w:rsid w:val="00037862"/>
    <w:rsid w:val="00037C28"/>
    <w:rsid w:val="00044347"/>
    <w:rsid w:val="00054C4F"/>
    <w:rsid w:val="00060385"/>
    <w:rsid w:val="00074E3A"/>
    <w:rsid w:val="000807A5"/>
    <w:rsid w:val="00083CC3"/>
    <w:rsid w:val="00094426"/>
    <w:rsid w:val="00095E08"/>
    <w:rsid w:val="0009605F"/>
    <w:rsid w:val="000C064F"/>
    <w:rsid w:val="000C149E"/>
    <w:rsid w:val="000C1964"/>
    <w:rsid w:val="000C359F"/>
    <w:rsid w:val="000D7212"/>
    <w:rsid w:val="000E0E9B"/>
    <w:rsid w:val="00110D7D"/>
    <w:rsid w:val="0011326A"/>
    <w:rsid w:val="00114D34"/>
    <w:rsid w:val="00115DE7"/>
    <w:rsid w:val="00130F6E"/>
    <w:rsid w:val="00133F98"/>
    <w:rsid w:val="001341F4"/>
    <w:rsid w:val="0013630E"/>
    <w:rsid w:val="00154366"/>
    <w:rsid w:val="0015694A"/>
    <w:rsid w:val="00162AC1"/>
    <w:rsid w:val="001748D5"/>
    <w:rsid w:val="001753CD"/>
    <w:rsid w:val="00175DC1"/>
    <w:rsid w:val="0018139C"/>
    <w:rsid w:val="0018310A"/>
    <w:rsid w:val="00191633"/>
    <w:rsid w:val="001952EE"/>
    <w:rsid w:val="001A056B"/>
    <w:rsid w:val="001A4553"/>
    <w:rsid w:val="001B2503"/>
    <w:rsid w:val="001C552C"/>
    <w:rsid w:val="001C7F69"/>
    <w:rsid w:val="001D0759"/>
    <w:rsid w:val="001D2FB3"/>
    <w:rsid w:val="001F2F55"/>
    <w:rsid w:val="001F595F"/>
    <w:rsid w:val="00206A54"/>
    <w:rsid w:val="00207436"/>
    <w:rsid w:val="0020792D"/>
    <w:rsid w:val="00211963"/>
    <w:rsid w:val="0021334C"/>
    <w:rsid w:val="00220ABE"/>
    <w:rsid w:val="0023104F"/>
    <w:rsid w:val="0023296C"/>
    <w:rsid w:val="002366CB"/>
    <w:rsid w:val="00241EEB"/>
    <w:rsid w:val="00244297"/>
    <w:rsid w:val="002605A8"/>
    <w:rsid w:val="00261AE4"/>
    <w:rsid w:val="00262646"/>
    <w:rsid w:val="00271533"/>
    <w:rsid w:val="00275DE6"/>
    <w:rsid w:val="00281C2C"/>
    <w:rsid w:val="0028622E"/>
    <w:rsid w:val="00290A53"/>
    <w:rsid w:val="00291703"/>
    <w:rsid w:val="00291F6E"/>
    <w:rsid w:val="00293B74"/>
    <w:rsid w:val="00297F3F"/>
    <w:rsid w:val="002A272C"/>
    <w:rsid w:val="002B01A2"/>
    <w:rsid w:val="002B6283"/>
    <w:rsid w:val="002D684A"/>
    <w:rsid w:val="002E0797"/>
    <w:rsid w:val="002F5C73"/>
    <w:rsid w:val="0030174C"/>
    <w:rsid w:val="0030644B"/>
    <w:rsid w:val="00310194"/>
    <w:rsid w:val="00310B33"/>
    <w:rsid w:val="0031313B"/>
    <w:rsid w:val="003168EC"/>
    <w:rsid w:val="00330FB2"/>
    <w:rsid w:val="00343CE0"/>
    <w:rsid w:val="00344B76"/>
    <w:rsid w:val="00345F4B"/>
    <w:rsid w:val="00356837"/>
    <w:rsid w:val="00363FD2"/>
    <w:rsid w:val="00364F1B"/>
    <w:rsid w:val="003712E8"/>
    <w:rsid w:val="003839AB"/>
    <w:rsid w:val="00392A31"/>
    <w:rsid w:val="003D46DD"/>
    <w:rsid w:val="003D69AB"/>
    <w:rsid w:val="003E1219"/>
    <w:rsid w:val="003F3922"/>
    <w:rsid w:val="004007FC"/>
    <w:rsid w:val="004052B3"/>
    <w:rsid w:val="00407D63"/>
    <w:rsid w:val="004228E5"/>
    <w:rsid w:val="0043534D"/>
    <w:rsid w:val="0044608B"/>
    <w:rsid w:val="00450A98"/>
    <w:rsid w:val="00455874"/>
    <w:rsid w:val="0045696B"/>
    <w:rsid w:val="004629E4"/>
    <w:rsid w:val="00462C20"/>
    <w:rsid w:val="00465050"/>
    <w:rsid w:val="004670FB"/>
    <w:rsid w:val="004747EF"/>
    <w:rsid w:val="004862BC"/>
    <w:rsid w:val="004865F2"/>
    <w:rsid w:val="00486903"/>
    <w:rsid w:val="00493ECE"/>
    <w:rsid w:val="00495B87"/>
    <w:rsid w:val="0049695C"/>
    <w:rsid w:val="004D2AF3"/>
    <w:rsid w:val="004D3B4B"/>
    <w:rsid w:val="004F1A79"/>
    <w:rsid w:val="004F51F7"/>
    <w:rsid w:val="0050684B"/>
    <w:rsid w:val="005226AD"/>
    <w:rsid w:val="005348D1"/>
    <w:rsid w:val="005437E2"/>
    <w:rsid w:val="00553EE8"/>
    <w:rsid w:val="00553F40"/>
    <w:rsid w:val="0055678E"/>
    <w:rsid w:val="00563A56"/>
    <w:rsid w:val="00572104"/>
    <w:rsid w:val="00575CE3"/>
    <w:rsid w:val="005774FD"/>
    <w:rsid w:val="005777FB"/>
    <w:rsid w:val="005925FA"/>
    <w:rsid w:val="00594D44"/>
    <w:rsid w:val="00595CBA"/>
    <w:rsid w:val="005A0D7C"/>
    <w:rsid w:val="005A71AA"/>
    <w:rsid w:val="005B275B"/>
    <w:rsid w:val="005D210E"/>
    <w:rsid w:val="005D737F"/>
    <w:rsid w:val="005F1F7F"/>
    <w:rsid w:val="005F2B5B"/>
    <w:rsid w:val="00614A3B"/>
    <w:rsid w:val="006259BD"/>
    <w:rsid w:val="00646F08"/>
    <w:rsid w:val="00647E5E"/>
    <w:rsid w:val="00663E4E"/>
    <w:rsid w:val="00670BED"/>
    <w:rsid w:val="006909BB"/>
    <w:rsid w:val="006A0D88"/>
    <w:rsid w:val="006A1483"/>
    <w:rsid w:val="006A5B8D"/>
    <w:rsid w:val="006B3AA1"/>
    <w:rsid w:val="006B4B75"/>
    <w:rsid w:val="006B50B2"/>
    <w:rsid w:val="006C1AEE"/>
    <w:rsid w:val="006C76F2"/>
    <w:rsid w:val="006D2110"/>
    <w:rsid w:val="006E0E0D"/>
    <w:rsid w:val="006E1581"/>
    <w:rsid w:val="006E3C8D"/>
    <w:rsid w:val="006F0446"/>
    <w:rsid w:val="006F2DA7"/>
    <w:rsid w:val="006F5EA2"/>
    <w:rsid w:val="00705D7A"/>
    <w:rsid w:val="00710C1F"/>
    <w:rsid w:val="00714B8A"/>
    <w:rsid w:val="007200CE"/>
    <w:rsid w:val="0072704D"/>
    <w:rsid w:val="00732EF9"/>
    <w:rsid w:val="00742F99"/>
    <w:rsid w:val="00751A65"/>
    <w:rsid w:val="00753A60"/>
    <w:rsid w:val="00756A3C"/>
    <w:rsid w:val="0076440D"/>
    <w:rsid w:val="00775DDF"/>
    <w:rsid w:val="007944F7"/>
    <w:rsid w:val="007951A7"/>
    <w:rsid w:val="007A5D08"/>
    <w:rsid w:val="007A667C"/>
    <w:rsid w:val="007B05A5"/>
    <w:rsid w:val="007B3BA4"/>
    <w:rsid w:val="007B4C8A"/>
    <w:rsid w:val="007B766A"/>
    <w:rsid w:val="007D0370"/>
    <w:rsid w:val="007D7E17"/>
    <w:rsid w:val="007E3602"/>
    <w:rsid w:val="0080220F"/>
    <w:rsid w:val="00805BEC"/>
    <w:rsid w:val="0081222F"/>
    <w:rsid w:val="00830F02"/>
    <w:rsid w:val="00831B71"/>
    <w:rsid w:val="00835726"/>
    <w:rsid w:val="0083574C"/>
    <w:rsid w:val="00842945"/>
    <w:rsid w:val="008454FD"/>
    <w:rsid w:val="00852511"/>
    <w:rsid w:val="008726FA"/>
    <w:rsid w:val="008741A5"/>
    <w:rsid w:val="008746AF"/>
    <w:rsid w:val="0087705A"/>
    <w:rsid w:val="00895F97"/>
    <w:rsid w:val="008A487D"/>
    <w:rsid w:val="008A7675"/>
    <w:rsid w:val="008B0FB9"/>
    <w:rsid w:val="008B284E"/>
    <w:rsid w:val="008B5287"/>
    <w:rsid w:val="008B5325"/>
    <w:rsid w:val="008C2A89"/>
    <w:rsid w:val="008C5A44"/>
    <w:rsid w:val="008C60AE"/>
    <w:rsid w:val="008C7B5C"/>
    <w:rsid w:val="008D22B9"/>
    <w:rsid w:val="008D242C"/>
    <w:rsid w:val="008E0074"/>
    <w:rsid w:val="008E09CC"/>
    <w:rsid w:val="008E6D7E"/>
    <w:rsid w:val="008E7F80"/>
    <w:rsid w:val="0090039B"/>
    <w:rsid w:val="00906774"/>
    <w:rsid w:val="0093221D"/>
    <w:rsid w:val="00937389"/>
    <w:rsid w:val="00940F96"/>
    <w:rsid w:val="009462FC"/>
    <w:rsid w:val="00956D83"/>
    <w:rsid w:val="00960A54"/>
    <w:rsid w:val="009627CD"/>
    <w:rsid w:val="00965435"/>
    <w:rsid w:val="009676C7"/>
    <w:rsid w:val="009851DC"/>
    <w:rsid w:val="00990BE7"/>
    <w:rsid w:val="00990C5F"/>
    <w:rsid w:val="009910AA"/>
    <w:rsid w:val="0099334E"/>
    <w:rsid w:val="00996131"/>
    <w:rsid w:val="009A2F8A"/>
    <w:rsid w:val="009A597B"/>
    <w:rsid w:val="009A6920"/>
    <w:rsid w:val="009B6834"/>
    <w:rsid w:val="009B73DC"/>
    <w:rsid w:val="009C4589"/>
    <w:rsid w:val="009D33BD"/>
    <w:rsid w:val="009D7BD4"/>
    <w:rsid w:val="009E0DBE"/>
    <w:rsid w:val="009F2274"/>
    <w:rsid w:val="009F384E"/>
    <w:rsid w:val="00A13D4E"/>
    <w:rsid w:val="00A148FB"/>
    <w:rsid w:val="00A15880"/>
    <w:rsid w:val="00A17775"/>
    <w:rsid w:val="00A17BCD"/>
    <w:rsid w:val="00A27393"/>
    <w:rsid w:val="00A328AB"/>
    <w:rsid w:val="00A335E9"/>
    <w:rsid w:val="00A405B1"/>
    <w:rsid w:val="00A4314D"/>
    <w:rsid w:val="00A5500B"/>
    <w:rsid w:val="00A56BAC"/>
    <w:rsid w:val="00A61817"/>
    <w:rsid w:val="00A632B7"/>
    <w:rsid w:val="00A65A1A"/>
    <w:rsid w:val="00A67A0E"/>
    <w:rsid w:val="00A72F6F"/>
    <w:rsid w:val="00A860EC"/>
    <w:rsid w:val="00A90134"/>
    <w:rsid w:val="00A94BF1"/>
    <w:rsid w:val="00A95200"/>
    <w:rsid w:val="00AA6E71"/>
    <w:rsid w:val="00AB2DA1"/>
    <w:rsid w:val="00AB4011"/>
    <w:rsid w:val="00AC7AE9"/>
    <w:rsid w:val="00AD49EE"/>
    <w:rsid w:val="00AD4B9F"/>
    <w:rsid w:val="00AD76C8"/>
    <w:rsid w:val="00B0003F"/>
    <w:rsid w:val="00B0502E"/>
    <w:rsid w:val="00B0660B"/>
    <w:rsid w:val="00B07AFA"/>
    <w:rsid w:val="00B10729"/>
    <w:rsid w:val="00B11C68"/>
    <w:rsid w:val="00B1363C"/>
    <w:rsid w:val="00B259AF"/>
    <w:rsid w:val="00B33902"/>
    <w:rsid w:val="00B53487"/>
    <w:rsid w:val="00B85D5A"/>
    <w:rsid w:val="00B87E8E"/>
    <w:rsid w:val="00B92C29"/>
    <w:rsid w:val="00B92C73"/>
    <w:rsid w:val="00B964D3"/>
    <w:rsid w:val="00BA2427"/>
    <w:rsid w:val="00BA68A1"/>
    <w:rsid w:val="00BB3131"/>
    <w:rsid w:val="00BB73B6"/>
    <w:rsid w:val="00BD3F5C"/>
    <w:rsid w:val="00BD7784"/>
    <w:rsid w:val="00BE4280"/>
    <w:rsid w:val="00BF48E0"/>
    <w:rsid w:val="00C20D90"/>
    <w:rsid w:val="00C27B79"/>
    <w:rsid w:val="00C30D64"/>
    <w:rsid w:val="00C35EC2"/>
    <w:rsid w:val="00C35F34"/>
    <w:rsid w:val="00C41029"/>
    <w:rsid w:val="00C47A14"/>
    <w:rsid w:val="00C47D06"/>
    <w:rsid w:val="00C50FD6"/>
    <w:rsid w:val="00C519DD"/>
    <w:rsid w:val="00C562DB"/>
    <w:rsid w:val="00C57DF2"/>
    <w:rsid w:val="00C63F70"/>
    <w:rsid w:val="00C661FA"/>
    <w:rsid w:val="00C71FD1"/>
    <w:rsid w:val="00C77EAC"/>
    <w:rsid w:val="00C807D8"/>
    <w:rsid w:val="00C824E7"/>
    <w:rsid w:val="00C923F1"/>
    <w:rsid w:val="00C9454E"/>
    <w:rsid w:val="00CA4762"/>
    <w:rsid w:val="00CB6A2A"/>
    <w:rsid w:val="00CC2BED"/>
    <w:rsid w:val="00CC328B"/>
    <w:rsid w:val="00CD5A2F"/>
    <w:rsid w:val="00CE292B"/>
    <w:rsid w:val="00CE34AF"/>
    <w:rsid w:val="00CE5547"/>
    <w:rsid w:val="00D012DE"/>
    <w:rsid w:val="00D01CC9"/>
    <w:rsid w:val="00D020C0"/>
    <w:rsid w:val="00D17930"/>
    <w:rsid w:val="00D274C8"/>
    <w:rsid w:val="00D47206"/>
    <w:rsid w:val="00D610BA"/>
    <w:rsid w:val="00D6303B"/>
    <w:rsid w:val="00D7747C"/>
    <w:rsid w:val="00D807EC"/>
    <w:rsid w:val="00D8284B"/>
    <w:rsid w:val="00D84A47"/>
    <w:rsid w:val="00D878F9"/>
    <w:rsid w:val="00D9031D"/>
    <w:rsid w:val="00D954F9"/>
    <w:rsid w:val="00D95C5C"/>
    <w:rsid w:val="00DA2B93"/>
    <w:rsid w:val="00DA4759"/>
    <w:rsid w:val="00DB0581"/>
    <w:rsid w:val="00DD6E93"/>
    <w:rsid w:val="00DE4C28"/>
    <w:rsid w:val="00DF25DB"/>
    <w:rsid w:val="00DF3ADA"/>
    <w:rsid w:val="00E01AB5"/>
    <w:rsid w:val="00E02B1E"/>
    <w:rsid w:val="00E03C53"/>
    <w:rsid w:val="00E04235"/>
    <w:rsid w:val="00E10EB7"/>
    <w:rsid w:val="00E20BFA"/>
    <w:rsid w:val="00E21251"/>
    <w:rsid w:val="00E45D0B"/>
    <w:rsid w:val="00E57965"/>
    <w:rsid w:val="00E641D0"/>
    <w:rsid w:val="00E7175F"/>
    <w:rsid w:val="00E8487B"/>
    <w:rsid w:val="00E97D5C"/>
    <w:rsid w:val="00EA2E67"/>
    <w:rsid w:val="00EA4BE2"/>
    <w:rsid w:val="00EA58A7"/>
    <w:rsid w:val="00EB0620"/>
    <w:rsid w:val="00EB1D06"/>
    <w:rsid w:val="00EC049E"/>
    <w:rsid w:val="00EC488A"/>
    <w:rsid w:val="00ED3B58"/>
    <w:rsid w:val="00EE3DF2"/>
    <w:rsid w:val="00EE45CB"/>
    <w:rsid w:val="00EF4C99"/>
    <w:rsid w:val="00F00D14"/>
    <w:rsid w:val="00F04D72"/>
    <w:rsid w:val="00F115F6"/>
    <w:rsid w:val="00F12B1D"/>
    <w:rsid w:val="00F1588E"/>
    <w:rsid w:val="00F3620B"/>
    <w:rsid w:val="00F37276"/>
    <w:rsid w:val="00F44890"/>
    <w:rsid w:val="00F46750"/>
    <w:rsid w:val="00F514AF"/>
    <w:rsid w:val="00F6460E"/>
    <w:rsid w:val="00F675B5"/>
    <w:rsid w:val="00F70270"/>
    <w:rsid w:val="00F73646"/>
    <w:rsid w:val="00F73A1A"/>
    <w:rsid w:val="00F82237"/>
    <w:rsid w:val="00F82DD0"/>
    <w:rsid w:val="00F97814"/>
    <w:rsid w:val="00FA174B"/>
    <w:rsid w:val="00FA7622"/>
    <w:rsid w:val="00FA7880"/>
    <w:rsid w:val="00FB368D"/>
    <w:rsid w:val="00FB632F"/>
    <w:rsid w:val="00FD64A9"/>
    <w:rsid w:val="00FD7D96"/>
    <w:rsid w:val="00FE1B5A"/>
    <w:rsid w:val="00FE50A8"/>
    <w:rsid w:val="00FF06DA"/>
    <w:rsid w:val="00FF49C3"/>
    <w:rsid w:val="00FF72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B9FCA93"/>
  <w15:chartTrackingRefBased/>
  <w15:docId w15:val="{B8E7657D-B0EF-4DEF-893B-DA6F2825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2DA1"/>
    <w:pPr>
      <w:spacing w:before="120" w:after="120"/>
    </w:pPr>
    <w:rPr>
      <w:sz w:val="24"/>
      <w:szCs w:val="24"/>
    </w:rPr>
  </w:style>
  <w:style w:type="paragraph" w:styleId="Ttulo1">
    <w:name w:val="heading 1"/>
    <w:basedOn w:val="Normal"/>
    <w:next w:val="Normal"/>
    <w:link w:val="Ttulo1Car"/>
    <w:uiPriority w:val="9"/>
    <w:qFormat/>
    <w:rsid w:val="00D84A47"/>
    <w:pPr>
      <w:numPr>
        <w:numId w:val="18"/>
      </w:numPr>
      <w:autoSpaceDE w:val="0"/>
      <w:autoSpaceDN w:val="0"/>
      <w:adjustRightInd w:val="0"/>
      <w:spacing w:line="360" w:lineRule="auto"/>
      <w:jc w:val="both"/>
      <w:outlineLvl w:val="0"/>
    </w:pPr>
    <w:rPr>
      <w:rFonts w:ascii="Garamond" w:hAnsi="Garamond" w:cs="Arial"/>
      <w:b/>
    </w:rPr>
  </w:style>
  <w:style w:type="paragraph" w:styleId="Ttulo2">
    <w:name w:val="heading 2"/>
    <w:basedOn w:val="Normal"/>
    <w:next w:val="Normal"/>
    <w:link w:val="Ttulo2Car"/>
    <w:uiPriority w:val="9"/>
    <w:unhideWhenUsed/>
    <w:qFormat/>
    <w:rsid w:val="008B5287"/>
    <w:pPr>
      <w:numPr>
        <w:ilvl w:val="1"/>
        <w:numId w:val="18"/>
      </w:numPr>
      <w:autoSpaceDE w:val="0"/>
      <w:autoSpaceDN w:val="0"/>
      <w:adjustRightInd w:val="0"/>
      <w:spacing w:before="360" w:after="0" w:line="360" w:lineRule="auto"/>
      <w:jc w:val="both"/>
      <w:outlineLvl w:val="1"/>
    </w:pPr>
    <w:rPr>
      <w:rFonts w:ascii="Garamond" w:hAnsi="Garamond" w:cs="Arial"/>
      <w:b/>
    </w:rPr>
  </w:style>
  <w:style w:type="paragraph" w:styleId="Ttulo3">
    <w:name w:val="heading 3"/>
    <w:basedOn w:val="Normal"/>
    <w:next w:val="Normal2"/>
    <w:link w:val="Ttulo3Car"/>
    <w:uiPriority w:val="9"/>
    <w:unhideWhenUsed/>
    <w:qFormat/>
    <w:rsid w:val="00CE5547"/>
    <w:pPr>
      <w:numPr>
        <w:ilvl w:val="2"/>
        <w:numId w:val="18"/>
      </w:numPr>
      <w:autoSpaceDE w:val="0"/>
      <w:autoSpaceDN w:val="0"/>
      <w:adjustRightInd w:val="0"/>
      <w:spacing w:before="360" w:after="0" w:line="360" w:lineRule="auto"/>
      <w:jc w:val="both"/>
      <w:outlineLvl w:val="2"/>
    </w:pPr>
    <w:rPr>
      <w:rFonts w:ascii="Garamond" w:hAnsi="Garamond" w:cs="Arial"/>
      <w:b/>
      <w:i/>
    </w:rPr>
  </w:style>
  <w:style w:type="paragraph" w:styleId="Ttulo4">
    <w:name w:val="heading 4"/>
    <w:basedOn w:val="Normal"/>
    <w:next w:val="Normal"/>
    <w:link w:val="Ttulo4Car"/>
    <w:uiPriority w:val="9"/>
    <w:unhideWhenUsed/>
    <w:rsid w:val="00AB2DA1"/>
    <w:pPr>
      <w:keepNext/>
      <w:keepLines/>
      <w:numPr>
        <w:ilvl w:val="3"/>
        <w:numId w:val="18"/>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rsid w:val="00AB2DA1"/>
    <w:pPr>
      <w:keepNext/>
      <w:keepLines/>
      <w:numPr>
        <w:ilvl w:val="4"/>
        <w:numId w:val="1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84A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F73A1A"/>
    <w:pPr>
      <w:tabs>
        <w:tab w:val="center" w:pos="4252"/>
        <w:tab w:val="right" w:pos="8504"/>
      </w:tabs>
    </w:pPr>
  </w:style>
  <w:style w:type="paragraph" w:styleId="Piedepgina">
    <w:name w:val="footer"/>
    <w:basedOn w:val="Normal"/>
    <w:link w:val="PiedepginaCar"/>
    <w:uiPriority w:val="99"/>
    <w:rsid w:val="00F73A1A"/>
    <w:pPr>
      <w:tabs>
        <w:tab w:val="center" w:pos="4252"/>
        <w:tab w:val="right" w:pos="8504"/>
      </w:tabs>
    </w:pPr>
  </w:style>
  <w:style w:type="paragraph" w:customStyle="1" w:styleId="Default">
    <w:name w:val="Default"/>
    <w:rsid w:val="00F3620B"/>
    <w:pPr>
      <w:autoSpaceDE w:val="0"/>
      <w:autoSpaceDN w:val="0"/>
      <w:adjustRightInd w:val="0"/>
    </w:pPr>
    <w:rPr>
      <w:rFonts w:ascii="Calibri" w:hAnsi="Calibri" w:cs="Calibri"/>
      <w:color w:val="000000"/>
      <w:sz w:val="24"/>
      <w:szCs w:val="24"/>
    </w:rPr>
  </w:style>
  <w:style w:type="character" w:styleId="Hipervnculo">
    <w:name w:val="Hyperlink"/>
    <w:uiPriority w:val="99"/>
    <w:rsid w:val="00F3620B"/>
    <w:rPr>
      <w:color w:val="0000FF"/>
      <w:u w:val="single"/>
    </w:rPr>
  </w:style>
  <w:style w:type="paragraph" w:styleId="Textonotapie">
    <w:name w:val="footnote text"/>
    <w:basedOn w:val="Normal"/>
    <w:semiHidden/>
    <w:rsid w:val="00F3620B"/>
    <w:rPr>
      <w:sz w:val="20"/>
      <w:szCs w:val="20"/>
    </w:rPr>
  </w:style>
  <w:style w:type="table" w:styleId="Tablaconcuadrcula">
    <w:name w:val="Table Grid"/>
    <w:basedOn w:val="Tablanormal"/>
    <w:rsid w:val="00FF49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5226AD"/>
  </w:style>
  <w:style w:type="paragraph" w:styleId="Textodeglobo">
    <w:name w:val="Balloon Text"/>
    <w:basedOn w:val="Normal"/>
    <w:link w:val="TextodegloboCar"/>
    <w:uiPriority w:val="99"/>
    <w:semiHidden/>
    <w:unhideWhenUsed/>
    <w:rsid w:val="00C923F1"/>
    <w:rPr>
      <w:rFonts w:ascii="Tahoma" w:hAnsi="Tahoma" w:cs="Tahoma"/>
      <w:sz w:val="16"/>
      <w:szCs w:val="16"/>
    </w:rPr>
  </w:style>
  <w:style w:type="character" w:customStyle="1" w:styleId="TextodegloboCar">
    <w:name w:val="Texto de globo Car"/>
    <w:link w:val="Textodeglobo"/>
    <w:uiPriority w:val="99"/>
    <w:semiHidden/>
    <w:rsid w:val="00C923F1"/>
    <w:rPr>
      <w:rFonts w:ascii="Tahoma" w:hAnsi="Tahoma" w:cs="Tahoma"/>
      <w:sz w:val="16"/>
      <w:szCs w:val="16"/>
    </w:rPr>
  </w:style>
  <w:style w:type="character" w:customStyle="1" w:styleId="Ttulo1Car">
    <w:name w:val="Título 1 Car"/>
    <w:basedOn w:val="Fuentedeprrafopredeter"/>
    <w:link w:val="Ttulo1"/>
    <w:uiPriority w:val="9"/>
    <w:rsid w:val="00D84A47"/>
    <w:rPr>
      <w:rFonts w:ascii="Garamond" w:hAnsi="Garamond" w:cs="Arial"/>
      <w:b/>
      <w:sz w:val="24"/>
      <w:szCs w:val="24"/>
    </w:rPr>
  </w:style>
  <w:style w:type="character" w:customStyle="1" w:styleId="Ttulo2Car">
    <w:name w:val="Título 2 Car"/>
    <w:basedOn w:val="Fuentedeprrafopredeter"/>
    <w:link w:val="Ttulo2"/>
    <w:uiPriority w:val="9"/>
    <w:rsid w:val="008B5287"/>
    <w:rPr>
      <w:rFonts w:ascii="Garamond" w:hAnsi="Garamond" w:cs="Arial"/>
      <w:b/>
      <w:sz w:val="24"/>
      <w:szCs w:val="24"/>
    </w:rPr>
  </w:style>
  <w:style w:type="character" w:customStyle="1" w:styleId="Ttulo3Car">
    <w:name w:val="Título 3 Car"/>
    <w:basedOn w:val="Fuentedeprrafopredeter"/>
    <w:link w:val="Ttulo3"/>
    <w:uiPriority w:val="9"/>
    <w:rsid w:val="00CE5547"/>
    <w:rPr>
      <w:rFonts w:ascii="Garamond" w:hAnsi="Garamond" w:cs="Arial"/>
      <w:b/>
      <w:i/>
      <w:sz w:val="24"/>
      <w:szCs w:val="24"/>
    </w:rPr>
  </w:style>
  <w:style w:type="character" w:customStyle="1" w:styleId="Ttulo4Car">
    <w:name w:val="Título 4 Car"/>
    <w:basedOn w:val="Fuentedeprrafopredeter"/>
    <w:link w:val="Ttulo4"/>
    <w:uiPriority w:val="9"/>
    <w:rsid w:val="00AB2DA1"/>
    <w:rPr>
      <w:rFonts w:asciiTheme="majorHAnsi" w:eastAsiaTheme="majorEastAsia" w:hAnsiTheme="majorHAnsi" w:cstheme="majorBidi"/>
      <w:i/>
      <w:iCs/>
      <w:color w:val="2E74B5" w:themeColor="accent1" w:themeShade="BF"/>
      <w:sz w:val="24"/>
      <w:szCs w:val="24"/>
    </w:rPr>
  </w:style>
  <w:style w:type="character" w:customStyle="1" w:styleId="Ttulo5Car">
    <w:name w:val="Título 5 Car"/>
    <w:basedOn w:val="Fuentedeprrafopredeter"/>
    <w:link w:val="Ttulo5"/>
    <w:uiPriority w:val="9"/>
    <w:rsid w:val="00AB2DA1"/>
    <w:rPr>
      <w:rFonts w:asciiTheme="majorHAnsi" w:eastAsiaTheme="majorEastAsia" w:hAnsiTheme="majorHAnsi" w:cstheme="majorBidi"/>
      <w:color w:val="2E74B5" w:themeColor="accent1" w:themeShade="BF"/>
      <w:sz w:val="24"/>
      <w:szCs w:val="24"/>
    </w:rPr>
  </w:style>
  <w:style w:type="paragraph" w:styleId="Prrafodelista">
    <w:name w:val="List Paragraph"/>
    <w:basedOn w:val="Normal"/>
    <w:uiPriority w:val="34"/>
    <w:qFormat/>
    <w:rsid w:val="00937389"/>
    <w:pPr>
      <w:ind w:left="720"/>
      <w:contextualSpacing/>
    </w:pPr>
  </w:style>
  <w:style w:type="character" w:styleId="nfasis">
    <w:name w:val="Emphasis"/>
    <w:basedOn w:val="Fuentedeprrafopredeter"/>
    <w:uiPriority w:val="20"/>
    <w:qFormat/>
    <w:rsid w:val="00B0502E"/>
    <w:rPr>
      <w:i/>
      <w:iCs/>
    </w:rPr>
  </w:style>
  <w:style w:type="paragraph" w:styleId="NormalWeb">
    <w:name w:val="Normal (Web)"/>
    <w:basedOn w:val="Normal"/>
    <w:uiPriority w:val="99"/>
    <w:semiHidden/>
    <w:unhideWhenUsed/>
    <w:rsid w:val="00B0502E"/>
    <w:pPr>
      <w:spacing w:before="100" w:beforeAutospacing="1" w:after="100" w:afterAutospacing="1"/>
    </w:pPr>
  </w:style>
  <w:style w:type="character" w:customStyle="1" w:styleId="apple-converted-space">
    <w:name w:val="apple-converted-space"/>
    <w:basedOn w:val="Fuentedeprrafopredeter"/>
    <w:rsid w:val="00B0502E"/>
  </w:style>
  <w:style w:type="paragraph" w:styleId="TtuloTDC">
    <w:name w:val="TOC Heading"/>
    <w:basedOn w:val="Ttulo1"/>
    <w:next w:val="Normal"/>
    <w:uiPriority w:val="39"/>
    <w:unhideWhenUsed/>
    <w:qFormat/>
    <w:rsid w:val="00563A56"/>
    <w:pPr>
      <w:keepNext/>
      <w:keepLines/>
      <w:numPr>
        <w:numId w:val="0"/>
      </w:numPr>
      <w:autoSpaceDE/>
      <w:autoSpaceDN/>
      <w:adjustRightInd/>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1">
    <w:name w:val="toc 1"/>
    <w:basedOn w:val="Normal"/>
    <w:next w:val="Normal"/>
    <w:autoRedefine/>
    <w:uiPriority w:val="39"/>
    <w:unhideWhenUsed/>
    <w:rsid w:val="00563A56"/>
    <w:pPr>
      <w:spacing w:after="100"/>
    </w:pPr>
  </w:style>
  <w:style w:type="paragraph" w:styleId="TDC2">
    <w:name w:val="toc 2"/>
    <w:basedOn w:val="Normal"/>
    <w:next w:val="Normal"/>
    <w:autoRedefine/>
    <w:uiPriority w:val="39"/>
    <w:unhideWhenUsed/>
    <w:rsid w:val="00563A56"/>
    <w:pPr>
      <w:spacing w:after="100"/>
      <w:ind w:left="240"/>
    </w:pPr>
  </w:style>
  <w:style w:type="paragraph" w:styleId="TDC3">
    <w:name w:val="toc 3"/>
    <w:basedOn w:val="Normal"/>
    <w:next w:val="Normal"/>
    <w:autoRedefine/>
    <w:uiPriority w:val="39"/>
    <w:unhideWhenUsed/>
    <w:rsid w:val="00563A56"/>
    <w:pPr>
      <w:spacing w:after="100"/>
      <w:ind w:left="480"/>
    </w:pPr>
  </w:style>
  <w:style w:type="character" w:styleId="Refdecomentario">
    <w:name w:val="annotation reference"/>
    <w:basedOn w:val="Fuentedeprrafopredeter"/>
    <w:uiPriority w:val="99"/>
    <w:semiHidden/>
    <w:unhideWhenUsed/>
    <w:rsid w:val="00EA58A7"/>
    <w:rPr>
      <w:sz w:val="16"/>
      <w:szCs w:val="16"/>
    </w:rPr>
  </w:style>
  <w:style w:type="paragraph" w:styleId="Textocomentario">
    <w:name w:val="annotation text"/>
    <w:basedOn w:val="Normal"/>
    <w:link w:val="TextocomentarioCar"/>
    <w:uiPriority w:val="99"/>
    <w:semiHidden/>
    <w:unhideWhenUsed/>
    <w:rsid w:val="00EA58A7"/>
    <w:rPr>
      <w:sz w:val="20"/>
      <w:szCs w:val="20"/>
    </w:rPr>
  </w:style>
  <w:style w:type="character" w:customStyle="1" w:styleId="TextocomentarioCar">
    <w:name w:val="Texto comentario Car"/>
    <w:basedOn w:val="Fuentedeprrafopredeter"/>
    <w:link w:val="Textocomentario"/>
    <w:uiPriority w:val="99"/>
    <w:semiHidden/>
    <w:rsid w:val="00EA58A7"/>
  </w:style>
  <w:style w:type="paragraph" w:styleId="Asuntodelcomentario">
    <w:name w:val="annotation subject"/>
    <w:basedOn w:val="Textocomentario"/>
    <w:next w:val="Textocomentario"/>
    <w:link w:val="AsuntodelcomentarioCar"/>
    <w:uiPriority w:val="99"/>
    <w:semiHidden/>
    <w:unhideWhenUsed/>
    <w:rsid w:val="00EA58A7"/>
    <w:rPr>
      <w:b/>
      <w:bCs/>
    </w:rPr>
  </w:style>
  <w:style w:type="character" w:customStyle="1" w:styleId="AsuntodelcomentarioCar">
    <w:name w:val="Asunto del comentario Car"/>
    <w:basedOn w:val="TextocomentarioCar"/>
    <w:link w:val="Asuntodelcomentario"/>
    <w:uiPriority w:val="99"/>
    <w:semiHidden/>
    <w:rsid w:val="00EA58A7"/>
    <w:rPr>
      <w:b/>
      <w:bCs/>
    </w:rPr>
  </w:style>
  <w:style w:type="character" w:styleId="Textodelmarcadordeposicin">
    <w:name w:val="Placeholder Text"/>
    <w:basedOn w:val="Fuentedeprrafopredeter"/>
    <w:uiPriority w:val="99"/>
    <w:semiHidden/>
    <w:rsid w:val="001A4553"/>
    <w:rPr>
      <w:color w:val="808080"/>
    </w:rPr>
  </w:style>
  <w:style w:type="character" w:customStyle="1" w:styleId="PiedepginaCar">
    <w:name w:val="Pie de página Car"/>
    <w:basedOn w:val="Fuentedeprrafopredeter"/>
    <w:link w:val="Piedepgina"/>
    <w:uiPriority w:val="99"/>
    <w:rsid w:val="00A17BCD"/>
    <w:rPr>
      <w:sz w:val="24"/>
      <w:szCs w:val="24"/>
    </w:rPr>
  </w:style>
  <w:style w:type="character" w:customStyle="1" w:styleId="Ttulo6Car">
    <w:name w:val="Título 6 Car"/>
    <w:basedOn w:val="Fuentedeprrafopredeter"/>
    <w:link w:val="Ttulo6"/>
    <w:uiPriority w:val="9"/>
    <w:semiHidden/>
    <w:rsid w:val="00D84A47"/>
    <w:rPr>
      <w:rFonts w:asciiTheme="majorHAnsi" w:eastAsiaTheme="majorEastAsia" w:hAnsiTheme="majorHAnsi" w:cstheme="majorBidi"/>
      <w:color w:val="1F4D78" w:themeColor="accent1" w:themeShade="7F"/>
      <w:sz w:val="24"/>
      <w:szCs w:val="24"/>
    </w:rPr>
  </w:style>
  <w:style w:type="paragraph" w:customStyle="1" w:styleId="Normal2">
    <w:name w:val="Normal 2"/>
    <w:basedOn w:val="Normal"/>
    <w:link w:val="Normal2Car"/>
    <w:qFormat/>
    <w:rsid w:val="00C20D90"/>
    <w:pPr>
      <w:ind w:left="397"/>
    </w:pPr>
  </w:style>
  <w:style w:type="character" w:customStyle="1" w:styleId="Normal2Car">
    <w:name w:val="Normal 2 Car"/>
    <w:basedOn w:val="Fuentedeprrafopredeter"/>
    <w:link w:val="Normal2"/>
    <w:rsid w:val="00C20D90"/>
    <w:rPr>
      <w:sz w:val="24"/>
      <w:szCs w:val="24"/>
    </w:rPr>
  </w:style>
  <w:style w:type="character" w:customStyle="1" w:styleId="important">
    <w:name w:val="important"/>
    <w:basedOn w:val="Fuentedeprrafopredeter"/>
    <w:rsid w:val="004862BC"/>
  </w:style>
  <w:style w:type="character" w:styleId="Hipervnculovisitado">
    <w:name w:val="FollowedHyperlink"/>
    <w:basedOn w:val="Fuentedeprrafopredeter"/>
    <w:uiPriority w:val="99"/>
    <w:semiHidden/>
    <w:unhideWhenUsed/>
    <w:rsid w:val="004862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832193">
      <w:bodyDiv w:val="1"/>
      <w:marLeft w:val="0"/>
      <w:marRight w:val="0"/>
      <w:marTop w:val="0"/>
      <w:marBottom w:val="0"/>
      <w:divBdr>
        <w:top w:val="none" w:sz="0" w:space="0" w:color="auto"/>
        <w:left w:val="none" w:sz="0" w:space="0" w:color="auto"/>
        <w:bottom w:val="none" w:sz="0" w:space="0" w:color="auto"/>
        <w:right w:val="none" w:sz="0" w:space="0" w:color="auto"/>
      </w:divBdr>
    </w:div>
    <w:div w:id="1387491152">
      <w:bodyDiv w:val="1"/>
      <w:marLeft w:val="0"/>
      <w:marRight w:val="0"/>
      <w:marTop w:val="0"/>
      <w:marBottom w:val="0"/>
      <w:divBdr>
        <w:top w:val="none" w:sz="0" w:space="0" w:color="auto"/>
        <w:left w:val="none" w:sz="0" w:space="0" w:color="auto"/>
        <w:bottom w:val="none" w:sz="0" w:space="0" w:color="auto"/>
        <w:right w:val="none" w:sz="0" w:space="0" w:color="auto"/>
      </w:divBdr>
    </w:div>
    <w:div w:id="1517766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github.com/neuroph/neuroph" TargetMode="External"/><Relationship Id="rId34" Type="http://schemas.openxmlformats.org/officeDocument/2006/relationships/image" Target="media/image21.png"/><Relationship Id="rId42" Type="http://schemas.openxmlformats.org/officeDocument/2006/relationships/image" Target="media/image19.gif"/><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20.png"/><Relationship Id="rId38" Type="http://schemas.openxmlformats.org/officeDocument/2006/relationships/hyperlink" Target="http://www.apache.org/licenses/LICENSE-2.0.html" TargetMode="External"/><Relationship Id="rId46" Type="http://schemas.openxmlformats.org/officeDocument/2006/relationships/image" Target="media/image25.png"/><Relationship Id="rId59"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hyperlink" Target="https://github.com/pybrain/pybrain" TargetMode="External"/><Relationship Id="rId40" Type="http://schemas.openxmlformats.org/officeDocument/2006/relationships/image" Target="media/image17.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1.gif"/><Relationship Id="rId36" Type="http://schemas.openxmlformats.org/officeDocument/2006/relationships/hyperlink" Target="https://es.wikipedia.org/wiki/Licencia_BSD" TargetMode="External"/><Relationship Id="rId49" Type="http://schemas.openxmlformats.org/officeDocument/2006/relationships/image" Target="media/image28.jpeg"/><Relationship Id="rId57" Type="http://schemas.openxmlformats.org/officeDocument/2006/relationships/image" Target="media/image36.jpe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header" Target="header1.xml"/><Relationship Id="rId51" Type="http://schemas.openxmlformats.org/officeDocument/2006/relationships/image" Target="media/image30.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EPARTAMENTO\IMAGEN%20CORPORATIVA\MODELOS%20DE%20PAPEL%20URJC\FAC.CC.COM.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19C0F-5044-4F2F-8574-E54A54022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FAC.CC.COM.dot</Template>
  <TotalTime>8448</TotalTime>
  <Pages>37</Pages>
  <Words>6108</Words>
  <Characters>33600</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Lourdes Martínez</vt:lpstr>
    </vt:vector>
  </TitlesOfParts>
  <Company>URJC</Company>
  <LinksUpToDate>false</LinksUpToDate>
  <CharactersWithSpaces>39629</CharactersWithSpaces>
  <SharedDoc>false</SharedDoc>
  <HLinks>
    <vt:vector size="6" baseType="variant">
      <vt:variant>
        <vt:i4>2228260</vt:i4>
      </vt:variant>
      <vt:variant>
        <vt:i4>0</vt:i4>
      </vt:variant>
      <vt:variant>
        <vt:i4>0</vt:i4>
      </vt:variant>
      <vt:variant>
        <vt:i4>5</vt:i4>
      </vt:variant>
      <vt:variant>
        <vt:lpwstr>http://www.cinecon.com/news.php?id=0506281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Lourdes Martínez</dc:title>
  <dc:subject/>
  <dc:creator>David</dc:creator>
  <cp:keywords/>
  <cp:lastModifiedBy>Portatil</cp:lastModifiedBy>
  <cp:revision>163</cp:revision>
  <cp:lastPrinted>2017-05-31T18:12:00Z</cp:lastPrinted>
  <dcterms:created xsi:type="dcterms:W3CDTF">2016-11-23T12:49:00Z</dcterms:created>
  <dcterms:modified xsi:type="dcterms:W3CDTF">2017-06-06T09:58:00Z</dcterms:modified>
</cp:coreProperties>
</file>